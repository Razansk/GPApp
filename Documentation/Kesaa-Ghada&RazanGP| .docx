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CAC4E7" w14:textId="179D0E79" w:rsidR="00E03E34" w:rsidRPr="00B82C0A" w:rsidRDefault="009565B6" w:rsidP="006D74B4">
      <w:pPr>
        <w:pStyle w:val="Name"/>
        <w:ind w:left="-1440" w:firstLine="1440"/>
        <w:rPr>
          <w:sz w:val="40"/>
          <w:szCs w:val="40"/>
        </w:rPr>
      </w:pPr>
      <w:r w:rsidRPr="00E03E34">
        <w:rPr>
          <w:noProof/>
          <w:sz w:val="52"/>
          <w:szCs w:val="52"/>
        </w:rPr>
        <w:drawing>
          <wp:anchor distT="0" distB="0" distL="114300" distR="114300" simplePos="0" relativeHeight="251658240" behindDoc="1" locked="0" layoutInCell="1" allowOverlap="1" wp14:anchorId="57F53280" wp14:editId="0141BDAB">
            <wp:simplePos x="0" y="0"/>
            <wp:positionH relativeFrom="margin">
              <wp:posOffset>-676910</wp:posOffset>
            </wp:positionH>
            <wp:positionV relativeFrom="margin">
              <wp:posOffset>-571557</wp:posOffset>
            </wp:positionV>
            <wp:extent cx="6467976" cy="9144000"/>
            <wp:effectExtent l="0" t="0" r="9525" b="0"/>
            <wp:wrapThrough wrapText="bothSides">
              <wp:wrapPolygon edited="0">
                <wp:start x="16796" y="0"/>
                <wp:lineTo x="16796" y="12480"/>
                <wp:lineTo x="16457" y="13440"/>
                <wp:lineTo x="10180" y="17640"/>
                <wp:lineTo x="4581" y="21540"/>
                <wp:lineTo x="21547" y="21540"/>
                <wp:lineTo x="21547" y="9960"/>
                <wp:lineTo x="21292" y="0"/>
                <wp:lineTo x="16796" y="0"/>
              </wp:wrapPolygon>
            </wp:wrapThrough>
            <wp:docPr id="10" name="Picture 10" descr="/Users/Ghada/Downloads/Untitled draw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hada/Downloads/Untitled drawing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7976" cy="914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3E34">
        <w:rPr>
          <w:noProof/>
        </w:rPr>
        <w:drawing>
          <wp:inline distT="0" distB="0" distL="0" distR="0" wp14:anchorId="311F1164" wp14:editId="0849BC3E">
            <wp:extent cx="1842135" cy="572477"/>
            <wp:effectExtent l="0" t="0" r="0" b="12065"/>
            <wp:docPr id="5" name="Picture 5" descr="/Users/Ghada/Documents/University/untitled folde/535459813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hada/Documents/University/untitled folde/5354598136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8309" cy="602365"/>
                    </a:xfrm>
                    <a:prstGeom prst="rect">
                      <a:avLst/>
                    </a:prstGeom>
                    <a:noFill/>
                    <a:ln>
                      <a:noFill/>
                    </a:ln>
                  </pic:spPr>
                </pic:pic>
              </a:graphicData>
            </a:graphic>
          </wp:inline>
        </w:drawing>
      </w:r>
    </w:p>
    <w:p w14:paraId="58F09E1E" w14:textId="4AFBA731" w:rsidR="00050DA9" w:rsidRPr="00B82C0A" w:rsidRDefault="00492893" w:rsidP="00B82C0A">
      <w:pPr>
        <w:pStyle w:val="Name"/>
        <w:spacing w:after="20"/>
        <w:rPr>
          <w:rFonts w:ascii="Times New Roman" w:hAnsi="Times New Roman" w:cs="Times New Roman"/>
          <w:sz w:val="40"/>
          <w:szCs w:val="40"/>
        </w:rPr>
      </w:pPr>
      <w:r>
        <w:rPr>
          <w:rFonts w:ascii="Times New Roman" w:hAnsi="Times New Roman" w:cs="Times New Roman"/>
          <w:sz w:val="40"/>
          <w:szCs w:val="40"/>
        </w:rPr>
        <w:t xml:space="preserve">GRADUATION PROJECT </w:t>
      </w:r>
      <w:r w:rsidRPr="00492893">
        <w:rPr>
          <w:rFonts w:ascii="Times New Roman" w:hAnsi="Times New Roman" w:cs="Times New Roman"/>
          <w:sz w:val="40"/>
          <w:szCs w:val="40"/>
        </w:rPr>
        <w:t>I</w:t>
      </w:r>
    </w:p>
    <w:p w14:paraId="59793D03" w14:textId="1842FB4B" w:rsidR="00465802" w:rsidRPr="00B82C0A" w:rsidRDefault="00444E92" w:rsidP="009565B6">
      <w:pPr>
        <w:widowControl w:val="0"/>
        <w:autoSpaceDE w:val="0"/>
        <w:autoSpaceDN w:val="0"/>
        <w:adjustRightInd w:val="0"/>
        <w:rPr>
          <w:rFonts w:ascii="Times" w:hAnsi="Times" w:cs="Times"/>
          <w:color w:val="A3BAC2"/>
        </w:rPr>
      </w:pPr>
      <w:r w:rsidRPr="00B82C0A">
        <w:rPr>
          <w:noProof/>
        </w:rPr>
        <mc:AlternateContent>
          <mc:Choice Requires="wps">
            <w:drawing>
              <wp:anchor distT="0" distB="0" distL="114300" distR="114300" simplePos="0" relativeHeight="251661312" behindDoc="0" locked="0" layoutInCell="1" allowOverlap="1" wp14:anchorId="0411D3BA" wp14:editId="6E121403">
                <wp:simplePos x="0" y="0"/>
                <wp:positionH relativeFrom="column">
                  <wp:posOffset>63500</wp:posOffset>
                </wp:positionH>
                <wp:positionV relativeFrom="paragraph">
                  <wp:posOffset>406400</wp:posOffset>
                </wp:positionV>
                <wp:extent cx="3975735" cy="287401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975735" cy="2874010"/>
                        </a:xfrm>
                        <a:prstGeom prst="rect">
                          <a:avLst/>
                        </a:prstGeom>
                        <a:noFill/>
                        <a:ln>
                          <a:noFill/>
                        </a:ln>
                        <a:effectLst/>
                      </wps:spPr>
                      <wps:txbx>
                        <w:txbxContent>
                          <w:p w14:paraId="5745659A" w14:textId="77777777" w:rsidR="00E54A9A" w:rsidRPr="00AB3595" w:rsidRDefault="00E54A9A" w:rsidP="00AB3595">
                            <w:pPr>
                              <w:pStyle w:val="Name"/>
                              <w:jc w:val="center"/>
                              <w:rPr>
                                <w:sz w:val="24"/>
                                <w:szCs w:val="24"/>
                              </w:rPr>
                            </w:pPr>
                          </w:p>
                          <w:p w14:paraId="5148DDCF" w14:textId="63161ACD" w:rsidR="00E54A9A" w:rsidRPr="00B82C0A" w:rsidRDefault="00E54A9A" w:rsidP="00AB3595">
                            <w:pPr>
                              <w:pStyle w:val="Name"/>
                              <w:jc w:val="center"/>
                              <w:rPr>
                                <w:rFonts w:ascii="Times New Roman" w:hAnsi="Times New Roman" w:cs="Times New Roman"/>
                                <w:rtl/>
                              </w:rPr>
                            </w:pPr>
                            <w:r w:rsidRPr="00B82C0A">
                              <w:rPr>
                                <w:rFonts w:ascii="Times New Roman" w:hAnsi="Times New Roman" w:cs="Times New Roman"/>
                                <w:rtl/>
                              </w:rPr>
                              <w:t>كِسَاء</w:t>
                            </w:r>
                          </w:p>
                          <w:p w14:paraId="20A48885" w14:textId="49147246" w:rsidR="00E54A9A" w:rsidRPr="00B82C0A" w:rsidRDefault="00E54A9A" w:rsidP="003D03B2">
                            <w:pPr>
                              <w:pStyle w:val="Name"/>
                              <w:jc w:val="center"/>
                              <w:rPr>
                                <w:rFonts w:ascii="Times New Roman" w:hAnsi="Times New Roman" w:cs="Times New Roman"/>
                                <w:sz w:val="48"/>
                                <w:szCs w:val="48"/>
                              </w:rPr>
                            </w:pPr>
                            <w:r>
                              <w:rPr>
                                <w:rFonts w:ascii="Times New Roman" w:hAnsi="Times New Roman" w:cs="Times New Roman"/>
                                <w:sz w:val="48"/>
                                <w:szCs w:val="48"/>
                              </w:rPr>
                              <w:t>Abaya Shopping – A M-Commerce Application</w:t>
                            </w:r>
                          </w:p>
                          <w:p w14:paraId="0B8DBAD6" w14:textId="77777777" w:rsidR="00E54A9A" w:rsidRPr="00AB3595" w:rsidRDefault="00E54A9A" w:rsidP="00AB3595">
                            <w:pPr>
                              <w:pStyle w:val="Name"/>
                              <w:jc w:val="center"/>
                              <w:rPr>
                                <w:sz w:val="24"/>
                                <w:szCs w:val="24"/>
                              </w:rPr>
                            </w:pPr>
                          </w:p>
                          <w:p w14:paraId="1CB580DB" w14:textId="77777777" w:rsidR="00E54A9A" w:rsidRDefault="00E54A9A" w:rsidP="00AB3595">
                            <w:pPr>
                              <w:pStyle w:val="Footer"/>
                            </w:pPr>
                          </w:p>
                          <w:p w14:paraId="7372245D" w14:textId="77777777" w:rsidR="00E54A9A" w:rsidRPr="00113FA0" w:rsidRDefault="00E54A9A" w:rsidP="00AB3595">
                            <w:pPr>
                              <w:pStyle w:val="Footer"/>
                            </w:pPr>
                            <w:r w:rsidRPr="00113FA0">
                              <w:t>Prepared by</w:t>
                            </w:r>
                          </w:p>
                          <w:p w14:paraId="7CE9FFA3" w14:textId="77777777" w:rsidR="00E54A9A" w:rsidRPr="00B82C0A" w:rsidRDefault="00E54A9A" w:rsidP="006A5C73">
                            <w:pPr>
                              <w:widowControl w:val="0"/>
                              <w:autoSpaceDE w:val="0"/>
                              <w:autoSpaceDN w:val="0"/>
                              <w:adjustRightInd w:val="0"/>
                              <w:jc w:val="center"/>
                            </w:pPr>
                            <w:r w:rsidRPr="00B82C0A">
                              <w:t xml:space="preserve">Ghada </w:t>
                            </w:r>
                            <w:proofErr w:type="spellStart"/>
                            <w:r w:rsidRPr="00B82C0A">
                              <w:t>Frahan</w:t>
                            </w:r>
                            <w:proofErr w:type="spellEnd"/>
                            <w:r w:rsidRPr="00B82C0A">
                              <w:t xml:space="preserve"> - 201312026</w:t>
                            </w:r>
                          </w:p>
                          <w:p w14:paraId="38011A29" w14:textId="45CCC637" w:rsidR="00E54A9A" w:rsidRPr="00B82C0A" w:rsidRDefault="00E54A9A" w:rsidP="006A5C73">
                            <w:pPr>
                              <w:widowControl w:val="0"/>
                              <w:autoSpaceDE w:val="0"/>
                              <w:autoSpaceDN w:val="0"/>
                              <w:adjustRightInd w:val="0"/>
                              <w:jc w:val="center"/>
                            </w:pPr>
                            <w:proofErr w:type="spellStart"/>
                            <w:r>
                              <w:t>Razan</w:t>
                            </w:r>
                            <w:proofErr w:type="spellEnd"/>
                            <w:r>
                              <w:t xml:space="preserve"> </w:t>
                            </w:r>
                            <w:proofErr w:type="spellStart"/>
                            <w:r>
                              <w:t>AlKhudair</w:t>
                            </w:r>
                            <w:proofErr w:type="spellEnd"/>
                            <w:r>
                              <w:t xml:space="preserve"> - 201312231</w:t>
                            </w:r>
                          </w:p>
                          <w:p w14:paraId="1D5559CF" w14:textId="77777777" w:rsidR="00E54A9A" w:rsidRPr="00AB3595" w:rsidRDefault="00E54A9A" w:rsidP="00050DA9">
                            <w:pPr>
                              <w:widowControl w:val="0"/>
                              <w:autoSpaceDE w:val="0"/>
                              <w:autoSpaceDN w:val="0"/>
                              <w:adjustRightInd w:val="0"/>
                              <w:jc w:val="center"/>
                              <w:rPr>
                                <w:rFonts w:ascii="Times" w:hAnsi="Times" w:cs="Times"/>
                              </w:rPr>
                            </w:pPr>
                          </w:p>
                          <w:p w14:paraId="6E63158A" w14:textId="77777777" w:rsidR="00E54A9A" w:rsidRPr="00113FA0" w:rsidRDefault="00E54A9A" w:rsidP="00AB3595">
                            <w:pPr>
                              <w:pStyle w:val="Footer"/>
                            </w:pPr>
                            <w:r w:rsidRPr="00113FA0">
                              <w:t>Supervised by</w:t>
                            </w:r>
                          </w:p>
                          <w:p w14:paraId="6A3E49F0" w14:textId="77777777" w:rsidR="00E54A9A" w:rsidRPr="00B82C0A" w:rsidRDefault="00E54A9A" w:rsidP="000E37C3">
                            <w:pPr>
                              <w:widowControl w:val="0"/>
                              <w:autoSpaceDE w:val="0"/>
                              <w:autoSpaceDN w:val="0"/>
                              <w:adjustRightInd w:val="0"/>
                              <w:jc w:val="center"/>
                            </w:pPr>
                            <w:r w:rsidRPr="00B82C0A">
                              <w:t xml:space="preserve">Dr. Vani </w:t>
                            </w:r>
                            <w:proofErr w:type="spellStart"/>
                            <w:r w:rsidRPr="00B82C0A">
                              <w:t>Vasudevan</w:t>
                            </w:r>
                            <w:proofErr w:type="spellEnd"/>
                            <w:r w:rsidRPr="00B82C0A">
                              <w:t xml:space="preserve"> </w:t>
                            </w:r>
                            <w:proofErr w:type="spellStart"/>
                            <w:r w:rsidRPr="00B82C0A">
                              <w:t>Iyer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1D3BA" id="_x0000_t202" coordsize="21600,21600" o:spt="202" path="m0,0l0,21600,21600,21600,21600,0xe">
                <v:stroke joinstyle="miter"/>
                <v:path gradientshapeok="t" o:connecttype="rect"/>
              </v:shapetype>
              <v:shape id="Text Box 1" o:spid="_x0000_s1026" type="#_x0000_t202" style="position:absolute;margin-left:5pt;margin-top:32pt;width:313.05pt;height:22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" filled="f" stroked="f">
                <v:textbox>
                  <w:txbxContent>
                    <w:p w14:paraId="5745659A" w14:textId="77777777" w:rsidR="00E54A9A" w:rsidRPr="00AB3595" w:rsidRDefault="00E54A9A" w:rsidP="00AB3595">
                      <w:pPr>
                        <w:pStyle w:val="Name"/>
                        <w:jc w:val="center"/>
                        <w:rPr>
                          <w:sz w:val="24"/>
                          <w:szCs w:val="24"/>
                        </w:rPr>
                      </w:pPr>
                    </w:p>
                    <w:p w14:paraId="5148DDCF" w14:textId="63161ACD" w:rsidR="00E54A9A" w:rsidRPr="00B82C0A" w:rsidRDefault="00E54A9A" w:rsidP="00AB3595">
                      <w:pPr>
                        <w:pStyle w:val="Name"/>
                        <w:jc w:val="center"/>
                        <w:rPr>
                          <w:rFonts w:ascii="Times New Roman" w:hAnsi="Times New Roman" w:cs="Times New Roman"/>
                          <w:rtl/>
                        </w:rPr>
                      </w:pPr>
                      <w:r w:rsidRPr="00B82C0A">
                        <w:rPr>
                          <w:rFonts w:ascii="Times New Roman" w:hAnsi="Times New Roman" w:cs="Times New Roman"/>
                          <w:rtl/>
                        </w:rPr>
                        <w:t>كِسَاء</w:t>
                      </w:r>
                    </w:p>
                    <w:p w14:paraId="20A48885" w14:textId="49147246" w:rsidR="00E54A9A" w:rsidRPr="00B82C0A" w:rsidRDefault="00E54A9A" w:rsidP="003D03B2">
                      <w:pPr>
                        <w:pStyle w:val="Name"/>
                        <w:jc w:val="center"/>
                        <w:rPr>
                          <w:rFonts w:ascii="Times New Roman" w:hAnsi="Times New Roman" w:cs="Times New Roman"/>
                          <w:sz w:val="48"/>
                          <w:szCs w:val="48"/>
                        </w:rPr>
                      </w:pPr>
                      <w:r>
                        <w:rPr>
                          <w:rFonts w:ascii="Times New Roman" w:hAnsi="Times New Roman" w:cs="Times New Roman"/>
                          <w:sz w:val="48"/>
                          <w:szCs w:val="48"/>
                        </w:rPr>
                        <w:t>Abaya Shopping – A M-Commerce Application</w:t>
                      </w:r>
                    </w:p>
                    <w:p w14:paraId="0B8DBAD6" w14:textId="77777777" w:rsidR="00E54A9A" w:rsidRPr="00AB3595" w:rsidRDefault="00E54A9A" w:rsidP="00AB3595">
                      <w:pPr>
                        <w:pStyle w:val="Name"/>
                        <w:jc w:val="center"/>
                        <w:rPr>
                          <w:sz w:val="24"/>
                          <w:szCs w:val="24"/>
                        </w:rPr>
                      </w:pPr>
                    </w:p>
                    <w:p w14:paraId="1CB580DB" w14:textId="77777777" w:rsidR="00E54A9A" w:rsidRDefault="00E54A9A" w:rsidP="00AB3595">
                      <w:pPr>
                        <w:pStyle w:val="Footer"/>
                      </w:pPr>
                    </w:p>
                    <w:p w14:paraId="7372245D" w14:textId="77777777" w:rsidR="00E54A9A" w:rsidRPr="00113FA0" w:rsidRDefault="00E54A9A" w:rsidP="00AB3595">
                      <w:pPr>
                        <w:pStyle w:val="Footer"/>
                      </w:pPr>
                      <w:r w:rsidRPr="00113FA0">
                        <w:t>Prepared by</w:t>
                      </w:r>
                    </w:p>
                    <w:p w14:paraId="7CE9FFA3" w14:textId="77777777" w:rsidR="00E54A9A" w:rsidRPr="00B82C0A" w:rsidRDefault="00E54A9A" w:rsidP="006A5C73">
                      <w:pPr>
                        <w:widowControl w:val="0"/>
                        <w:autoSpaceDE w:val="0"/>
                        <w:autoSpaceDN w:val="0"/>
                        <w:adjustRightInd w:val="0"/>
                        <w:jc w:val="center"/>
                      </w:pPr>
                      <w:r w:rsidRPr="00B82C0A">
                        <w:t xml:space="preserve">Ghada </w:t>
                      </w:r>
                      <w:proofErr w:type="spellStart"/>
                      <w:r w:rsidRPr="00B82C0A">
                        <w:t>Frahan</w:t>
                      </w:r>
                      <w:proofErr w:type="spellEnd"/>
                      <w:r w:rsidRPr="00B82C0A">
                        <w:t xml:space="preserve"> - 201312026</w:t>
                      </w:r>
                    </w:p>
                    <w:p w14:paraId="38011A29" w14:textId="45CCC637" w:rsidR="00E54A9A" w:rsidRPr="00B82C0A" w:rsidRDefault="00E54A9A" w:rsidP="006A5C73">
                      <w:pPr>
                        <w:widowControl w:val="0"/>
                        <w:autoSpaceDE w:val="0"/>
                        <w:autoSpaceDN w:val="0"/>
                        <w:adjustRightInd w:val="0"/>
                        <w:jc w:val="center"/>
                      </w:pPr>
                      <w:proofErr w:type="spellStart"/>
                      <w:r>
                        <w:t>Razan</w:t>
                      </w:r>
                      <w:proofErr w:type="spellEnd"/>
                      <w:r>
                        <w:t xml:space="preserve"> </w:t>
                      </w:r>
                      <w:proofErr w:type="spellStart"/>
                      <w:r>
                        <w:t>AlKhudair</w:t>
                      </w:r>
                      <w:proofErr w:type="spellEnd"/>
                      <w:r>
                        <w:t xml:space="preserve"> - 201312231</w:t>
                      </w:r>
                    </w:p>
                    <w:p w14:paraId="1D5559CF" w14:textId="77777777" w:rsidR="00E54A9A" w:rsidRPr="00AB3595" w:rsidRDefault="00E54A9A" w:rsidP="00050DA9">
                      <w:pPr>
                        <w:widowControl w:val="0"/>
                        <w:autoSpaceDE w:val="0"/>
                        <w:autoSpaceDN w:val="0"/>
                        <w:adjustRightInd w:val="0"/>
                        <w:jc w:val="center"/>
                        <w:rPr>
                          <w:rFonts w:ascii="Times" w:hAnsi="Times" w:cs="Times"/>
                        </w:rPr>
                      </w:pPr>
                    </w:p>
                    <w:p w14:paraId="6E63158A" w14:textId="77777777" w:rsidR="00E54A9A" w:rsidRPr="00113FA0" w:rsidRDefault="00E54A9A" w:rsidP="00AB3595">
                      <w:pPr>
                        <w:pStyle w:val="Footer"/>
                      </w:pPr>
                      <w:r w:rsidRPr="00113FA0">
                        <w:t>Supervised by</w:t>
                      </w:r>
                    </w:p>
                    <w:p w14:paraId="6A3E49F0" w14:textId="77777777" w:rsidR="00E54A9A" w:rsidRPr="00B82C0A" w:rsidRDefault="00E54A9A" w:rsidP="000E37C3">
                      <w:pPr>
                        <w:widowControl w:val="0"/>
                        <w:autoSpaceDE w:val="0"/>
                        <w:autoSpaceDN w:val="0"/>
                        <w:adjustRightInd w:val="0"/>
                        <w:jc w:val="center"/>
                      </w:pPr>
                      <w:r w:rsidRPr="00B82C0A">
                        <w:t xml:space="preserve">Dr. Vani </w:t>
                      </w:r>
                      <w:proofErr w:type="spellStart"/>
                      <w:r w:rsidRPr="00B82C0A">
                        <w:t>Vasudevan</w:t>
                      </w:r>
                      <w:proofErr w:type="spellEnd"/>
                      <w:r w:rsidRPr="00B82C0A">
                        <w:t xml:space="preserve"> </w:t>
                      </w:r>
                      <w:proofErr w:type="spellStart"/>
                      <w:r w:rsidRPr="00B82C0A">
                        <w:t>Iyer</w:t>
                      </w:r>
                      <w:proofErr w:type="spellEnd"/>
                    </w:p>
                  </w:txbxContent>
                </v:textbox>
                <w10:wrap type="square"/>
              </v:shape>
            </w:pict>
          </mc:Fallback>
        </mc:AlternateContent>
      </w:r>
      <w:r w:rsidR="00050DA9" w:rsidRPr="00B82C0A">
        <w:rPr>
          <w:rFonts w:ascii="Times" w:hAnsi="Times" w:cs="Times"/>
          <w:color w:val="A3BAC2"/>
        </w:rPr>
        <w:t>BACHELOR OF COMPUTER AND INFORMATION SYSTEMS CCIS – SOFTWARE ENGINEERIN</w:t>
      </w:r>
      <w:r w:rsidR="00465802" w:rsidRPr="00B82C0A">
        <w:rPr>
          <w:rFonts w:ascii="Times" w:hAnsi="Times" w:cs="Times"/>
          <w:color w:val="A3BAC2"/>
        </w:rPr>
        <w:t>G</w:t>
      </w:r>
    </w:p>
    <w:p w14:paraId="4A401E1E" w14:textId="03A2D145" w:rsidR="00465802" w:rsidRDefault="00B82C0A" w:rsidP="00091A2E">
      <w:pPr>
        <w:pStyle w:val="grean"/>
        <w:jc w:val="left"/>
      </w:pPr>
      <w:r>
        <w:rPr>
          <w:rFonts w:asciiTheme="minorBidi" w:hAnsiTheme="minorBidi"/>
          <w:noProof/>
          <w:color w:val="auto"/>
        </w:rPr>
        <mc:AlternateContent>
          <mc:Choice Requires="wps">
            <w:drawing>
              <wp:anchor distT="0" distB="0" distL="114300" distR="114300" simplePos="0" relativeHeight="251659264" behindDoc="0" locked="0" layoutInCell="1" allowOverlap="1" wp14:anchorId="5200C249" wp14:editId="7CA028AB">
                <wp:simplePos x="0" y="0"/>
                <wp:positionH relativeFrom="column">
                  <wp:posOffset>-1216152</wp:posOffset>
                </wp:positionH>
                <wp:positionV relativeFrom="paragraph">
                  <wp:posOffset>3322066</wp:posOffset>
                </wp:positionV>
                <wp:extent cx="5191887" cy="11684"/>
                <wp:effectExtent l="127000" t="127000" r="116840" b="115570"/>
                <wp:wrapNone/>
                <wp:docPr id="6" name="Straight Connector 6"/>
                <wp:cNvGraphicFramePr/>
                <a:graphic xmlns:a="http://schemas.openxmlformats.org/drawingml/2006/main">
                  <a:graphicData uri="http://schemas.microsoft.com/office/word/2010/wordprocessingShape">
                    <wps:wsp>
                      <wps:cNvCnPr/>
                      <wps:spPr>
                        <a:xfrm>
                          <a:off x="0" y="0"/>
                          <a:ext cx="5191887" cy="11684"/>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28335"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261.6pt" to="313.05pt,2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" strokecolor="#e9e6e2" strokeweight="11.75pt">
                <v:stroke linestyle="thickBetweenThin" joinstyle="miter" endcap="square"/>
              </v:line>
            </w:pict>
          </mc:Fallback>
        </mc:AlternateContent>
      </w:r>
    </w:p>
    <w:p w14:paraId="0C0234A4" w14:textId="4E968247" w:rsidR="009565B6" w:rsidRDefault="009565B6" w:rsidP="00091A2E">
      <w:pPr>
        <w:pStyle w:val="grean"/>
        <w:jc w:val="left"/>
      </w:pPr>
    </w:p>
    <w:p w14:paraId="3A777AA8" w14:textId="37B3EF58" w:rsidR="009565B6" w:rsidRDefault="009565B6" w:rsidP="00091A2E">
      <w:pPr>
        <w:pStyle w:val="grean"/>
        <w:jc w:val="left"/>
      </w:pPr>
    </w:p>
    <w:p w14:paraId="72EF9878" w14:textId="6288116C" w:rsidR="00050DA9" w:rsidRDefault="00050DA9" w:rsidP="00091A2E">
      <w:pPr>
        <w:pStyle w:val="grean"/>
        <w:jc w:val="left"/>
      </w:pPr>
      <w:r w:rsidRPr="00D950B1">
        <w:t>Academic year 2017</w:t>
      </w:r>
    </w:p>
    <w:p w14:paraId="6C5EB8B2" w14:textId="77777777" w:rsidR="009565B6" w:rsidRPr="00D950B1" w:rsidRDefault="009565B6" w:rsidP="009565B6">
      <w:pPr>
        <w:pStyle w:val="grean"/>
        <w:jc w:val="left"/>
      </w:pPr>
      <w:r>
        <w:t>S</w:t>
      </w:r>
      <w:r w:rsidRPr="00D950B1">
        <w:t>pring Semester</w:t>
      </w:r>
    </w:p>
    <w:p w14:paraId="586BA571" w14:textId="37501CC4" w:rsidR="00AB3595" w:rsidRDefault="00AB3595" w:rsidP="00AB3595">
      <w:pPr>
        <w:pStyle w:val="Footer"/>
      </w:pPr>
    </w:p>
    <w:p w14:paraId="1D832ACE" w14:textId="4FCAB190" w:rsidR="00AB3595" w:rsidRDefault="00AB3595" w:rsidP="00AB3595">
      <w:pPr>
        <w:spacing w:after="60" w:line="288" w:lineRule="auto"/>
        <w:rPr>
          <w:b/>
          <w:color w:val="E18484"/>
          <w:spacing w:val="21"/>
          <w:sz w:val="32"/>
          <w:szCs w:val="32"/>
        </w:rPr>
      </w:pPr>
      <w:r>
        <w:br w:type="page"/>
      </w:r>
    </w:p>
    <w:p w14:paraId="2BCEC009" w14:textId="5E055331" w:rsidR="00C12148" w:rsidRPr="00B86FAB" w:rsidRDefault="00C12148" w:rsidP="00983501">
      <w:pPr>
        <w:pStyle w:val="Footer"/>
        <w:spacing w:line="480" w:lineRule="auto"/>
      </w:pPr>
      <w:r w:rsidRPr="00B86FAB">
        <w:lastRenderedPageBreak/>
        <w:t xml:space="preserve">Abstract </w:t>
      </w:r>
    </w:p>
    <w:p w14:paraId="78061BD1" w14:textId="77777777" w:rsidR="00437733" w:rsidRDefault="00437733" w:rsidP="00437733">
      <w:pPr>
        <w:pStyle w:val="abstracttext"/>
        <w:ind w:firstLine="720"/>
        <w:jc w:val="left"/>
      </w:pPr>
    </w:p>
    <w:p w14:paraId="03641243" w14:textId="4C5C1E3E" w:rsidR="00C12148" w:rsidRDefault="00437733" w:rsidP="00303510">
      <w:pPr>
        <w:pStyle w:val="abstracttext"/>
        <w:ind w:firstLine="720"/>
        <w:jc w:val="both"/>
      </w:pPr>
      <w:r w:rsidRPr="00437733">
        <w:t>The purpose of our system is to unify all Abaya designers in the gulf region to sell their Abayas in one platform, instead of using social media accounts to sell them. A survey has been conducted for customers, and the results has confirmed the issues. Our system will give the opportunity for Abaya designers to feature their product in a wide customer base. In the same way</w:t>
      </w:r>
      <w:r w:rsidR="00D358BB">
        <w:t>,</w:t>
      </w:r>
      <w:r w:rsidRPr="00437733">
        <w:t xml:space="preserve"> </w:t>
      </w:r>
      <w:r w:rsidR="00D358BB">
        <w:t>customers</w:t>
      </w:r>
      <w:r w:rsidRPr="00437733">
        <w:t xml:space="preserve"> will get the opportunity to shop for a wide variety. Initial planning for development is set for database schema and functional design.</w:t>
      </w:r>
    </w:p>
    <w:p w14:paraId="3A450993" w14:textId="1734737E" w:rsidR="00303510" w:rsidRPr="00084449" w:rsidRDefault="00303510" w:rsidP="00303510">
      <w:pPr>
        <w:pStyle w:val="abstracttext"/>
        <w:jc w:val="both"/>
        <w:rPr>
          <w:b/>
          <w:bCs/>
          <w:color w:val="FF0000"/>
        </w:rPr>
      </w:pPr>
      <w:r w:rsidRPr="00B86FAB">
        <w:rPr>
          <w:b/>
          <w:bCs/>
          <w:color w:val="E18484"/>
        </w:rPr>
        <w:t>Keywords</w:t>
      </w:r>
      <w:r w:rsidRPr="00084449">
        <w:rPr>
          <w:b/>
          <w:bCs/>
          <w:color w:val="FF0000"/>
        </w:rPr>
        <w:t>:</w:t>
      </w:r>
      <w:r w:rsidR="00B86FAB">
        <w:rPr>
          <w:b/>
          <w:bCs/>
          <w:color w:val="FF0000"/>
        </w:rPr>
        <w:t xml:space="preserve"> </w:t>
      </w:r>
      <w:r w:rsidR="00B86FAB" w:rsidRPr="00B86FAB">
        <w:t xml:space="preserve">Abaya </w:t>
      </w:r>
      <w:r w:rsidR="00B86FAB" w:rsidRPr="00973C82">
        <w:t xml:space="preserve">designers, </w:t>
      </w:r>
      <w:r w:rsidR="00973C82" w:rsidRPr="00973C82">
        <w:t>M</w:t>
      </w:r>
      <w:r w:rsidR="002B0C45">
        <w:t>-commerce, Mobile Application, C2C</w:t>
      </w:r>
      <w:r w:rsidR="004378E8">
        <w:t>, Web Application.</w:t>
      </w:r>
    </w:p>
    <w:p w14:paraId="35A9DC68" w14:textId="77777777" w:rsidR="00C12148" w:rsidRDefault="00C12148" w:rsidP="00AB3595">
      <w:pPr>
        <w:pStyle w:val="Footer"/>
      </w:pPr>
    </w:p>
    <w:p w14:paraId="594CC4FC" w14:textId="77777777" w:rsidR="00C12148" w:rsidRDefault="00C12148">
      <w:pPr>
        <w:spacing w:after="60" w:line="288" w:lineRule="auto"/>
        <w:rPr>
          <w:b/>
          <w:color w:val="E18484"/>
          <w:spacing w:val="21"/>
          <w:sz w:val="32"/>
          <w:szCs w:val="32"/>
        </w:rPr>
      </w:pPr>
      <w:r>
        <w:br w:type="page"/>
      </w:r>
    </w:p>
    <w:p w14:paraId="61BD88E3" w14:textId="20C99061" w:rsidR="00372CE0" w:rsidRPr="00AB3595" w:rsidRDefault="00372CE0" w:rsidP="00983501">
      <w:pPr>
        <w:pStyle w:val="Footer"/>
        <w:spacing w:line="480" w:lineRule="auto"/>
      </w:pPr>
      <w:r w:rsidRPr="00AB3595">
        <w:lastRenderedPageBreak/>
        <w:t xml:space="preserve">Acknowledgment </w:t>
      </w:r>
    </w:p>
    <w:p w14:paraId="3FCA83FC" w14:textId="77777777" w:rsidR="009167AE" w:rsidRPr="001A07B6" w:rsidRDefault="009167AE" w:rsidP="00372CE0">
      <w:pPr>
        <w:pStyle w:val="grean"/>
        <w:jc w:val="left"/>
        <w:rPr>
          <w:color w:val="000000" w:themeColor="text1"/>
        </w:rPr>
      </w:pPr>
    </w:p>
    <w:p w14:paraId="5F4AEA20" w14:textId="65BC9A8D" w:rsidR="00DF3F87" w:rsidRPr="00C12148" w:rsidRDefault="00AA2B3A" w:rsidP="00C92148">
      <w:pPr>
        <w:pStyle w:val="grean"/>
        <w:spacing w:line="276" w:lineRule="auto"/>
        <w:jc w:val="both"/>
        <w:rPr>
          <w:color w:val="000000" w:themeColor="text1"/>
          <w:sz w:val="24"/>
          <w:szCs w:val="24"/>
        </w:rPr>
      </w:pPr>
      <w:r w:rsidRPr="00C12148">
        <w:rPr>
          <w:color w:val="000000" w:themeColor="text1"/>
          <w:sz w:val="24"/>
          <w:szCs w:val="24"/>
        </w:rPr>
        <w:t xml:space="preserve">In performing our project, we had to take the help and guideline of some respected persons, who </w:t>
      </w:r>
      <w:r w:rsidR="008615A9" w:rsidRPr="00C12148">
        <w:rPr>
          <w:color w:val="000000" w:themeColor="text1"/>
          <w:sz w:val="24"/>
          <w:szCs w:val="24"/>
        </w:rPr>
        <w:t>deserve our greatest gratitude</w:t>
      </w:r>
      <w:r w:rsidR="001A43CA" w:rsidRPr="00C12148">
        <w:rPr>
          <w:color w:val="000000" w:themeColor="text1"/>
          <w:sz w:val="24"/>
          <w:szCs w:val="24"/>
        </w:rPr>
        <w:t xml:space="preserve">. </w:t>
      </w:r>
      <w:r w:rsidRPr="00C12148">
        <w:rPr>
          <w:color w:val="000000" w:themeColor="text1"/>
          <w:sz w:val="24"/>
          <w:szCs w:val="24"/>
        </w:rPr>
        <w:t xml:space="preserve">Dr. </w:t>
      </w:r>
      <w:proofErr w:type="spellStart"/>
      <w:r w:rsidRPr="00C12148">
        <w:rPr>
          <w:color w:val="000000" w:themeColor="text1"/>
          <w:sz w:val="24"/>
          <w:szCs w:val="24"/>
        </w:rPr>
        <w:t>VaniVasudevan</w:t>
      </w:r>
      <w:proofErr w:type="spellEnd"/>
      <w:r w:rsidRPr="00C12148">
        <w:rPr>
          <w:color w:val="000000" w:themeColor="text1"/>
          <w:sz w:val="24"/>
          <w:szCs w:val="24"/>
        </w:rPr>
        <w:t xml:space="preserve"> </w:t>
      </w:r>
      <w:proofErr w:type="spellStart"/>
      <w:r w:rsidRPr="00C12148">
        <w:rPr>
          <w:color w:val="000000" w:themeColor="text1"/>
          <w:sz w:val="24"/>
          <w:szCs w:val="24"/>
        </w:rPr>
        <w:t>Iyer</w:t>
      </w:r>
      <w:proofErr w:type="spellEnd"/>
      <w:r w:rsidR="008615A9" w:rsidRPr="00C12148">
        <w:rPr>
          <w:color w:val="000000" w:themeColor="text1"/>
          <w:sz w:val="24"/>
          <w:szCs w:val="24"/>
        </w:rPr>
        <w:t>,</w:t>
      </w:r>
      <w:r w:rsidR="00DC269B" w:rsidRPr="00C12148">
        <w:rPr>
          <w:color w:val="000000" w:themeColor="text1"/>
          <w:sz w:val="24"/>
          <w:szCs w:val="24"/>
        </w:rPr>
        <w:t xml:space="preserve"> Senior Project S</w:t>
      </w:r>
      <w:r w:rsidR="008615A9" w:rsidRPr="00C12148">
        <w:rPr>
          <w:color w:val="000000" w:themeColor="text1"/>
          <w:sz w:val="24"/>
          <w:szCs w:val="24"/>
        </w:rPr>
        <w:t>upervisor and a</w:t>
      </w:r>
      <w:r w:rsidR="00C92148">
        <w:rPr>
          <w:color w:val="000000" w:themeColor="text1"/>
          <w:sz w:val="24"/>
          <w:szCs w:val="24"/>
        </w:rPr>
        <w:t>n</w:t>
      </w:r>
      <w:r w:rsidR="008615A9" w:rsidRPr="00C12148">
        <w:rPr>
          <w:color w:val="000000" w:themeColor="text1"/>
          <w:sz w:val="24"/>
          <w:szCs w:val="24"/>
        </w:rPr>
        <w:t xml:space="preserve"> </w:t>
      </w:r>
      <w:r w:rsidR="00C92148">
        <w:rPr>
          <w:color w:val="000000" w:themeColor="text1"/>
          <w:sz w:val="24"/>
          <w:szCs w:val="24"/>
        </w:rPr>
        <w:t>Assistant/</w:t>
      </w:r>
      <w:r w:rsidR="001A43CA" w:rsidRPr="00C12148">
        <w:rPr>
          <w:color w:val="000000" w:themeColor="text1"/>
          <w:sz w:val="24"/>
          <w:szCs w:val="24"/>
        </w:rPr>
        <w:t xml:space="preserve">Professor </w:t>
      </w:r>
      <w:r w:rsidR="008615A9" w:rsidRPr="00C12148">
        <w:rPr>
          <w:color w:val="000000" w:themeColor="text1"/>
          <w:sz w:val="24"/>
          <w:szCs w:val="24"/>
        </w:rPr>
        <w:t xml:space="preserve">at Al </w:t>
      </w:r>
      <w:proofErr w:type="spellStart"/>
      <w:r w:rsidR="008615A9" w:rsidRPr="00C12148">
        <w:rPr>
          <w:color w:val="000000" w:themeColor="text1"/>
          <w:sz w:val="24"/>
          <w:szCs w:val="24"/>
        </w:rPr>
        <w:t>Yamamah</w:t>
      </w:r>
      <w:proofErr w:type="spellEnd"/>
      <w:r w:rsidR="008615A9" w:rsidRPr="00C12148">
        <w:rPr>
          <w:color w:val="000000" w:themeColor="text1"/>
          <w:sz w:val="24"/>
          <w:szCs w:val="24"/>
        </w:rPr>
        <w:t xml:space="preserve"> </w:t>
      </w:r>
      <w:r w:rsidRPr="00C12148">
        <w:rPr>
          <w:color w:val="000000" w:themeColor="text1"/>
          <w:sz w:val="24"/>
          <w:szCs w:val="24"/>
        </w:rPr>
        <w:t>University</w:t>
      </w:r>
      <w:r w:rsidR="004920C8" w:rsidRPr="00C12148">
        <w:rPr>
          <w:color w:val="000000" w:themeColor="text1"/>
          <w:sz w:val="24"/>
          <w:szCs w:val="24"/>
        </w:rPr>
        <w:t>,</w:t>
      </w:r>
      <w:r w:rsidRPr="00C12148">
        <w:rPr>
          <w:color w:val="000000" w:themeColor="text1"/>
          <w:sz w:val="24"/>
          <w:szCs w:val="24"/>
        </w:rPr>
        <w:t xml:space="preserve"> </w:t>
      </w:r>
      <w:r w:rsidR="001A43CA" w:rsidRPr="00C12148">
        <w:rPr>
          <w:color w:val="000000" w:themeColor="text1"/>
          <w:sz w:val="24"/>
          <w:szCs w:val="24"/>
        </w:rPr>
        <w:t xml:space="preserve">thank you </w:t>
      </w:r>
      <w:r w:rsidRPr="00C12148">
        <w:rPr>
          <w:color w:val="000000" w:themeColor="text1"/>
          <w:sz w:val="24"/>
          <w:szCs w:val="24"/>
        </w:rPr>
        <w:t xml:space="preserve">for giving us a </w:t>
      </w:r>
      <w:r w:rsidR="001A43CA" w:rsidRPr="00C12148">
        <w:rPr>
          <w:color w:val="000000" w:themeColor="text1"/>
          <w:sz w:val="24"/>
          <w:szCs w:val="24"/>
        </w:rPr>
        <w:t xml:space="preserve">valuable help and </w:t>
      </w:r>
      <w:r w:rsidRPr="00C12148">
        <w:rPr>
          <w:color w:val="000000" w:themeColor="text1"/>
          <w:sz w:val="24"/>
          <w:szCs w:val="24"/>
        </w:rPr>
        <w:t xml:space="preserve">guideline. </w:t>
      </w:r>
    </w:p>
    <w:p w14:paraId="2281C3EB" w14:textId="77777777" w:rsidR="00DF3F87" w:rsidRPr="00C12148" w:rsidRDefault="00DF3F87" w:rsidP="00C92148">
      <w:pPr>
        <w:pStyle w:val="grean"/>
        <w:spacing w:line="276" w:lineRule="auto"/>
        <w:jc w:val="both"/>
        <w:rPr>
          <w:color w:val="000000" w:themeColor="text1"/>
          <w:sz w:val="24"/>
          <w:szCs w:val="24"/>
        </w:rPr>
      </w:pPr>
    </w:p>
    <w:p w14:paraId="04931890" w14:textId="0C5E4CA0" w:rsidR="00AA2B3A" w:rsidRPr="00C12148" w:rsidRDefault="00AA2B3A" w:rsidP="00C92148">
      <w:pPr>
        <w:pStyle w:val="grean"/>
        <w:spacing w:line="276" w:lineRule="auto"/>
        <w:jc w:val="both"/>
        <w:rPr>
          <w:color w:val="000000" w:themeColor="text1"/>
          <w:sz w:val="24"/>
          <w:szCs w:val="24"/>
        </w:rPr>
      </w:pPr>
      <w:r w:rsidRPr="00C12148">
        <w:rPr>
          <w:color w:val="000000" w:themeColor="text1"/>
          <w:sz w:val="24"/>
          <w:szCs w:val="24"/>
        </w:rPr>
        <w:t xml:space="preserve">We would like to expand our deepest gratitude to </w:t>
      </w:r>
      <w:r w:rsidR="001A43CA" w:rsidRPr="00C12148">
        <w:rPr>
          <w:color w:val="000000" w:themeColor="text1"/>
          <w:sz w:val="24"/>
          <w:szCs w:val="24"/>
        </w:rPr>
        <w:t xml:space="preserve">Al </w:t>
      </w:r>
      <w:proofErr w:type="spellStart"/>
      <w:r w:rsidR="001A43CA" w:rsidRPr="00C12148">
        <w:rPr>
          <w:color w:val="000000" w:themeColor="text1"/>
          <w:sz w:val="24"/>
          <w:szCs w:val="24"/>
        </w:rPr>
        <w:t>Yamamah</w:t>
      </w:r>
      <w:proofErr w:type="spellEnd"/>
      <w:r w:rsidR="001A43CA" w:rsidRPr="00C12148">
        <w:rPr>
          <w:color w:val="000000" w:themeColor="text1"/>
          <w:sz w:val="24"/>
          <w:szCs w:val="24"/>
        </w:rPr>
        <w:t xml:space="preserve"> University and all our Instructors</w:t>
      </w:r>
      <w:r w:rsidR="0023559A" w:rsidRPr="00C12148">
        <w:rPr>
          <w:sz w:val="24"/>
          <w:szCs w:val="24"/>
        </w:rPr>
        <w:t xml:space="preserve"> </w:t>
      </w:r>
      <w:r w:rsidR="0023559A" w:rsidRPr="00C12148">
        <w:rPr>
          <w:color w:val="000000" w:themeColor="text1"/>
          <w:sz w:val="24"/>
          <w:szCs w:val="24"/>
        </w:rPr>
        <w:t>for these past four years</w:t>
      </w:r>
      <w:r w:rsidRPr="00C12148">
        <w:rPr>
          <w:color w:val="000000" w:themeColor="text1"/>
          <w:sz w:val="24"/>
          <w:szCs w:val="24"/>
        </w:rPr>
        <w:t>.</w:t>
      </w:r>
    </w:p>
    <w:p w14:paraId="1A220FC0" w14:textId="77777777" w:rsidR="00AA2B3A" w:rsidRPr="00C12148" w:rsidRDefault="00AA2B3A" w:rsidP="00C92148">
      <w:pPr>
        <w:pStyle w:val="grean"/>
        <w:spacing w:line="276" w:lineRule="auto"/>
        <w:jc w:val="both"/>
        <w:rPr>
          <w:color w:val="000000" w:themeColor="text1"/>
          <w:sz w:val="24"/>
          <w:szCs w:val="24"/>
        </w:rPr>
      </w:pPr>
    </w:p>
    <w:p w14:paraId="43536663" w14:textId="2CED2510" w:rsidR="004F2C33" w:rsidRPr="00C12148" w:rsidRDefault="004F2C33" w:rsidP="00C92148">
      <w:pPr>
        <w:pStyle w:val="grean"/>
        <w:spacing w:line="276" w:lineRule="auto"/>
        <w:jc w:val="both"/>
        <w:rPr>
          <w:color w:val="000000" w:themeColor="text1"/>
          <w:sz w:val="24"/>
          <w:szCs w:val="24"/>
        </w:rPr>
      </w:pPr>
      <w:r w:rsidRPr="00C12148">
        <w:rPr>
          <w:color w:val="000000" w:themeColor="text1"/>
          <w:sz w:val="24"/>
          <w:szCs w:val="24"/>
        </w:rPr>
        <w:t>T</w:t>
      </w:r>
      <w:r w:rsidR="00DC269B" w:rsidRPr="00C12148">
        <w:rPr>
          <w:color w:val="000000" w:themeColor="text1"/>
          <w:sz w:val="24"/>
          <w:szCs w:val="24"/>
        </w:rPr>
        <w:t>o</w:t>
      </w:r>
      <w:r w:rsidR="00AE1410" w:rsidRPr="00C12148">
        <w:rPr>
          <w:color w:val="000000" w:themeColor="text1"/>
          <w:sz w:val="24"/>
          <w:szCs w:val="24"/>
        </w:rPr>
        <w:t xml:space="preserve"> our </w:t>
      </w:r>
      <w:r w:rsidR="005A6BAE">
        <w:rPr>
          <w:color w:val="000000" w:themeColor="text1"/>
          <w:sz w:val="24"/>
          <w:szCs w:val="24"/>
        </w:rPr>
        <w:t>m</w:t>
      </w:r>
      <w:r w:rsidR="00DC269B" w:rsidRPr="00C12148">
        <w:rPr>
          <w:color w:val="000000" w:themeColor="text1"/>
          <w:sz w:val="24"/>
          <w:szCs w:val="24"/>
        </w:rPr>
        <w:t>others</w:t>
      </w:r>
      <w:r w:rsidR="006323E5" w:rsidRPr="00C12148">
        <w:rPr>
          <w:color w:val="000000" w:themeColor="text1"/>
          <w:sz w:val="24"/>
          <w:szCs w:val="24"/>
        </w:rPr>
        <w:t>,</w:t>
      </w:r>
      <w:r w:rsidR="006323E5" w:rsidRPr="00C12148">
        <w:rPr>
          <w:sz w:val="24"/>
          <w:szCs w:val="24"/>
        </w:rPr>
        <w:t xml:space="preserve"> </w:t>
      </w:r>
      <w:r w:rsidR="008444B4" w:rsidRPr="00C12148">
        <w:rPr>
          <w:color w:val="000000" w:themeColor="text1"/>
          <w:sz w:val="24"/>
          <w:szCs w:val="24"/>
        </w:rPr>
        <w:t>y</w:t>
      </w:r>
      <w:r w:rsidR="006323E5" w:rsidRPr="00C12148">
        <w:rPr>
          <w:color w:val="000000" w:themeColor="text1"/>
          <w:sz w:val="24"/>
          <w:szCs w:val="24"/>
        </w:rPr>
        <w:t>ou have nurtured our learning, supported our dreams</w:t>
      </w:r>
      <w:r w:rsidR="008444B4" w:rsidRPr="00C12148">
        <w:rPr>
          <w:color w:val="000000" w:themeColor="text1"/>
          <w:sz w:val="24"/>
          <w:szCs w:val="24"/>
        </w:rPr>
        <w:t>, it is</w:t>
      </w:r>
      <w:r w:rsidR="003315F9" w:rsidRPr="00C12148">
        <w:rPr>
          <w:color w:val="000000" w:themeColor="text1"/>
          <w:sz w:val="24"/>
          <w:szCs w:val="24"/>
        </w:rPr>
        <w:t xml:space="preserve"> the</w:t>
      </w:r>
      <w:r w:rsidR="008444B4" w:rsidRPr="00C12148">
        <w:rPr>
          <w:color w:val="000000" w:themeColor="text1"/>
          <w:sz w:val="24"/>
          <w:szCs w:val="24"/>
        </w:rPr>
        <w:t xml:space="preserve"> greatest gift</w:t>
      </w:r>
      <w:r w:rsidR="00F41071" w:rsidRPr="00C12148">
        <w:rPr>
          <w:color w:val="000000" w:themeColor="text1"/>
          <w:sz w:val="24"/>
          <w:szCs w:val="24"/>
        </w:rPr>
        <w:t xml:space="preserve"> </w:t>
      </w:r>
      <w:r w:rsidR="008444B4" w:rsidRPr="00C12148">
        <w:rPr>
          <w:color w:val="000000" w:themeColor="text1"/>
          <w:sz w:val="24"/>
          <w:szCs w:val="24"/>
        </w:rPr>
        <w:t xml:space="preserve">anyone has ever given </w:t>
      </w:r>
      <w:r w:rsidR="003315F9" w:rsidRPr="00C12148">
        <w:rPr>
          <w:color w:val="000000" w:themeColor="text1"/>
          <w:sz w:val="24"/>
          <w:szCs w:val="24"/>
        </w:rPr>
        <w:t>us</w:t>
      </w:r>
      <w:r w:rsidR="00AE1410" w:rsidRPr="00C12148">
        <w:rPr>
          <w:color w:val="000000" w:themeColor="text1"/>
          <w:sz w:val="24"/>
          <w:szCs w:val="24"/>
        </w:rPr>
        <w:t>.</w:t>
      </w:r>
      <w:r w:rsidR="002442E8" w:rsidRPr="00C12148">
        <w:rPr>
          <w:color w:val="000000" w:themeColor="text1"/>
          <w:sz w:val="24"/>
          <w:szCs w:val="24"/>
        </w:rPr>
        <w:t xml:space="preserve"> </w:t>
      </w:r>
      <w:r w:rsidR="008444B4" w:rsidRPr="00C12148">
        <w:rPr>
          <w:color w:val="000000" w:themeColor="text1"/>
          <w:sz w:val="24"/>
          <w:szCs w:val="24"/>
        </w:rPr>
        <w:t xml:space="preserve">We owe it to you. </w:t>
      </w:r>
    </w:p>
    <w:p w14:paraId="192597B3" w14:textId="77777777" w:rsidR="004F2C33" w:rsidRPr="00C12148" w:rsidRDefault="004F2C33" w:rsidP="00C92148">
      <w:pPr>
        <w:pStyle w:val="grean"/>
        <w:spacing w:line="276" w:lineRule="auto"/>
        <w:jc w:val="both"/>
        <w:rPr>
          <w:color w:val="000000" w:themeColor="text1"/>
          <w:sz w:val="24"/>
          <w:szCs w:val="24"/>
        </w:rPr>
      </w:pPr>
    </w:p>
    <w:p w14:paraId="4361CEDA" w14:textId="4B8C9271" w:rsidR="004F2C33" w:rsidRPr="00C12148" w:rsidRDefault="004F2C33" w:rsidP="00C92148">
      <w:pPr>
        <w:pStyle w:val="grean"/>
        <w:spacing w:line="276" w:lineRule="auto"/>
        <w:jc w:val="both"/>
        <w:rPr>
          <w:color w:val="000000" w:themeColor="text1"/>
          <w:sz w:val="24"/>
          <w:szCs w:val="24"/>
        </w:rPr>
      </w:pPr>
      <w:r w:rsidRPr="00C12148">
        <w:rPr>
          <w:color w:val="000000" w:themeColor="text1"/>
          <w:sz w:val="24"/>
          <w:szCs w:val="24"/>
        </w:rPr>
        <w:t xml:space="preserve">Lastly, we wish also to express our deep sense of gratitude to our families and friends for the continuous help and support. </w:t>
      </w:r>
    </w:p>
    <w:p w14:paraId="14B7CC7A" w14:textId="77777777" w:rsidR="004F2C33" w:rsidRDefault="004F2C33" w:rsidP="00881FC7">
      <w:pPr>
        <w:pStyle w:val="grean"/>
        <w:bidi/>
        <w:rPr>
          <w:color w:val="000000" w:themeColor="text1"/>
          <w:rtl/>
        </w:rPr>
      </w:pPr>
    </w:p>
    <w:p w14:paraId="6A2C3384" w14:textId="77777777" w:rsidR="004F2C33" w:rsidRDefault="004F2C33" w:rsidP="004F2C33">
      <w:pPr>
        <w:pStyle w:val="grean"/>
        <w:rPr>
          <w:color w:val="000000" w:themeColor="text1"/>
        </w:rPr>
      </w:pPr>
    </w:p>
    <w:p w14:paraId="3CC14EEE" w14:textId="77777777" w:rsidR="004F2C33" w:rsidRDefault="004F2C33" w:rsidP="004F2C33">
      <w:pPr>
        <w:pStyle w:val="grean"/>
        <w:rPr>
          <w:color w:val="000000" w:themeColor="text1"/>
        </w:rPr>
      </w:pPr>
    </w:p>
    <w:p w14:paraId="5EFDE397" w14:textId="1FDE16C6" w:rsidR="004F2C33" w:rsidRPr="00C12148" w:rsidRDefault="004F2C33" w:rsidP="00880844">
      <w:pPr>
        <w:pStyle w:val="grean"/>
        <w:jc w:val="right"/>
        <w:rPr>
          <w:sz w:val="24"/>
          <w:szCs w:val="24"/>
        </w:rPr>
      </w:pPr>
      <w:r w:rsidRPr="00C12148">
        <w:rPr>
          <w:sz w:val="24"/>
          <w:szCs w:val="24"/>
        </w:rPr>
        <w:t>Ghada Farhan</w:t>
      </w:r>
    </w:p>
    <w:p w14:paraId="4D10FD9C" w14:textId="261C8040" w:rsidR="004F2C33" w:rsidRPr="00C12148" w:rsidRDefault="004F2C33" w:rsidP="00880844">
      <w:pPr>
        <w:pStyle w:val="grean"/>
        <w:jc w:val="right"/>
        <w:rPr>
          <w:sz w:val="24"/>
          <w:szCs w:val="24"/>
        </w:rPr>
      </w:pPr>
      <w:proofErr w:type="spellStart"/>
      <w:r w:rsidRPr="00C12148">
        <w:rPr>
          <w:sz w:val="24"/>
          <w:szCs w:val="24"/>
        </w:rPr>
        <w:t>Razan</w:t>
      </w:r>
      <w:proofErr w:type="spellEnd"/>
      <w:r w:rsidRPr="00C12148">
        <w:rPr>
          <w:sz w:val="24"/>
          <w:szCs w:val="24"/>
        </w:rPr>
        <w:t xml:space="preserve"> </w:t>
      </w:r>
      <w:proofErr w:type="spellStart"/>
      <w:r w:rsidRPr="00C12148">
        <w:rPr>
          <w:sz w:val="24"/>
          <w:szCs w:val="24"/>
        </w:rPr>
        <w:t>AlKhudair</w:t>
      </w:r>
      <w:proofErr w:type="spellEnd"/>
    </w:p>
    <w:p w14:paraId="5F4DD24A" w14:textId="55EBE367" w:rsidR="00AE1410" w:rsidRDefault="00AE1410" w:rsidP="003315F9">
      <w:pPr>
        <w:pStyle w:val="grean"/>
        <w:rPr>
          <w:color w:val="000000" w:themeColor="text1"/>
        </w:rPr>
      </w:pPr>
    </w:p>
    <w:p w14:paraId="1B0224F5" w14:textId="77777777" w:rsidR="008444B4" w:rsidRDefault="008444B4" w:rsidP="008444B4">
      <w:pPr>
        <w:pStyle w:val="grean"/>
        <w:rPr>
          <w:color w:val="000000" w:themeColor="text1"/>
        </w:rPr>
      </w:pPr>
    </w:p>
    <w:p w14:paraId="3C508C1E" w14:textId="77777777" w:rsidR="008444B4" w:rsidRDefault="008444B4" w:rsidP="008444B4">
      <w:pPr>
        <w:pStyle w:val="grean"/>
        <w:rPr>
          <w:color w:val="000000" w:themeColor="text1"/>
        </w:rPr>
      </w:pPr>
    </w:p>
    <w:p w14:paraId="791C2ED1" w14:textId="77777777" w:rsidR="008444B4" w:rsidRDefault="008444B4" w:rsidP="008444B4">
      <w:pPr>
        <w:pStyle w:val="grean"/>
        <w:rPr>
          <w:color w:val="000000" w:themeColor="text1"/>
          <w:rtl/>
        </w:rPr>
      </w:pPr>
    </w:p>
    <w:p w14:paraId="76139A48" w14:textId="77777777" w:rsidR="00AA2B3A" w:rsidRPr="00AA2B3A" w:rsidRDefault="00AA2B3A" w:rsidP="00AA2B3A">
      <w:pPr>
        <w:pStyle w:val="grean"/>
        <w:rPr>
          <w:color w:val="000000" w:themeColor="text1"/>
        </w:rPr>
      </w:pPr>
    </w:p>
    <w:p w14:paraId="61FD1CD9" w14:textId="77777777" w:rsidR="00EC2FD9" w:rsidRDefault="00EC2FD9">
      <w:pPr>
        <w:spacing w:after="60" w:line="288" w:lineRule="auto"/>
        <w:rPr>
          <w:b/>
          <w:color w:val="E18484"/>
          <w:spacing w:val="21"/>
          <w:sz w:val="28"/>
          <w:szCs w:val="28"/>
        </w:rPr>
      </w:pPr>
      <w:r>
        <w:br w:type="page"/>
      </w:r>
    </w:p>
    <w:p w14:paraId="60552985" w14:textId="1A6CF20A" w:rsidR="00EC2FD9" w:rsidRDefault="00AB3595" w:rsidP="00983501">
      <w:pPr>
        <w:pStyle w:val="Footer"/>
        <w:spacing w:line="480" w:lineRule="auto"/>
      </w:pPr>
      <w:r w:rsidRPr="00AB3595">
        <w:lastRenderedPageBreak/>
        <w:t xml:space="preserve">Table of Contents </w:t>
      </w:r>
    </w:p>
    <w:p w14:paraId="0D5555A5" w14:textId="77777777" w:rsidR="00983501" w:rsidRDefault="00983501" w:rsidP="00016F7C">
      <w:pPr>
        <w:pStyle w:val="Footer"/>
      </w:pPr>
    </w:p>
    <w:p w14:paraId="4FB08E86" w14:textId="5819F875" w:rsidR="00983501" w:rsidRPr="00D17F3F" w:rsidRDefault="00983501" w:rsidP="002B0C45">
      <w:pPr>
        <w:pStyle w:val="grean"/>
        <w:spacing w:line="276" w:lineRule="auto"/>
        <w:ind w:right="450"/>
        <w:jc w:val="both"/>
        <w:rPr>
          <w:b/>
          <w:bCs/>
          <w:color w:val="E18484"/>
          <w:sz w:val="24"/>
          <w:szCs w:val="24"/>
        </w:rPr>
      </w:pPr>
      <w:r w:rsidRPr="00D17F3F">
        <w:rPr>
          <w:b/>
          <w:bCs/>
          <w:color w:val="E18484"/>
          <w:sz w:val="24"/>
          <w:szCs w:val="24"/>
        </w:rPr>
        <w:t>Abstract</w:t>
      </w:r>
      <w:r w:rsidR="00EC162A">
        <w:rPr>
          <w:b/>
          <w:bCs/>
          <w:color w:val="E18484"/>
          <w:sz w:val="24"/>
          <w:szCs w:val="24"/>
        </w:rPr>
        <w:t xml:space="preserve"> </w:t>
      </w:r>
      <w:r w:rsidR="00EC162A" w:rsidRPr="00EC162A">
        <w:rPr>
          <w:color w:val="E18484"/>
          <w:sz w:val="24"/>
          <w:szCs w:val="24"/>
        </w:rPr>
        <w:t>…………………………………………………………………</w:t>
      </w:r>
      <w:proofErr w:type="gramStart"/>
      <w:r w:rsidR="00EC162A" w:rsidRPr="00EC162A">
        <w:rPr>
          <w:color w:val="E18484"/>
          <w:sz w:val="24"/>
          <w:szCs w:val="24"/>
        </w:rPr>
        <w:t>…</w:t>
      </w:r>
      <w:r w:rsidR="00BD67D4">
        <w:rPr>
          <w:color w:val="E18484"/>
          <w:sz w:val="24"/>
          <w:szCs w:val="24"/>
        </w:rPr>
        <w:t>..</w:t>
      </w:r>
      <w:proofErr w:type="gramEnd"/>
      <w:r w:rsidR="00EC162A" w:rsidRPr="00EC162A">
        <w:rPr>
          <w:color w:val="E18484"/>
          <w:sz w:val="24"/>
          <w:szCs w:val="24"/>
        </w:rPr>
        <w:t>………</w:t>
      </w:r>
      <w:r w:rsidR="00855B6E">
        <w:rPr>
          <w:color w:val="E18484"/>
          <w:sz w:val="24"/>
          <w:szCs w:val="24"/>
        </w:rPr>
        <w:t xml:space="preserve"> 2</w:t>
      </w:r>
    </w:p>
    <w:p w14:paraId="43589680" w14:textId="775D862E" w:rsidR="00983501" w:rsidRPr="00D17F3F" w:rsidRDefault="00983501" w:rsidP="002B0C45">
      <w:pPr>
        <w:pStyle w:val="grean"/>
        <w:spacing w:line="276" w:lineRule="auto"/>
        <w:ind w:right="450"/>
        <w:jc w:val="both"/>
        <w:rPr>
          <w:b/>
          <w:bCs/>
          <w:color w:val="E18484"/>
          <w:sz w:val="24"/>
          <w:szCs w:val="24"/>
        </w:rPr>
      </w:pPr>
      <w:r w:rsidRPr="00D17F3F">
        <w:rPr>
          <w:b/>
          <w:bCs/>
          <w:color w:val="E18484"/>
          <w:sz w:val="24"/>
          <w:szCs w:val="24"/>
        </w:rPr>
        <w:t xml:space="preserve">Acknowledgment </w:t>
      </w:r>
      <w:r w:rsidR="00EC162A" w:rsidRPr="00EC162A">
        <w:rPr>
          <w:color w:val="E18484"/>
          <w:sz w:val="24"/>
          <w:szCs w:val="24"/>
        </w:rPr>
        <w:t>…………………………………….…</w:t>
      </w:r>
      <w:proofErr w:type="gramStart"/>
      <w:r w:rsidR="00EC162A" w:rsidRPr="00EC162A">
        <w:rPr>
          <w:color w:val="E18484"/>
          <w:sz w:val="24"/>
          <w:szCs w:val="24"/>
        </w:rPr>
        <w:t>…</w:t>
      </w:r>
      <w:r w:rsidR="00BD67D4">
        <w:rPr>
          <w:color w:val="E18484"/>
          <w:sz w:val="24"/>
          <w:szCs w:val="24"/>
        </w:rPr>
        <w:t>..</w:t>
      </w:r>
      <w:proofErr w:type="gramEnd"/>
      <w:r w:rsidR="00EC162A" w:rsidRPr="00EC162A">
        <w:rPr>
          <w:color w:val="E18484"/>
          <w:sz w:val="24"/>
          <w:szCs w:val="24"/>
        </w:rPr>
        <w:t>………………………</w:t>
      </w:r>
      <w:r w:rsidR="00855B6E">
        <w:rPr>
          <w:color w:val="E18484"/>
          <w:sz w:val="24"/>
          <w:szCs w:val="24"/>
        </w:rPr>
        <w:t xml:space="preserve"> 3</w:t>
      </w:r>
    </w:p>
    <w:p w14:paraId="389294F3" w14:textId="3236DF5B" w:rsidR="00983501" w:rsidRPr="00D17F3F" w:rsidRDefault="00983501" w:rsidP="002B0C45">
      <w:pPr>
        <w:pStyle w:val="grean"/>
        <w:spacing w:line="276" w:lineRule="auto"/>
        <w:ind w:right="450"/>
        <w:jc w:val="both"/>
        <w:rPr>
          <w:b/>
          <w:bCs/>
          <w:color w:val="E18484"/>
          <w:sz w:val="24"/>
          <w:szCs w:val="24"/>
        </w:rPr>
      </w:pPr>
      <w:r w:rsidRPr="00D17F3F">
        <w:rPr>
          <w:b/>
          <w:bCs/>
          <w:color w:val="E18484"/>
          <w:sz w:val="24"/>
          <w:szCs w:val="24"/>
        </w:rPr>
        <w:t xml:space="preserve">Table of Contents </w:t>
      </w:r>
      <w:r w:rsidR="00EC162A" w:rsidRPr="00EC162A">
        <w:rPr>
          <w:color w:val="E18484"/>
          <w:sz w:val="24"/>
          <w:szCs w:val="24"/>
        </w:rPr>
        <w:t>……………………………………</w:t>
      </w:r>
      <w:r w:rsidR="00BD67D4">
        <w:rPr>
          <w:color w:val="E18484"/>
          <w:sz w:val="24"/>
          <w:szCs w:val="24"/>
        </w:rPr>
        <w:t>…</w:t>
      </w:r>
      <w:r w:rsidR="00EC162A">
        <w:rPr>
          <w:color w:val="E18484"/>
          <w:sz w:val="24"/>
          <w:szCs w:val="24"/>
        </w:rPr>
        <w:t>…………....</w:t>
      </w:r>
      <w:r w:rsidR="00EC162A" w:rsidRPr="00EC162A">
        <w:rPr>
          <w:color w:val="E18484"/>
          <w:sz w:val="24"/>
          <w:szCs w:val="24"/>
        </w:rPr>
        <w:t>……………</w:t>
      </w:r>
      <w:r w:rsidR="00EC162A">
        <w:rPr>
          <w:color w:val="E18484"/>
          <w:sz w:val="24"/>
          <w:szCs w:val="24"/>
        </w:rPr>
        <w:t>...</w:t>
      </w:r>
      <w:r w:rsidR="00855B6E">
        <w:rPr>
          <w:color w:val="E18484"/>
          <w:sz w:val="24"/>
          <w:szCs w:val="24"/>
        </w:rPr>
        <w:t xml:space="preserve"> 4</w:t>
      </w:r>
    </w:p>
    <w:p w14:paraId="6A69100E" w14:textId="7E2384D7" w:rsidR="00983501" w:rsidRPr="00D17F3F" w:rsidRDefault="008D347B" w:rsidP="002B0C45">
      <w:pPr>
        <w:pStyle w:val="grean"/>
        <w:spacing w:line="276" w:lineRule="auto"/>
        <w:ind w:right="450"/>
        <w:jc w:val="both"/>
        <w:rPr>
          <w:b/>
          <w:bCs/>
          <w:color w:val="E18484"/>
          <w:sz w:val="24"/>
          <w:szCs w:val="24"/>
        </w:rPr>
      </w:pPr>
      <w:r>
        <w:rPr>
          <w:b/>
          <w:bCs/>
          <w:color w:val="E18484"/>
          <w:sz w:val="24"/>
          <w:szCs w:val="24"/>
        </w:rPr>
        <w:t>List</w:t>
      </w:r>
      <w:r w:rsidR="00983501" w:rsidRPr="00D17F3F">
        <w:rPr>
          <w:b/>
          <w:bCs/>
          <w:color w:val="E18484"/>
          <w:sz w:val="24"/>
          <w:szCs w:val="24"/>
        </w:rPr>
        <w:t xml:space="preserve"> of Figures</w:t>
      </w:r>
      <w:r w:rsidR="00EC162A">
        <w:rPr>
          <w:b/>
          <w:bCs/>
          <w:color w:val="E18484"/>
          <w:sz w:val="24"/>
          <w:szCs w:val="24"/>
        </w:rPr>
        <w:t xml:space="preserve"> </w:t>
      </w:r>
      <w:r w:rsidR="00EC162A" w:rsidRPr="00EC162A">
        <w:rPr>
          <w:color w:val="E18484"/>
          <w:sz w:val="24"/>
          <w:szCs w:val="24"/>
        </w:rPr>
        <w:t>………………</w:t>
      </w:r>
      <w:r>
        <w:rPr>
          <w:color w:val="E18484"/>
          <w:sz w:val="24"/>
          <w:szCs w:val="24"/>
        </w:rPr>
        <w:t>...</w:t>
      </w:r>
      <w:r w:rsidR="00EC162A" w:rsidRPr="00EC162A">
        <w:rPr>
          <w:color w:val="E18484"/>
          <w:sz w:val="24"/>
          <w:szCs w:val="24"/>
        </w:rPr>
        <w:t>…………………</w:t>
      </w:r>
      <w:proofErr w:type="gramStart"/>
      <w:r w:rsidR="00EC162A" w:rsidRPr="00EC162A">
        <w:rPr>
          <w:color w:val="E18484"/>
          <w:sz w:val="24"/>
          <w:szCs w:val="24"/>
        </w:rPr>
        <w:t>….…</w:t>
      </w:r>
      <w:r w:rsidR="00BD67D4">
        <w:rPr>
          <w:color w:val="E18484"/>
          <w:sz w:val="24"/>
          <w:szCs w:val="24"/>
        </w:rPr>
        <w:t>..</w:t>
      </w:r>
      <w:proofErr w:type="gramEnd"/>
      <w:r w:rsidR="00EC162A" w:rsidRPr="00EC162A">
        <w:rPr>
          <w:color w:val="E18484"/>
          <w:sz w:val="24"/>
          <w:szCs w:val="24"/>
        </w:rPr>
        <w:t>…………………………</w:t>
      </w:r>
      <w:r w:rsidR="00EC162A">
        <w:rPr>
          <w:color w:val="E18484"/>
          <w:sz w:val="24"/>
          <w:szCs w:val="24"/>
        </w:rPr>
        <w:t>..</w:t>
      </w:r>
      <w:r w:rsidR="00855B6E">
        <w:rPr>
          <w:color w:val="E18484"/>
          <w:sz w:val="24"/>
          <w:szCs w:val="24"/>
        </w:rPr>
        <w:t xml:space="preserve"> 6</w:t>
      </w:r>
    </w:p>
    <w:p w14:paraId="5B99EADC" w14:textId="0568947C" w:rsidR="00983501" w:rsidRPr="00D17F3F" w:rsidRDefault="00983501" w:rsidP="002B0C45">
      <w:pPr>
        <w:pStyle w:val="grean"/>
        <w:spacing w:line="276" w:lineRule="auto"/>
        <w:ind w:right="450"/>
        <w:jc w:val="both"/>
        <w:rPr>
          <w:b/>
          <w:bCs/>
          <w:color w:val="E18484"/>
          <w:sz w:val="24"/>
          <w:szCs w:val="24"/>
        </w:rPr>
      </w:pPr>
      <w:r w:rsidRPr="00D17F3F">
        <w:rPr>
          <w:b/>
          <w:bCs/>
          <w:color w:val="E18484"/>
          <w:sz w:val="24"/>
          <w:szCs w:val="24"/>
        </w:rPr>
        <w:t>List of Tables</w:t>
      </w:r>
      <w:r w:rsidR="00EC162A">
        <w:rPr>
          <w:b/>
          <w:bCs/>
          <w:color w:val="E18484"/>
          <w:sz w:val="24"/>
          <w:szCs w:val="24"/>
        </w:rPr>
        <w:t xml:space="preserve"> </w:t>
      </w:r>
      <w:r w:rsidR="00EC162A" w:rsidRPr="00EC162A">
        <w:rPr>
          <w:color w:val="E18484"/>
          <w:sz w:val="24"/>
          <w:szCs w:val="24"/>
        </w:rPr>
        <w:t>…………………………………….</w:t>
      </w:r>
      <w:r w:rsidR="00EC162A">
        <w:rPr>
          <w:color w:val="E18484"/>
          <w:sz w:val="24"/>
          <w:szCs w:val="24"/>
        </w:rPr>
        <w:t>……</w:t>
      </w:r>
      <w:proofErr w:type="gramStart"/>
      <w:r w:rsidR="00EC162A">
        <w:rPr>
          <w:color w:val="E18484"/>
          <w:sz w:val="24"/>
          <w:szCs w:val="24"/>
        </w:rPr>
        <w:t>…</w:t>
      </w:r>
      <w:r w:rsidR="00BD67D4">
        <w:rPr>
          <w:color w:val="E18484"/>
          <w:sz w:val="24"/>
          <w:szCs w:val="24"/>
        </w:rPr>
        <w:t>..</w:t>
      </w:r>
      <w:proofErr w:type="gramEnd"/>
      <w:r w:rsidR="00EC162A">
        <w:rPr>
          <w:color w:val="E18484"/>
          <w:sz w:val="24"/>
          <w:szCs w:val="24"/>
        </w:rPr>
        <w:t>………....</w:t>
      </w:r>
      <w:r w:rsidR="00EC162A" w:rsidRPr="00EC162A">
        <w:rPr>
          <w:color w:val="E18484"/>
          <w:sz w:val="24"/>
          <w:szCs w:val="24"/>
        </w:rPr>
        <w:t>………</w:t>
      </w:r>
      <w:r w:rsidR="00BD67D4">
        <w:rPr>
          <w:color w:val="E18484"/>
          <w:sz w:val="24"/>
          <w:szCs w:val="24"/>
        </w:rPr>
        <w:t>.</w:t>
      </w:r>
      <w:r w:rsidR="00EC162A" w:rsidRPr="00EC162A">
        <w:rPr>
          <w:color w:val="E18484"/>
          <w:sz w:val="24"/>
          <w:szCs w:val="24"/>
        </w:rPr>
        <w:t>…</w:t>
      </w:r>
      <w:r w:rsidR="00EC162A">
        <w:rPr>
          <w:color w:val="E18484"/>
          <w:sz w:val="24"/>
          <w:szCs w:val="24"/>
        </w:rPr>
        <w:t>…..</w:t>
      </w:r>
      <w:r w:rsidR="00486139">
        <w:rPr>
          <w:color w:val="E18484"/>
          <w:sz w:val="24"/>
          <w:szCs w:val="24"/>
        </w:rPr>
        <w:t xml:space="preserve"> </w:t>
      </w:r>
      <w:r w:rsidR="00DC5B5D">
        <w:rPr>
          <w:color w:val="E18484"/>
          <w:sz w:val="24"/>
          <w:szCs w:val="24"/>
        </w:rPr>
        <w:t>7</w:t>
      </w:r>
    </w:p>
    <w:p w14:paraId="3AD3EAD7" w14:textId="77777777" w:rsidR="00983501" w:rsidRPr="00AB3595" w:rsidRDefault="00983501" w:rsidP="002B0C45">
      <w:pPr>
        <w:pStyle w:val="grean"/>
        <w:spacing w:line="276" w:lineRule="auto"/>
        <w:ind w:right="450"/>
        <w:jc w:val="both"/>
        <w:rPr>
          <w:color w:val="000000" w:themeColor="text1"/>
          <w:sz w:val="24"/>
          <w:szCs w:val="24"/>
        </w:rPr>
      </w:pPr>
    </w:p>
    <w:p w14:paraId="6EE509AD" w14:textId="6DE2133E" w:rsidR="00983501" w:rsidRPr="00D17F3F" w:rsidRDefault="0085107B" w:rsidP="002B0C45">
      <w:pPr>
        <w:pStyle w:val="grean"/>
        <w:spacing w:line="276" w:lineRule="auto"/>
        <w:ind w:right="450"/>
        <w:jc w:val="both"/>
        <w:rPr>
          <w:b/>
          <w:bCs/>
          <w:color w:val="5D7389"/>
          <w:sz w:val="24"/>
          <w:szCs w:val="24"/>
        </w:rPr>
      </w:pPr>
      <w:r w:rsidRPr="00D17F3F">
        <w:rPr>
          <w:b/>
          <w:bCs/>
          <w:color w:val="5D7389"/>
          <w:sz w:val="24"/>
          <w:szCs w:val="24"/>
        </w:rPr>
        <w:t>CHAPTER 1</w:t>
      </w:r>
      <w:r w:rsidR="00983501" w:rsidRPr="00D17F3F">
        <w:rPr>
          <w:b/>
          <w:bCs/>
          <w:color w:val="5D7389"/>
          <w:sz w:val="24"/>
          <w:szCs w:val="24"/>
        </w:rPr>
        <w:t xml:space="preserve">: INTRODUCTION </w:t>
      </w:r>
      <w:r w:rsidR="00D17F3F" w:rsidRPr="00EC162A">
        <w:rPr>
          <w:color w:val="5D7389"/>
          <w:sz w:val="24"/>
          <w:szCs w:val="24"/>
        </w:rPr>
        <w:t>……………………</w:t>
      </w:r>
      <w:proofErr w:type="gramStart"/>
      <w:r w:rsidR="00D17F3F" w:rsidRPr="00EC162A">
        <w:rPr>
          <w:color w:val="5D7389"/>
          <w:sz w:val="24"/>
          <w:szCs w:val="24"/>
        </w:rPr>
        <w:t>…</w:t>
      </w:r>
      <w:r w:rsidR="00BD67D4">
        <w:rPr>
          <w:color w:val="5D7389"/>
          <w:sz w:val="24"/>
          <w:szCs w:val="24"/>
        </w:rPr>
        <w:t>..</w:t>
      </w:r>
      <w:proofErr w:type="gramEnd"/>
      <w:r w:rsidR="00D17F3F" w:rsidRPr="00EC162A">
        <w:rPr>
          <w:color w:val="5D7389"/>
          <w:sz w:val="24"/>
          <w:szCs w:val="24"/>
        </w:rPr>
        <w:t>…………………</w:t>
      </w:r>
      <w:r w:rsidR="00EC162A">
        <w:rPr>
          <w:color w:val="5D7389"/>
          <w:sz w:val="24"/>
          <w:szCs w:val="24"/>
        </w:rPr>
        <w:t>.</w:t>
      </w:r>
      <w:r w:rsidR="00D17F3F" w:rsidRPr="00EC162A">
        <w:rPr>
          <w:color w:val="5D7389"/>
          <w:sz w:val="24"/>
          <w:szCs w:val="24"/>
        </w:rPr>
        <w:t>…….</w:t>
      </w:r>
      <w:r w:rsidR="00486139">
        <w:rPr>
          <w:color w:val="5D7389"/>
          <w:sz w:val="24"/>
          <w:szCs w:val="24"/>
        </w:rPr>
        <w:t xml:space="preserve"> 8</w:t>
      </w:r>
    </w:p>
    <w:p w14:paraId="63B12E4D" w14:textId="1509187A" w:rsidR="00983501" w:rsidRPr="00D17F3F" w:rsidRDefault="00983501" w:rsidP="002B0C45">
      <w:pPr>
        <w:pStyle w:val="grean"/>
        <w:numPr>
          <w:ilvl w:val="0"/>
          <w:numId w:val="1"/>
        </w:numPr>
        <w:spacing w:line="276" w:lineRule="auto"/>
        <w:ind w:left="450" w:right="450" w:hanging="450"/>
        <w:jc w:val="both"/>
        <w:rPr>
          <w:b/>
          <w:bCs/>
          <w:color w:val="E18484"/>
          <w:sz w:val="24"/>
          <w:szCs w:val="24"/>
        </w:rPr>
      </w:pPr>
      <w:r w:rsidRPr="00D17F3F">
        <w:rPr>
          <w:b/>
          <w:bCs/>
          <w:color w:val="E18484"/>
          <w:sz w:val="24"/>
          <w:szCs w:val="24"/>
        </w:rPr>
        <w:t xml:space="preserve">Background </w:t>
      </w:r>
      <w:r w:rsidR="00EC162A" w:rsidRPr="00EC162A">
        <w:rPr>
          <w:color w:val="E18484"/>
          <w:sz w:val="24"/>
          <w:szCs w:val="24"/>
        </w:rPr>
        <w:t>…………………………………….</w:t>
      </w:r>
      <w:r w:rsidR="00EC162A">
        <w:rPr>
          <w:color w:val="E18484"/>
          <w:sz w:val="24"/>
          <w:szCs w:val="24"/>
        </w:rPr>
        <w:t>…</w:t>
      </w:r>
      <w:proofErr w:type="gramStart"/>
      <w:r w:rsidR="00EC162A">
        <w:rPr>
          <w:color w:val="E18484"/>
          <w:sz w:val="24"/>
          <w:szCs w:val="24"/>
        </w:rPr>
        <w:t>…</w:t>
      </w:r>
      <w:r w:rsidR="00BD67D4">
        <w:rPr>
          <w:color w:val="E18484"/>
          <w:sz w:val="24"/>
          <w:szCs w:val="24"/>
        </w:rPr>
        <w:t>..</w:t>
      </w:r>
      <w:proofErr w:type="gramEnd"/>
      <w:r w:rsidR="00EC162A">
        <w:rPr>
          <w:color w:val="E18484"/>
          <w:sz w:val="24"/>
          <w:szCs w:val="24"/>
        </w:rPr>
        <w:t>…………....</w:t>
      </w:r>
      <w:r w:rsidR="00EC162A" w:rsidRPr="00EC162A">
        <w:rPr>
          <w:color w:val="E18484"/>
          <w:sz w:val="24"/>
          <w:szCs w:val="24"/>
        </w:rPr>
        <w:t>…………</w:t>
      </w:r>
      <w:r w:rsidR="00EC162A">
        <w:rPr>
          <w:color w:val="E18484"/>
          <w:sz w:val="24"/>
          <w:szCs w:val="24"/>
        </w:rPr>
        <w:t>.</w:t>
      </w:r>
      <w:r w:rsidR="00486139">
        <w:rPr>
          <w:color w:val="E18484"/>
          <w:sz w:val="24"/>
          <w:szCs w:val="24"/>
        </w:rPr>
        <w:t xml:space="preserve"> 9</w:t>
      </w:r>
    </w:p>
    <w:p w14:paraId="1F4A34F0" w14:textId="18FCC9FA" w:rsidR="00983501" w:rsidRPr="00D17F3F" w:rsidRDefault="00983501" w:rsidP="002B0C45">
      <w:pPr>
        <w:pStyle w:val="grean"/>
        <w:numPr>
          <w:ilvl w:val="0"/>
          <w:numId w:val="1"/>
        </w:numPr>
        <w:spacing w:line="276" w:lineRule="auto"/>
        <w:ind w:left="450" w:right="450" w:hanging="450"/>
        <w:jc w:val="both"/>
        <w:rPr>
          <w:b/>
          <w:bCs/>
          <w:color w:val="E18484"/>
          <w:sz w:val="24"/>
          <w:szCs w:val="24"/>
        </w:rPr>
      </w:pPr>
      <w:r w:rsidRPr="00D17F3F">
        <w:rPr>
          <w:b/>
          <w:bCs/>
          <w:color w:val="E18484"/>
          <w:sz w:val="24"/>
          <w:szCs w:val="24"/>
        </w:rPr>
        <w:t xml:space="preserve">System Study </w:t>
      </w:r>
      <w:r w:rsidR="00EC162A" w:rsidRPr="00EC162A">
        <w:rPr>
          <w:color w:val="E18484"/>
          <w:sz w:val="24"/>
          <w:szCs w:val="24"/>
        </w:rPr>
        <w:t>…………………………………….</w:t>
      </w:r>
      <w:r w:rsidR="00EC162A">
        <w:rPr>
          <w:color w:val="E18484"/>
          <w:sz w:val="24"/>
          <w:szCs w:val="24"/>
        </w:rPr>
        <w:t>…</w:t>
      </w:r>
      <w:proofErr w:type="gramStart"/>
      <w:r w:rsidR="00EC162A">
        <w:rPr>
          <w:color w:val="E18484"/>
          <w:sz w:val="24"/>
          <w:szCs w:val="24"/>
        </w:rPr>
        <w:t>…</w:t>
      </w:r>
      <w:r w:rsidR="00BD67D4">
        <w:rPr>
          <w:color w:val="E18484"/>
          <w:sz w:val="24"/>
          <w:szCs w:val="24"/>
        </w:rPr>
        <w:t>..</w:t>
      </w:r>
      <w:proofErr w:type="gramEnd"/>
      <w:r w:rsidR="00EC162A">
        <w:rPr>
          <w:color w:val="E18484"/>
          <w:sz w:val="24"/>
          <w:szCs w:val="24"/>
        </w:rPr>
        <w:t>…………....</w:t>
      </w:r>
      <w:r w:rsidR="00EC162A" w:rsidRPr="00EC162A">
        <w:rPr>
          <w:color w:val="E18484"/>
          <w:sz w:val="24"/>
          <w:szCs w:val="24"/>
        </w:rPr>
        <w:t>………</w:t>
      </w:r>
      <w:r w:rsidR="00EC162A">
        <w:rPr>
          <w:color w:val="E18484"/>
          <w:sz w:val="24"/>
          <w:szCs w:val="24"/>
        </w:rPr>
        <w:t>...</w:t>
      </w:r>
      <w:r w:rsidR="00486139">
        <w:rPr>
          <w:color w:val="E18484"/>
          <w:sz w:val="24"/>
          <w:szCs w:val="24"/>
        </w:rPr>
        <w:t xml:space="preserve"> 9</w:t>
      </w:r>
    </w:p>
    <w:p w14:paraId="7CDDA36A" w14:textId="34DD4480" w:rsidR="00983501" w:rsidRPr="00AB3595" w:rsidRDefault="00940B39" w:rsidP="002B0C45">
      <w:pPr>
        <w:pStyle w:val="grean"/>
        <w:numPr>
          <w:ilvl w:val="1"/>
          <w:numId w:val="2"/>
        </w:numPr>
        <w:spacing w:line="276" w:lineRule="auto"/>
        <w:ind w:left="1530" w:right="450" w:hanging="630"/>
        <w:jc w:val="both"/>
        <w:rPr>
          <w:color w:val="000000" w:themeColor="text1"/>
          <w:sz w:val="24"/>
          <w:szCs w:val="24"/>
        </w:rPr>
      </w:pPr>
      <w:r>
        <w:rPr>
          <w:color w:val="000000" w:themeColor="text1"/>
          <w:sz w:val="24"/>
          <w:szCs w:val="24"/>
        </w:rPr>
        <w:t>Existing System</w:t>
      </w:r>
      <w:r w:rsidRPr="00940B39">
        <w:rPr>
          <w:color w:val="000000" w:themeColor="text1"/>
          <w:sz w:val="24"/>
          <w:szCs w:val="24"/>
        </w:rPr>
        <w:t xml:space="preserve"> ……………………………</w:t>
      </w:r>
      <w:proofErr w:type="gramStart"/>
      <w:r w:rsidRPr="00940B39">
        <w:rPr>
          <w:color w:val="000000" w:themeColor="text1"/>
          <w:sz w:val="24"/>
          <w:szCs w:val="24"/>
        </w:rPr>
        <w:t>…</w:t>
      </w:r>
      <w:r w:rsidR="00BD67D4">
        <w:rPr>
          <w:color w:val="000000" w:themeColor="text1"/>
          <w:sz w:val="24"/>
          <w:szCs w:val="24"/>
        </w:rPr>
        <w:t>..</w:t>
      </w:r>
      <w:proofErr w:type="gramEnd"/>
      <w:r w:rsidRPr="00940B39">
        <w:rPr>
          <w:color w:val="000000" w:themeColor="text1"/>
          <w:sz w:val="24"/>
          <w:szCs w:val="24"/>
        </w:rPr>
        <w:t>…………………..</w:t>
      </w:r>
      <w:r>
        <w:rPr>
          <w:color w:val="000000" w:themeColor="text1"/>
          <w:sz w:val="24"/>
          <w:szCs w:val="24"/>
        </w:rPr>
        <w:t>.</w:t>
      </w:r>
      <w:r w:rsidR="00486139">
        <w:rPr>
          <w:color w:val="000000" w:themeColor="text1"/>
          <w:sz w:val="24"/>
          <w:szCs w:val="24"/>
        </w:rPr>
        <w:t xml:space="preserve"> 9</w:t>
      </w:r>
    </w:p>
    <w:p w14:paraId="5DD31D9B" w14:textId="2799C3AF" w:rsidR="00983501" w:rsidRPr="00AB3595" w:rsidRDefault="00983501" w:rsidP="002B0C45">
      <w:pPr>
        <w:pStyle w:val="grean"/>
        <w:numPr>
          <w:ilvl w:val="1"/>
          <w:numId w:val="2"/>
        </w:numPr>
        <w:spacing w:line="276" w:lineRule="auto"/>
        <w:ind w:left="1530" w:right="450" w:hanging="630"/>
        <w:jc w:val="both"/>
        <w:rPr>
          <w:color w:val="000000" w:themeColor="text1"/>
          <w:sz w:val="24"/>
          <w:szCs w:val="24"/>
        </w:rPr>
      </w:pPr>
      <w:r w:rsidRPr="00AB3595">
        <w:rPr>
          <w:color w:val="000000" w:themeColor="text1"/>
          <w:sz w:val="24"/>
          <w:szCs w:val="24"/>
        </w:rPr>
        <w:t>D</w:t>
      </w:r>
      <w:r w:rsidR="00940B39">
        <w:rPr>
          <w:color w:val="000000" w:themeColor="text1"/>
          <w:sz w:val="24"/>
          <w:szCs w:val="24"/>
        </w:rPr>
        <w:t>rawbacks in the Existing System …………</w:t>
      </w:r>
      <w:proofErr w:type="gramStart"/>
      <w:r w:rsidR="00940B39">
        <w:rPr>
          <w:color w:val="000000" w:themeColor="text1"/>
          <w:sz w:val="24"/>
          <w:szCs w:val="24"/>
        </w:rPr>
        <w:t>…</w:t>
      </w:r>
      <w:r w:rsidR="00BD67D4">
        <w:rPr>
          <w:color w:val="000000" w:themeColor="text1"/>
          <w:sz w:val="24"/>
          <w:szCs w:val="24"/>
        </w:rPr>
        <w:t>..</w:t>
      </w:r>
      <w:proofErr w:type="gramEnd"/>
      <w:r w:rsidR="00940B39">
        <w:rPr>
          <w:color w:val="000000" w:themeColor="text1"/>
          <w:sz w:val="24"/>
          <w:szCs w:val="24"/>
        </w:rPr>
        <w:t>………..…………</w:t>
      </w:r>
      <w:r w:rsidR="00486139">
        <w:rPr>
          <w:color w:val="000000" w:themeColor="text1"/>
          <w:sz w:val="24"/>
          <w:szCs w:val="24"/>
        </w:rPr>
        <w:t xml:space="preserve"> 9</w:t>
      </w:r>
    </w:p>
    <w:p w14:paraId="0723A625" w14:textId="50F4DA9A" w:rsidR="00983501" w:rsidRPr="00AB3595" w:rsidRDefault="00940B39" w:rsidP="002B0C45">
      <w:pPr>
        <w:pStyle w:val="grean"/>
        <w:numPr>
          <w:ilvl w:val="1"/>
          <w:numId w:val="2"/>
        </w:numPr>
        <w:spacing w:line="276" w:lineRule="auto"/>
        <w:ind w:left="1530" w:right="450" w:hanging="630"/>
        <w:jc w:val="both"/>
        <w:rPr>
          <w:color w:val="000000" w:themeColor="text1"/>
          <w:sz w:val="24"/>
          <w:szCs w:val="24"/>
        </w:rPr>
      </w:pPr>
      <w:r>
        <w:rPr>
          <w:color w:val="000000" w:themeColor="text1"/>
          <w:sz w:val="24"/>
          <w:szCs w:val="24"/>
        </w:rPr>
        <w:t>Need for the Proposed System …………………</w:t>
      </w:r>
      <w:r w:rsidR="00BD67D4">
        <w:rPr>
          <w:color w:val="000000" w:themeColor="text1"/>
          <w:sz w:val="24"/>
          <w:szCs w:val="24"/>
        </w:rPr>
        <w:t>.</w:t>
      </w:r>
      <w:r>
        <w:rPr>
          <w:color w:val="000000" w:themeColor="text1"/>
          <w:sz w:val="24"/>
          <w:szCs w:val="24"/>
        </w:rPr>
        <w:t>…………………</w:t>
      </w:r>
      <w:r w:rsidR="00486139">
        <w:rPr>
          <w:color w:val="000000" w:themeColor="text1"/>
          <w:sz w:val="24"/>
          <w:szCs w:val="24"/>
        </w:rPr>
        <w:t xml:space="preserve"> 10</w:t>
      </w:r>
    </w:p>
    <w:p w14:paraId="7DA97CF4" w14:textId="00FF1A7A" w:rsidR="00983501" w:rsidRPr="00D17F3F" w:rsidRDefault="00983501" w:rsidP="002B0C45">
      <w:pPr>
        <w:pStyle w:val="grean"/>
        <w:numPr>
          <w:ilvl w:val="0"/>
          <w:numId w:val="1"/>
        </w:numPr>
        <w:spacing w:line="276" w:lineRule="auto"/>
        <w:ind w:left="450" w:right="450" w:hanging="450"/>
        <w:jc w:val="both"/>
        <w:rPr>
          <w:b/>
          <w:bCs/>
          <w:color w:val="E18484"/>
          <w:sz w:val="24"/>
          <w:szCs w:val="24"/>
        </w:rPr>
      </w:pPr>
      <w:r w:rsidRPr="00D17F3F">
        <w:rPr>
          <w:b/>
          <w:bCs/>
          <w:color w:val="E18484"/>
          <w:sz w:val="24"/>
          <w:szCs w:val="24"/>
        </w:rPr>
        <w:t xml:space="preserve">Proposed System </w:t>
      </w:r>
      <w:r w:rsidR="00EC162A" w:rsidRPr="00EC162A">
        <w:rPr>
          <w:color w:val="E18484"/>
          <w:sz w:val="24"/>
          <w:szCs w:val="24"/>
        </w:rPr>
        <w:t>…………………………………….</w:t>
      </w:r>
      <w:r w:rsidR="00EC162A">
        <w:rPr>
          <w:color w:val="E18484"/>
          <w:sz w:val="24"/>
          <w:szCs w:val="24"/>
        </w:rPr>
        <w:t>………………....</w:t>
      </w:r>
      <w:r w:rsidR="00EC162A" w:rsidRPr="00EC162A">
        <w:rPr>
          <w:color w:val="E18484"/>
          <w:sz w:val="24"/>
          <w:szCs w:val="24"/>
        </w:rPr>
        <w:t>……</w:t>
      </w:r>
      <w:r w:rsidR="00EC162A">
        <w:rPr>
          <w:color w:val="E18484"/>
          <w:sz w:val="24"/>
          <w:szCs w:val="24"/>
        </w:rPr>
        <w:t>.</w:t>
      </w:r>
      <w:r w:rsidR="00486139">
        <w:rPr>
          <w:color w:val="E18484"/>
          <w:sz w:val="24"/>
          <w:szCs w:val="24"/>
        </w:rPr>
        <w:t xml:space="preserve"> 10</w:t>
      </w:r>
    </w:p>
    <w:p w14:paraId="6A2BA096" w14:textId="4D302260" w:rsidR="00983501" w:rsidRPr="00AB3595" w:rsidRDefault="00983501" w:rsidP="002B0C45">
      <w:pPr>
        <w:pStyle w:val="grean"/>
        <w:numPr>
          <w:ilvl w:val="1"/>
          <w:numId w:val="3"/>
        </w:numPr>
        <w:spacing w:line="276" w:lineRule="auto"/>
        <w:ind w:left="1530" w:right="450" w:hanging="630"/>
        <w:jc w:val="both"/>
        <w:rPr>
          <w:color w:val="000000" w:themeColor="text1"/>
          <w:sz w:val="24"/>
          <w:szCs w:val="24"/>
        </w:rPr>
      </w:pPr>
      <w:r w:rsidRPr="00AB3595">
        <w:rPr>
          <w:color w:val="000000" w:themeColor="text1"/>
          <w:sz w:val="24"/>
          <w:szCs w:val="24"/>
        </w:rPr>
        <w:t>Objective</w:t>
      </w:r>
      <w:r w:rsidR="00D6039B">
        <w:rPr>
          <w:color w:val="000000" w:themeColor="text1"/>
          <w:sz w:val="24"/>
          <w:szCs w:val="24"/>
        </w:rPr>
        <w:t>s of the Proposed System</w:t>
      </w:r>
      <w:r w:rsidR="00940B39">
        <w:rPr>
          <w:color w:val="000000" w:themeColor="text1"/>
          <w:sz w:val="24"/>
          <w:szCs w:val="24"/>
        </w:rPr>
        <w:t xml:space="preserve"> </w:t>
      </w:r>
      <w:r w:rsidR="00940B39" w:rsidRPr="00940B39">
        <w:rPr>
          <w:color w:val="000000" w:themeColor="text1"/>
          <w:sz w:val="24"/>
          <w:szCs w:val="24"/>
        </w:rPr>
        <w:t>………</w:t>
      </w:r>
      <w:r w:rsidR="00D6039B">
        <w:rPr>
          <w:color w:val="000000" w:themeColor="text1"/>
          <w:sz w:val="24"/>
          <w:szCs w:val="24"/>
        </w:rPr>
        <w:t>……….</w:t>
      </w:r>
      <w:r w:rsidR="00940B39" w:rsidRPr="00940B39">
        <w:rPr>
          <w:color w:val="000000" w:themeColor="text1"/>
          <w:sz w:val="24"/>
          <w:szCs w:val="24"/>
        </w:rPr>
        <w:t>………………</w:t>
      </w:r>
      <w:r w:rsidR="00486139">
        <w:rPr>
          <w:color w:val="000000" w:themeColor="text1"/>
          <w:sz w:val="24"/>
          <w:szCs w:val="24"/>
        </w:rPr>
        <w:t xml:space="preserve"> 10</w:t>
      </w:r>
    </w:p>
    <w:p w14:paraId="26BC95C0" w14:textId="10D337D1" w:rsidR="00983501" w:rsidRPr="00AB3595" w:rsidRDefault="00983501" w:rsidP="002B0C45">
      <w:pPr>
        <w:pStyle w:val="grean"/>
        <w:numPr>
          <w:ilvl w:val="1"/>
          <w:numId w:val="3"/>
        </w:numPr>
        <w:spacing w:line="276" w:lineRule="auto"/>
        <w:ind w:left="1530" w:right="450" w:hanging="630"/>
        <w:jc w:val="both"/>
        <w:rPr>
          <w:color w:val="000000" w:themeColor="text1"/>
          <w:sz w:val="24"/>
          <w:szCs w:val="24"/>
        </w:rPr>
      </w:pPr>
      <w:r w:rsidRPr="00AB3595">
        <w:rPr>
          <w:color w:val="000000" w:themeColor="text1"/>
          <w:sz w:val="24"/>
          <w:szCs w:val="24"/>
        </w:rPr>
        <w:t xml:space="preserve">Project </w:t>
      </w:r>
      <w:proofErr w:type="gramStart"/>
      <w:r w:rsidRPr="00AB3595">
        <w:rPr>
          <w:color w:val="000000" w:themeColor="text1"/>
          <w:sz w:val="24"/>
          <w:szCs w:val="24"/>
        </w:rPr>
        <w:t xml:space="preserve">Scope </w:t>
      </w:r>
      <w:r w:rsidR="00940B39">
        <w:rPr>
          <w:color w:val="000000" w:themeColor="text1"/>
          <w:sz w:val="24"/>
          <w:szCs w:val="24"/>
        </w:rPr>
        <w:t>.</w:t>
      </w:r>
      <w:proofErr w:type="gramEnd"/>
      <w:r w:rsidR="00940B39" w:rsidRPr="00940B39">
        <w:rPr>
          <w:color w:val="000000" w:themeColor="text1"/>
          <w:sz w:val="24"/>
          <w:szCs w:val="24"/>
        </w:rPr>
        <w:t>…………………………………………………</w:t>
      </w:r>
      <w:r w:rsidR="00940B39">
        <w:rPr>
          <w:color w:val="000000" w:themeColor="text1"/>
          <w:sz w:val="24"/>
          <w:szCs w:val="24"/>
        </w:rPr>
        <w:t>…..</w:t>
      </w:r>
      <w:r w:rsidR="00486139">
        <w:rPr>
          <w:color w:val="000000" w:themeColor="text1"/>
          <w:sz w:val="24"/>
          <w:szCs w:val="24"/>
        </w:rPr>
        <w:t xml:space="preserve"> 11</w:t>
      </w:r>
    </w:p>
    <w:p w14:paraId="2BC9B8DF" w14:textId="5C733177" w:rsidR="00983501" w:rsidRPr="00AB3595" w:rsidRDefault="00940B39" w:rsidP="002B0C45">
      <w:pPr>
        <w:pStyle w:val="grean"/>
        <w:numPr>
          <w:ilvl w:val="1"/>
          <w:numId w:val="3"/>
        </w:numPr>
        <w:spacing w:line="276" w:lineRule="auto"/>
        <w:ind w:left="1530" w:right="450" w:hanging="630"/>
        <w:jc w:val="both"/>
        <w:rPr>
          <w:color w:val="000000" w:themeColor="text1"/>
          <w:sz w:val="24"/>
          <w:szCs w:val="24"/>
        </w:rPr>
      </w:pPr>
      <w:r>
        <w:rPr>
          <w:color w:val="000000" w:themeColor="text1"/>
          <w:sz w:val="24"/>
          <w:szCs w:val="24"/>
        </w:rPr>
        <w:t>Project Constraints …</w:t>
      </w:r>
      <w:proofErr w:type="gramStart"/>
      <w:r>
        <w:rPr>
          <w:color w:val="000000" w:themeColor="text1"/>
          <w:sz w:val="24"/>
          <w:szCs w:val="24"/>
        </w:rPr>
        <w:t>…..</w:t>
      </w:r>
      <w:proofErr w:type="gramEnd"/>
      <w:r>
        <w:rPr>
          <w:color w:val="000000" w:themeColor="text1"/>
          <w:sz w:val="24"/>
          <w:szCs w:val="24"/>
        </w:rPr>
        <w:t>………………………</w:t>
      </w:r>
      <w:r w:rsidR="00BD67D4">
        <w:rPr>
          <w:color w:val="000000" w:themeColor="text1"/>
          <w:sz w:val="24"/>
          <w:szCs w:val="24"/>
        </w:rPr>
        <w:t>.</w:t>
      </w:r>
      <w:r>
        <w:rPr>
          <w:color w:val="000000" w:themeColor="text1"/>
          <w:sz w:val="24"/>
          <w:szCs w:val="24"/>
        </w:rPr>
        <w:t>…………………</w:t>
      </w:r>
      <w:r w:rsidR="00486139">
        <w:rPr>
          <w:color w:val="000000" w:themeColor="text1"/>
          <w:sz w:val="24"/>
          <w:szCs w:val="24"/>
        </w:rPr>
        <w:t xml:space="preserve"> 11</w:t>
      </w:r>
    </w:p>
    <w:p w14:paraId="74C61FD8" w14:textId="2FC8126C" w:rsidR="00983501" w:rsidRPr="00AB3595" w:rsidRDefault="00940B39" w:rsidP="002B0C45">
      <w:pPr>
        <w:pStyle w:val="grean"/>
        <w:numPr>
          <w:ilvl w:val="1"/>
          <w:numId w:val="3"/>
        </w:numPr>
        <w:spacing w:line="276" w:lineRule="auto"/>
        <w:ind w:left="1530" w:right="450" w:hanging="630"/>
        <w:jc w:val="both"/>
        <w:rPr>
          <w:color w:val="000000" w:themeColor="text1"/>
          <w:sz w:val="24"/>
          <w:szCs w:val="24"/>
        </w:rPr>
      </w:pPr>
      <w:r>
        <w:rPr>
          <w:color w:val="000000" w:themeColor="text1"/>
          <w:sz w:val="24"/>
          <w:szCs w:val="24"/>
        </w:rPr>
        <w:t>Features and benefits ……………………………………………...</w:t>
      </w:r>
      <w:r w:rsidR="00486139">
        <w:rPr>
          <w:color w:val="000000" w:themeColor="text1"/>
          <w:sz w:val="24"/>
          <w:szCs w:val="24"/>
        </w:rPr>
        <w:t xml:space="preserve"> 11</w:t>
      </w:r>
    </w:p>
    <w:p w14:paraId="6FC0A3B1" w14:textId="77777777" w:rsidR="00983501" w:rsidRPr="00AB3595" w:rsidRDefault="00983501" w:rsidP="002B0C45">
      <w:pPr>
        <w:pStyle w:val="grean"/>
        <w:spacing w:line="276" w:lineRule="auto"/>
        <w:ind w:right="450"/>
        <w:jc w:val="both"/>
        <w:rPr>
          <w:color w:val="000000" w:themeColor="text1"/>
          <w:sz w:val="24"/>
          <w:szCs w:val="24"/>
        </w:rPr>
      </w:pPr>
    </w:p>
    <w:p w14:paraId="4C54B1D0" w14:textId="4A3D952C" w:rsidR="00983501" w:rsidRPr="00AB3595" w:rsidRDefault="0085107B" w:rsidP="002B0C45">
      <w:pPr>
        <w:pStyle w:val="grean"/>
        <w:spacing w:line="276" w:lineRule="auto"/>
        <w:ind w:right="450"/>
        <w:jc w:val="both"/>
        <w:rPr>
          <w:b/>
          <w:bCs/>
          <w:color w:val="000000" w:themeColor="text1"/>
          <w:sz w:val="24"/>
          <w:szCs w:val="24"/>
        </w:rPr>
      </w:pPr>
      <w:r w:rsidRPr="00D17F3F">
        <w:rPr>
          <w:b/>
          <w:bCs/>
          <w:color w:val="5D7389"/>
          <w:sz w:val="24"/>
          <w:szCs w:val="24"/>
        </w:rPr>
        <w:t xml:space="preserve">CHAPTER </w:t>
      </w:r>
      <w:r w:rsidR="00486139">
        <w:rPr>
          <w:b/>
          <w:bCs/>
          <w:color w:val="5D7389"/>
          <w:sz w:val="24"/>
          <w:szCs w:val="24"/>
        </w:rPr>
        <w:t>2</w:t>
      </w:r>
      <w:r w:rsidR="00983501" w:rsidRPr="00D17F3F">
        <w:rPr>
          <w:b/>
          <w:bCs/>
          <w:color w:val="5D7389"/>
          <w:sz w:val="24"/>
          <w:szCs w:val="24"/>
        </w:rPr>
        <w:t>: LITERATURE REVIEW</w:t>
      </w:r>
      <w:r w:rsidR="00EC162A">
        <w:rPr>
          <w:b/>
          <w:bCs/>
          <w:color w:val="5D7389"/>
          <w:sz w:val="24"/>
          <w:szCs w:val="24"/>
        </w:rPr>
        <w:t xml:space="preserve"> </w:t>
      </w:r>
      <w:r w:rsidR="00D17F3F" w:rsidRPr="00EC162A">
        <w:rPr>
          <w:color w:val="5D7389"/>
          <w:sz w:val="24"/>
          <w:szCs w:val="24"/>
        </w:rPr>
        <w:t>……………………</w:t>
      </w:r>
      <w:r w:rsidR="00BD67D4">
        <w:rPr>
          <w:color w:val="5D7389"/>
          <w:sz w:val="24"/>
          <w:szCs w:val="24"/>
        </w:rPr>
        <w:t>.</w:t>
      </w:r>
      <w:r w:rsidR="00D17F3F" w:rsidRPr="00EC162A">
        <w:rPr>
          <w:color w:val="5D7389"/>
          <w:sz w:val="24"/>
          <w:szCs w:val="24"/>
        </w:rPr>
        <w:t>…</w:t>
      </w:r>
      <w:proofErr w:type="gramStart"/>
      <w:r w:rsidR="00D17F3F" w:rsidRPr="00EC162A">
        <w:rPr>
          <w:color w:val="5D7389"/>
          <w:sz w:val="24"/>
          <w:szCs w:val="24"/>
        </w:rPr>
        <w:t>…</w:t>
      </w:r>
      <w:r w:rsidR="00EC162A">
        <w:rPr>
          <w:color w:val="5D7389"/>
          <w:sz w:val="24"/>
          <w:szCs w:val="24"/>
        </w:rPr>
        <w:t>..</w:t>
      </w:r>
      <w:proofErr w:type="gramEnd"/>
      <w:r w:rsidR="00D17F3F" w:rsidRPr="00EC162A">
        <w:rPr>
          <w:color w:val="5D7389"/>
          <w:sz w:val="24"/>
          <w:szCs w:val="24"/>
        </w:rPr>
        <w:t>……</w:t>
      </w:r>
      <w:r w:rsidR="00EC162A">
        <w:rPr>
          <w:color w:val="5D7389"/>
          <w:sz w:val="24"/>
          <w:szCs w:val="24"/>
        </w:rPr>
        <w:t>..</w:t>
      </w:r>
      <w:r w:rsidR="00D17F3F" w:rsidRPr="00EC162A">
        <w:rPr>
          <w:color w:val="5D7389"/>
          <w:sz w:val="24"/>
          <w:szCs w:val="24"/>
        </w:rPr>
        <w:t>…</w:t>
      </w:r>
      <w:r w:rsidR="00BD67D4">
        <w:rPr>
          <w:color w:val="5D7389"/>
          <w:sz w:val="24"/>
          <w:szCs w:val="24"/>
        </w:rPr>
        <w:t>.</w:t>
      </w:r>
      <w:r w:rsidR="00D17F3F" w:rsidRPr="00EC162A">
        <w:rPr>
          <w:color w:val="5D7389"/>
          <w:sz w:val="24"/>
          <w:szCs w:val="24"/>
        </w:rPr>
        <w:t>…</w:t>
      </w:r>
      <w:r w:rsidR="00486139">
        <w:rPr>
          <w:color w:val="5D7389"/>
          <w:sz w:val="24"/>
          <w:szCs w:val="24"/>
        </w:rPr>
        <w:t xml:space="preserve"> 13</w:t>
      </w:r>
    </w:p>
    <w:p w14:paraId="683663C8" w14:textId="4B4E6738" w:rsidR="00983501" w:rsidRPr="00D17F3F" w:rsidRDefault="00983501" w:rsidP="002B0C45">
      <w:pPr>
        <w:pStyle w:val="HEADING"/>
        <w:numPr>
          <w:ilvl w:val="0"/>
          <w:numId w:val="35"/>
        </w:numPr>
        <w:spacing w:line="276" w:lineRule="auto"/>
        <w:ind w:left="450" w:right="450" w:hanging="450"/>
        <w:jc w:val="both"/>
        <w:rPr>
          <w:color w:val="E18484"/>
        </w:rPr>
      </w:pPr>
      <w:r w:rsidRPr="00D17F3F">
        <w:rPr>
          <w:color w:val="E18484"/>
        </w:rPr>
        <w:t xml:space="preserve">Related Works </w:t>
      </w:r>
      <w:r w:rsidR="00EC162A" w:rsidRPr="00EC162A">
        <w:rPr>
          <w:b w:val="0"/>
          <w:bCs w:val="0"/>
          <w:color w:val="E18484"/>
        </w:rPr>
        <w:t>…………………………………….………………....……</w:t>
      </w:r>
      <w:r w:rsidR="00BD67D4">
        <w:rPr>
          <w:b w:val="0"/>
          <w:bCs w:val="0"/>
          <w:color w:val="E18484"/>
        </w:rPr>
        <w:t>.</w:t>
      </w:r>
      <w:r w:rsidR="00EC162A" w:rsidRPr="00EC162A">
        <w:rPr>
          <w:b w:val="0"/>
          <w:bCs w:val="0"/>
          <w:color w:val="E18484"/>
        </w:rPr>
        <w:t>…</w:t>
      </w:r>
      <w:r w:rsidR="00486139">
        <w:rPr>
          <w:b w:val="0"/>
          <w:bCs w:val="0"/>
          <w:color w:val="E18484"/>
        </w:rPr>
        <w:t>14</w:t>
      </w:r>
    </w:p>
    <w:p w14:paraId="099EED17" w14:textId="379084E3" w:rsidR="00983501" w:rsidRPr="00D17F3F" w:rsidRDefault="00983501" w:rsidP="002B0C45">
      <w:pPr>
        <w:pStyle w:val="HEADING"/>
        <w:numPr>
          <w:ilvl w:val="0"/>
          <w:numId w:val="35"/>
        </w:numPr>
        <w:spacing w:line="276" w:lineRule="auto"/>
        <w:ind w:left="450" w:right="450" w:hanging="450"/>
        <w:jc w:val="both"/>
        <w:rPr>
          <w:color w:val="E18484"/>
        </w:rPr>
      </w:pPr>
      <w:r w:rsidRPr="00D17F3F">
        <w:rPr>
          <w:color w:val="E18484"/>
        </w:rPr>
        <w:t>Customer’s Survey &amp; Evaluation</w:t>
      </w:r>
      <w:r w:rsidR="00EC162A">
        <w:rPr>
          <w:color w:val="E18484"/>
        </w:rPr>
        <w:t xml:space="preserve"> </w:t>
      </w:r>
      <w:r w:rsidR="00EC162A" w:rsidRPr="00EC162A">
        <w:rPr>
          <w:b w:val="0"/>
          <w:bCs w:val="0"/>
          <w:color w:val="E18484"/>
        </w:rPr>
        <w:t>………………………</w:t>
      </w:r>
      <w:r w:rsidR="00EC162A">
        <w:rPr>
          <w:b w:val="0"/>
          <w:bCs w:val="0"/>
          <w:color w:val="E18484"/>
        </w:rPr>
        <w:t>..</w:t>
      </w:r>
      <w:r w:rsidR="00BD67D4">
        <w:rPr>
          <w:b w:val="0"/>
          <w:bCs w:val="0"/>
          <w:color w:val="E18484"/>
        </w:rPr>
        <w:t>.</w:t>
      </w:r>
      <w:r w:rsidR="00EC162A">
        <w:rPr>
          <w:b w:val="0"/>
          <w:bCs w:val="0"/>
          <w:color w:val="E18484"/>
        </w:rPr>
        <w:t>.</w:t>
      </w:r>
      <w:r w:rsidR="00EC162A" w:rsidRPr="00EC162A">
        <w:rPr>
          <w:b w:val="0"/>
          <w:bCs w:val="0"/>
          <w:color w:val="E18484"/>
        </w:rPr>
        <w:t>……</w:t>
      </w:r>
      <w:proofErr w:type="gramStart"/>
      <w:r w:rsidR="00EC162A" w:rsidRPr="00EC162A">
        <w:rPr>
          <w:b w:val="0"/>
          <w:bCs w:val="0"/>
          <w:color w:val="E18484"/>
        </w:rPr>
        <w:t>…</w:t>
      </w:r>
      <w:r w:rsidR="00EC162A">
        <w:rPr>
          <w:b w:val="0"/>
          <w:bCs w:val="0"/>
          <w:color w:val="E18484"/>
        </w:rPr>
        <w:t>..</w:t>
      </w:r>
      <w:proofErr w:type="gramEnd"/>
      <w:r w:rsidR="00EC162A" w:rsidRPr="00EC162A">
        <w:rPr>
          <w:b w:val="0"/>
          <w:bCs w:val="0"/>
          <w:color w:val="E18484"/>
        </w:rPr>
        <w:t>……</w:t>
      </w:r>
      <w:r w:rsidR="00BD67D4">
        <w:rPr>
          <w:b w:val="0"/>
          <w:bCs w:val="0"/>
          <w:color w:val="E18484"/>
        </w:rPr>
        <w:t>.</w:t>
      </w:r>
      <w:r w:rsidR="00EC162A" w:rsidRPr="00EC162A">
        <w:rPr>
          <w:b w:val="0"/>
          <w:bCs w:val="0"/>
          <w:color w:val="E18484"/>
        </w:rPr>
        <w:t>…</w:t>
      </w:r>
      <w:r w:rsidR="00486139">
        <w:rPr>
          <w:b w:val="0"/>
          <w:bCs w:val="0"/>
          <w:color w:val="E18484"/>
        </w:rPr>
        <w:t xml:space="preserve"> 15</w:t>
      </w:r>
    </w:p>
    <w:p w14:paraId="30FA4161" w14:textId="40B52CBA" w:rsidR="00983501" w:rsidRPr="0084615E" w:rsidRDefault="00983501" w:rsidP="002B0C45">
      <w:pPr>
        <w:pStyle w:val="HEADING"/>
        <w:numPr>
          <w:ilvl w:val="0"/>
          <w:numId w:val="36"/>
        </w:numPr>
        <w:spacing w:line="276" w:lineRule="auto"/>
        <w:ind w:left="1530" w:right="450" w:hanging="630"/>
        <w:jc w:val="both"/>
        <w:rPr>
          <w:b w:val="0"/>
          <w:bCs w:val="0"/>
          <w:color w:val="000000" w:themeColor="text1"/>
        </w:rPr>
      </w:pPr>
      <w:r w:rsidRPr="0084615E">
        <w:rPr>
          <w:b w:val="0"/>
          <w:bCs w:val="0"/>
          <w:color w:val="000000" w:themeColor="text1"/>
        </w:rPr>
        <w:t>Survey questions</w:t>
      </w:r>
      <w:r w:rsidR="00940B39">
        <w:rPr>
          <w:b w:val="0"/>
          <w:bCs w:val="0"/>
          <w:color w:val="000000" w:themeColor="text1"/>
        </w:rPr>
        <w:t xml:space="preserve"> </w:t>
      </w:r>
      <w:r w:rsidR="00940B39" w:rsidRPr="00940B39">
        <w:rPr>
          <w:b w:val="0"/>
          <w:bCs w:val="0"/>
          <w:color w:val="000000" w:themeColor="text1"/>
        </w:rPr>
        <w:t>………………………………</w:t>
      </w:r>
      <w:r w:rsidR="00BD67D4">
        <w:rPr>
          <w:b w:val="0"/>
          <w:bCs w:val="0"/>
          <w:color w:val="000000" w:themeColor="text1"/>
        </w:rPr>
        <w:t>.</w:t>
      </w:r>
      <w:r w:rsidR="00940B39" w:rsidRPr="00940B39">
        <w:rPr>
          <w:b w:val="0"/>
          <w:bCs w:val="0"/>
          <w:color w:val="000000" w:themeColor="text1"/>
        </w:rPr>
        <w:t>……</w:t>
      </w:r>
      <w:r w:rsidR="00940B39">
        <w:rPr>
          <w:b w:val="0"/>
          <w:bCs w:val="0"/>
          <w:color w:val="000000" w:themeColor="text1"/>
        </w:rPr>
        <w:t>.</w:t>
      </w:r>
      <w:r w:rsidR="00940B39" w:rsidRPr="00940B39">
        <w:rPr>
          <w:b w:val="0"/>
          <w:bCs w:val="0"/>
          <w:color w:val="000000" w:themeColor="text1"/>
        </w:rPr>
        <w:t>……</w:t>
      </w:r>
      <w:proofErr w:type="gramStart"/>
      <w:r w:rsidR="00940B39" w:rsidRPr="00940B39">
        <w:rPr>
          <w:b w:val="0"/>
          <w:bCs w:val="0"/>
          <w:color w:val="000000" w:themeColor="text1"/>
        </w:rPr>
        <w:t>…</w:t>
      </w:r>
      <w:r w:rsidR="00940B39">
        <w:rPr>
          <w:b w:val="0"/>
          <w:bCs w:val="0"/>
          <w:color w:val="000000" w:themeColor="text1"/>
        </w:rPr>
        <w:t>..</w:t>
      </w:r>
      <w:proofErr w:type="gramEnd"/>
      <w:r w:rsidR="00940B39" w:rsidRPr="00940B39">
        <w:rPr>
          <w:b w:val="0"/>
          <w:bCs w:val="0"/>
          <w:color w:val="000000" w:themeColor="text1"/>
        </w:rPr>
        <w:t>…..</w:t>
      </w:r>
      <w:r w:rsidR="00486139">
        <w:rPr>
          <w:b w:val="0"/>
          <w:bCs w:val="0"/>
          <w:color w:val="000000" w:themeColor="text1"/>
        </w:rPr>
        <w:t xml:space="preserve"> 15</w:t>
      </w:r>
    </w:p>
    <w:p w14:paraId="0BAAFEA8" w14:textId="0181BD48" w:rsidR="00983501" w:rsidRPr="009C5D28" w:rsidRDefault="00983501" w:rsidP="002B0C45">
      <w:pPr>
        <w:pStyle w:val="HEADING"/>
        <w:numPr>
          <w:ilvl w:val="0"/>
          <w:numId w:val="36"/>
        </w:numPr>
        <w:spacing w:line="276" w:lineRule="auto"/>
        <w:ind w:left="1530" w:right="450" w:hanging="630"/>
        <w:jc w:val="both"/>
        <w:rPr>
          <w:b w:val="0"/>
          <w:bCs w:val="0"/>
          <w:color w:val="000000" w:themeColor="text1"/>
        </w:rPr>
      </w:pPr>
      <w:r w:rsidRPr="0084615E">
        <w:rPr>
          <w:b w:val="0"/>
          <w:bCs w:val="0"/>
          <w:color w:val="000000" w:themeColor="text1"/>
        </w:rPr>
        <w:t>Survey Results &amp; Inferences</w:t>
      </w:r>
      <w:r w:rsidR="00940B39">
        <w:rPr>
          <w:b w:val="0"/>
          <w:bCs w:val="0"/>
          <w:color w:val="000000" w:themeColor="text1"/>
        </w:rPr>
        <w:t xml:space="preserve"> </w:t>
      </w:r>
      <w:r w:rsidR="00940B39" w:rsidRPr="00940B39">
        <w:rPr>
          <w:b w:val="0"/>
          <w:bCs w:val="0"/>
          <w:color w:val="000000" w:themeColor="text1"/>
        </w:rPr>
        <w:t>……………………</w:t>
      </w:r>
      <w:r w:rsidR="00BD67D4">
        <w:rPr>
          <w:b w:val="0"/>
          <w:bCs w:val="0"/>
          <w:color w:val="000000" w:themeColor="text1"/>
        </w:rPr>
        <w:t>.</w:t>
      </w:r>
      <w:r w:rsidR="00940B39" w:rsidRPr="00940B39">
        <w:rPr>
          <w:b w:val="0"/>
          <w:bCs w:val="0"/>
          <w:color w:val="000000" w:themeColor="text1"/>
        </w:rPr>
        <w:t>………</w:t>
      </w:r>
      <w:r w:rsidR="00940B39">
        <w:rPr>
          <w:b w:val="0"/>
          <w:bCs w:val="0"/>
          <w:color w:val="000000" w:themeColor="text1"/>
        </w:rPr>
        <w:t>………...</w:t>
      </w:r>
      <w:r w:rsidR="00486139">
        <w:rPr>
          <w:b w:val="0"/>
          <w:bCs w:val="0"/>
          <w:color w:val="000000" w:themeColor="text1"/>
        </w:rPr>
        <w:t xml:space="preserve"> 16</w:t>
      </w:r>
    </w:p>
    <w:p w14:paraId="39F83365" w14:textId="6947213C" w:rsidR="00983501" w:rsidRPr="00D17F3F" w:rsidRDefault="00983501" w:rsidP="002B0C45">
      <w:pPr>
        <w:pStyle w:val="HEADING"/>
        <w:numPr>
          <w:ilvl w:val="0"/>
          <w:numId w:val="35"/>
        </w:numPr>
        <w:spacing w:line="276" w:lineRule="auto"/>
        <w:ind w:left="450" w:right="450" w:hanging="450"/>
        <w:jc w:val="both"/>
        <w:rPr>
          <w:color w:val="E18484"/>
        </w:rPr>
      </w:pPr>
      <w:r w:rsidRPr="00D17F3F">
        <w:rPr>
          <w:color w:val="E18484"/>
        </w:rPr>
        <w:t>Designer's Survey &amp; Evaluation</w:t>
      </w:r>
      <w:r w:rsidR="00EC162A">
        <w:rPr>
          <w:color w:val="E18484"/>
        </w:rPr>
        <w:t xml:space="preserve"> </w:t>
      </w:r>
      <w:r w:rsidR="00EC162A" w:rsidRPr="00EC162A">
        <w:rPr>
          <w:b w:val="0"/>
          <w:bCs w:val="0"/>
          <w:color w:val="E18484"/>
        </w:rPr>
        <w:t>…………………………</w:t>
      </w:r>
      <w:r w:rsidR="00BD67D4">
        <w:rPr>
          <w:b w:val="0"/>
          <w:bCs w:val="0"/>
          <w:color w:val="E18484"/>
        </w:rPr>
        <w:t>.</w:t>
      </w:r>
      <w:r w:rsidR="00EC162A" w:rsidRPr="00EC162A">
        <w:rPr>
          <w:b w:val="0"/>
          <w:bCs w:val="0"/>
          <w:color w:val="E18484"/>
        </w:rPr>
        <w:t>………….……</w:t>
      </w:r>
      <w:r w:rsidR="00EC162A">
        <w:rPr>
          <w:b w:val="0"/>
          <w:bCs w:val="0"/>
          <w:color w:val="E18484"/>
        </w:rPr>
        <w:t>...</w:t>
      </w:r>
      <w:r w:rsidR="00486139">
        <w:rPr>
          <w:b w:val="0"/>
          <w:bCs w:val="0"/>
          <w:color w:val="E18484"/>
        </w:rPr>
        <w:t xml:space="preserve"> 19</w:t>
      </w:r>
    </w:p>
    <w:p w14:paraId="01D884A9" w14:textId="43E5264A" w:rsidR="00983501" w:rsidRPr="0032174F" w:rsidRDefault="00983501" w:rsidP="002B0C45">
      <w:pPr>
        <w:pStyle w:val="HEADING"/>
        <w:numPr>
          <w:ilvl w:val="0"/>
          <w:numId w:val="37"/>
        </w:numPr>
        <w:spacing w:line="276" w:lineRule="auto"/>
        <w:ind w:left="1530" w:right="450" w:hanging="630"/>
        <w:jc w:val="both"/>
        <w:rPr>
          <w:b w:val="0"/>
          <w:bCs w:val="0"/>
          <w:color w:val="000000" w:themeColor="text1"/>
        </w:rPr>
      </w:pPr>
      <w:r w:rsidRPr="0032174F">
        <w:rPr>
          <w:b w:val="0"/>
          <w:bCs w:val="0"/>
          <w:color w:val="000000" w:themeColor="text1"/>
        </w:rPr>
        <w:t>Survey questions</w:t>
      </w:r>
      <w:r w:rsidR="00940B39" w:rsidRPr="00940B39">
        <w:rPr>
          <w:b w:val="0"/>
          <w:bCs w:val="0"/>
          <w:color w:val="000000" w:themeColor="text1"/>
        </w:rPr>
        <w:t xml:space="preserve"> ………………………………………………</w:t>
      </w:r>
      <w:proofErr w:type="gramStart"/>
      <w:r w:rsidR="00940B39" w:rsidRPr="00940B39">
        <w:rPr>
          <w:b w:val="0"/>
          <w:bCs w:val="0"/>
          <w:color w:val="000000" w:themeColor="text1"/>
        </w:rPr>
        <w:t>…..</w:t>
      </w:r>
      <w:proofErr w:type="gramEnd"/>
      <w:r w:rsidR="00486139">
        <w:rPr>
          <w:b w:val="0"/>
          <w:bCs w:val="0"/>
          <w:color w:val="000000" w:themeColor="text1"/>
        </w:rPr>
        <w:t xml:space="preserve"> 19</w:t>
      </w:r>
    </w:p>
    <w:p w14:paraId="6A65E823" w14:textId="68D2EFD5" w:rsidR="00983501" w:rsidRPr="0032174F" w:rsidRDefault="00983501" w:rsidP="002B0C45">
      <w:pPr>
        <w:pStyle w:val="HEADING"/>
        <w:numPr>
          <w:ilvl w:val="0"/>
          <w:numId w:val="37"/>
        </w:numPr>
        <w:spacing w:line="276" w:lineRule="auto"/>
        <w:ind w:left="1530" w:right="450" w:hanging="630"/>
        <w:jc w:val="both"/>
        <w:rPr>
          <w:b w:val="0"/>
          <w:bCs w:val="0"/>
          <w:color w:val="000000" w:themeColor="text1"/>
        </w:rPr>
      </w:pPr>
      <w:r w:rsidRPr="0032174F">
        <w:rPr>
          <w:b w:val="0"/>
          <w:bCs w:val="0"/>
          <w:color w:val="000000" w:themeColor="text1"/>
        </w:rPr>
        <w:t>Survey Results &amp; Inferences</w:t>
      </w:r>
      <w:r w:rsidR="00940B39">
        <w:rPr>
          <w:b w:val="0"/>
          <w:bCs w:val="0"/>
          <w:color w:val="000000" w:themeColor="text1"/>
        </w:rPr>
        <w:t xml:space="preserve"> …………………...…</w:t>
      </w:r>
      <w:r w:rsidR="00BD67D4">
        <w:rPr>
          <w:b w:val="0"/>
          <w:bCs w:val="0"/>
          <w:color w:val="000000" w:themeColor="text1"/>
        </w:rPr>
        <w:t>.</w:t>
      </w:r>
      <w:r w:rsidR="00940B39">
        <w:rPr>
          <w:b w:val="0"/>
          <w:bCs w:val="0"/>
          <w:color w:val="000000" w:themeColor="text1"/>
        </w:rPr>
        <w:t>………………</w:t>
      </w:r>
      <w:r w:rsidR="006E0C4D">
        <w:rPr>
          <w:b w:val="0"/>
          <w:bCs w:val="0"/>
          <w:color w:val="000000" w:themeColor="text1"/>
        </w:rPr>
        <w:t xml:space="preserve"> 20</w:t>
      </w:r>
    </w:p>
    <w:p w14:paraId="62876F04" w14:textId="20C30D3B" w:rsidR="00983501" w:rsidRPr="009C5D28" w:rsidRDefault="00983501" w:rsidP="002B0C45">
      <w:pPr>
        <w:pStyle w:val="HEADING"/>
        <w:numPr>
          <w:ilvl w:val="0"/>
          <w:numId w:val="37"/>
        </w:numPr>
        <w:spacing w:line="276" w:lineRule="auto"/>
        <w:ind w:left="1530" w:right="450" w:hanging="630"/>
        <w:jc w:val="both"/>
        <w:rPr>
          <w:b w:val="0"/>
          <w:bCs w:val="0"/>
          <w:color w:val="000000" w:themeColor="text1"/>
        </w:rPr>
      </w:pPr>
      <w:r w:rsidRPr="0032174F">
        <w:rPr>
          <w:b w:val="0"/>
          <w:bCs w:val="0"/>
          <w:color w:val="000000" w:themeColor="text1"/>
        </w:rPr>
        <w:t xml:space="preserve">Tools </w:t>
      </w:r>
      <w:proofErr w:type="gramStart"/>
      <w:r w:rsidRPr="0032174F">
        <w:rPr>
          <w:b w:val="0"/>
          <w:bCs w:val="0"/>
          <w:color w:val="000000" w:themeColor="text1"/>
        </w:rPr>
        <w:t>Used</w:t>
      </w:r>
      <w:r w:rsidR="00940B39" w:rsidRPr="00940B39">
        <w:rPr>
          <w:b w:val="0"/>
          <w:bCs w:val="0"/>
          <w:color w:val="000000" w:themeColor="text1"/>
        </w:rPr>
        <w:t xml:space="preserve"> </w:t>
      </w:r>
      <w:r w:rsidR="00940B39">
        <w:rPr>
          <w:b w:val="0"/>
          <w:bCs w:val="0"/>
          <w:color w:val="000000" w:themeColor="text1"/>
        </w:rPr>
        <w:t>.</w:t>
      </w:r>
      <w:proofErr w:type="gramEnd"/>
      <w:r w:rsidR="00940B39" w:rsidRPr="00940B39">
        <w:rPr>
          <w:b w:val="0"/>
          <w:bCs w:val="0"/>
          <w:color w:val="000000" w:themeColor="text1"/>
        </w:rPr>
        <w:t>…………………………………………………</w:t>
      </w:r>
      <w:r w:rsidR="00940B39">
        <w:rPr>
          <w:b w:val="0"/>
          <w:bCs w:val="0"/>
          <w:color w:val="000000" w:themeColor="text1"/>
        </w:rPr>
        <w:t>……..</w:t>
      </w:r>
      <w:r w:rsidR="006E0C4D">
        <w:rPr>
          <w:b w:val="0"/>
          <w:bCs w:val="0"/>
          <w:color w:val="000000" w:themeColor="text1"/>
        </w:rPr>
        <w:t xml:space="preserve"> 22</w:t>
      </w:r>
    </w:p>
    <w:p w14:paraId="00BAD74E" w14:textId="77777777" w:rsidR="00983501" w:rsidRPr="00AB3595" w:rsidRDefault="00983501" w:rsidP="002B0C45">
      <w:pPr>
        <w:pStyle w:val="grean"/>
        <w:spacing w:line="276" w:lineRule="auto"/>
        <w:ind w:right="450"/>
        <w:jc w:val="both"/>
        <w:rPr>
          <w:color w:val="000000" w:themeColor="text1"/>
          <w:sz w:val="24"/>
          <w:szCs w:val="24"/>
        </w:rPr>
      </w:pPr>
    </w:p>
    <w:p w14:paraId="1AE27F90" w14:textId="140EBDBD" w:rsidR="00983501" w:rsidRPr="00AB3595" w:rsidRDefault="00983501" w:rsidP="002B0C45">
      <w:pPr>
        <w:pStyle w:val="grean"/>
        <w:spacing w:line="276" w:lineRule="auto"/>
        <w:ind w:right="450"/>
        <w:jc w:val="both"/>
        <w:rPr>
          <w:b/>
          <w:bCs/>
          <w:color w:val="000000" w:themeColor="text1"/>
          <w:sz w:val="24"/>
          <w:szCs w:val="24"/>
        </w:rPr>
      </w:pPr>
      <w:r w:rsidRPr="00D17F3F">
        <w:rPr>
          <w:b/>
          <w:bCs/>
          <w:color w:val="5D7389"/>
          <w:sz w:val="24"/>
          <w:szCs w:val="24"/>
        </w:rPr>
        <w:t xml:space="preserve">CHAPTER </w:t>
      </w:r>
      <w:r w:rsidR="0085107B" w:rsidRPr="00D17F3F">
        <w:rPr>
          <w:b/>
          <w:bCs/>
          <w:color w:val="5D7389"/>
          <w:sz w:val="24"/>
          <w:szCs w:val="24"/>
        </w:rPr>
        <w:t>3</w:t>
      </w:r>
      <w:r w:rsidRPr="00D17F3F">
        <w:rPr>
          <w:b/>
          <w:bCs/>
          <w:color w:val="5D7389"/>
          <w:sz w:val="24"/>
          <w:szCs w:val="24"/>
        </w:rPr>
        <w:t xml:space="preserve">: REQUIREMENTS ANALYSIS AND DESIGN </w:t>
      </w:r>
      <w:r w:rsidR="00EC162A" w:rsidRPr="00EC162A">
        <w:rPr>
          <w:color w:val="5D7389"/>
          <w:sz w:val="24"/>
          <w:szCs w:val="24"/>
        </w:rPr>
        <w:t>……</w:t>
      </w:r>
      <w:r w:rsidR="00EC162A">
        <w:rPr>
          <w:color w:val="5D7389"/>
          <w:sz w:val="24"/>
          <w:szCs w:val="24"/>
        </w:rPr>
        <w:t>.</w:t>
      </w:r>
      <w:r w:rsidR="00EC162A" w:rsidRPr="00EC162A">
        <w:rPr>
          <w:color w:val="5D7389"/>
          <w:sz w:val="24"/>
          <w:szCs w:val="24"/>
        </w:rPr>
        <w:t>…</w:t>
      </w:r>
      <w:proofErr w:type="gramStart"/>
      <w:r w:rsidR="00BD67D4">
        <w:rPr>
          <w:color w:val="5D7389"/>
          <w:sz w:val="24"/>
          <w:szCs w:val="24"/>
        </w:rPr>
        <w:t>…</w:t>
      </w:r>
      <w:r w:rsidR="00EC162A">
        <w:rPr>
          <w:color w:val="5D7389"/>
          <w:sz w:val="24"/>
          <w:szCs w:val="24"/>
        </w:rPr>
        <w:t>..</w:t>
      </w:r>
      <w:proofErr w:type="gramEnd"/>
      <w:r w:rsidR="00EC162A" w:rsidRPr="00EC162A">
        <w:rPr>
          <w:color w:val="5D7389"/>
          <w:sz w:val="24"/>
          <w:szCs w:val="24"/>
        </w:rPr>
        <w:t>……</w:t>
      </w:r>
      <w:r w:rsidR="006E0C4D">
        <w:rPr>
          <w:color w:val="5D7389"/>
          <w:sz w:val="24"/>
          <w:szCs w:val="24"/>
        </w:rPr>
        <w:t xml:space="preserve"> 23</w:t>
      </w:r>
    </w:p>
    <w:p w14:paraId="7E4481F0" w14:textId="1491AEB0" w:rsidR="00983501" w:rsidRPr="00D17F3F" w:rsidRDefault="00983501" w:rsidP="002B0C45">
      <w:pPr>
        <w:pStyle w:val="grean"/>
        <w:numPr>
          <w:ilvl w:val="0"/>
          <w:numId w:val="4"/>
        </w:numPr>
        <w:spacing w:line="276" w:lineRule="auto"/>
        <w:ind w:left="450" w:right="450" w:hanging="450"/>
        <w:jc w:val="both"/>
        <w:rPr>
          <w:b/>
          <w:bCs/>
          <w:color w:val="E18484"/>
          <w:sz w:val="24"/>
          <w:szCs w:val="24"/>
        </w:rPr>
      </w:pPr>
      <w:r w:rsidRPr="00D17F3F">
        <w:rPr>
          <w:b/>
          <w:bCs/>
          <w:color w:val="E18484"/>
          <w:sz w:val="24"/>
          <w:szCs w:val="24"/>
        </w:rPr>
        <w:t xml:space="preserve">Proposed System Analysis </w:t>
      </w:r>
      <w:r w:rsidR="00EC162A" w:rsidRPr="00EC162A">
        <w:rPr>
          <w:color w:val="E18484"/>
          <w:sz w:val="24"/>
          <w:szCs w:val="24"/>
        </w:rPr>
        <w:t>…………………………………….</w:t>
      </w:r>
      <w:r w:rsidR="00EC162A">
        <w:rPr>
          <w:color w:val="E18484"/>
          <w:sz w:val="24"/>
          <w:szCs w:val="24"/>
        </w:rPr>
        <w:t>………</w:t>
      </w:r>
      <w:r w:rsidR="00BD67D4">
        <w:rPr>
          <w:color w:val="E18484"/>
          <w:sz w:val="24"/>
          <w:szCs w:val="24"/>
        </w:rPr>
        <w:t>.</w:t>
      </w:r>
      <w:r w:rsidR="00EC162A">
        <w:rPr>
          <w:color w:val="E18484"/>
          <w:sz w:val="24"/>
          <w:szCs w:val="24"/>
        </w:rPr>
        <w:t>…….</w:t>
      </w:r>
      <w:r w:rsidR="006E0C4D">
        <w:rPr>
          <w:color w:val="E18484"/>
          <w:sz w:val="24"/>
          <w:szCs w:val="24"/>
        </w:rPr>
        <w:t xml:space="preserve"> 24</w:t>
      </w:r>
    </w:p>
    <w:p w14:paraId="2539DC99" w14:textId="6354342F" w:rsidR="00983501" w:rsidRPr="00AB3595" w:rsidRDefault="00940B39" w:rsidP="002B0C45">
      <w:pPr>
        <w:pStyle w:val="grean"/>
        <w:numPr>
          <w:ilvl w:val="1"/>
          <w:numId w:val="5"/>
        </w:numPr>
        <w:spacing w:line="276" w:lineRule="auto"/>
        <w:ind w:right="450" w:hanging="630"/>
        <w:jc w:val="both"/>
        <w:rPr>
          <w:color w:val="000000" w:themeColor="text1"/>
          <w:sz w:val="24"/>
          <w:szCs w:val="24"/>
        </w:rPr>
      </w:pPr>
      <w:r>
        <w:rPr>
          <w:color w:val="000000" w:themeColor="text1"/>
          <w:sz w:val="24"/>
          <w:szCs w:val="24"/>
        </w:rPr>
        <w:t>Activity Diagram ………………………………………………….</w:t>
      </w:r>
      <w:r w:rsidR="006E0C4D">
        <w:rPr>
          <w:color w:val="000000" w:themeColor="text1"/>
          <w:sz w:val="24"/>
          <w:szCs w:val="24"/>
        </w:rPr>
        <w:t xml:space="preserve"> 24</w:t>
      </w:r>
    </w:p>
    <w:p w14:paraId="37D093F4" w14:textId="3F37F85C" w:rsidR="00983501" w:rsidRPr="00AB3595" w:rsidRDefault="00983501" w:rsidP="002B0C45">
      <w:pPr>
        <w:pStyle w:val="grean"/>
        <w:numPr>
          <w:ilvl w:val="1"/>
          <w:numId w:val="5"/>
        </w:numPr>
        <w:spacing w:line="276" w:lineRule="auto"/>
        <w:ind w:right="450" w:hanging="630"/>
        <w:jc w:val="both"/>
        <w:rPr>
          <w:color w:val="000000" w:themeColor="text1"/>
          <w:sz w:val="24"/>
          <w:szCs w:val="24"/>
        </w:rPr>
      </w:pPr>
      <w:r w:rsidRPr="00AB3595">
        <w:rPr>
          <w:color w:val="000000" w:themeColor="text1"/>
          <w:sz w:val="24"/>
          <w:szCs w:val="24"/>
        </w:rPr>
        <w:t>Use Case Diagram</w:t>
      </w:r>
      <w:r w:rsidR="00940B39">
        <w:rPr>
          <w:color w:val="000000" w:themeColor="text1"/>
          <w:sz w:val="24"/>
          <w:szCs w:val="24"/>
        </w:rPr>
        <w:t xml:space="preserve"> ………………………………………………...</w:t>
      </w:r>
      <w:r w:rsidR="006E0C4D">
        <w:rPr>
          <w:color w:val="000000" w:themeColor="text1"/>
          <w:sz w:val="24"/>
          <w:szCs w:val="24"/>
        </w:rPr>
        <w:t xml:space="preserve"> 26</w:t>
      </w:r>
    </w:p>
    <w:p w14:paraId="57C8BE39" w14:textId="33E7642A" w:rsidR="00983501" w:rsidRPr="00AB3595" w:rsidRDefault="00983501" w:rsidP="002B0C45">
      <w:pPr>
        <w:pStyle w:val="grean"/>
        <w:numPr>
          <w:ilvl w:val="1"/>
          <w:numId w:val="5"/>
        </w:numPr>
        <w:spacing w:line="276" w:lineRule="auto"/>
        <w:ind w:right="450" w:hanging="630"/>
        <w:jc w:val="both"/>
        <w:rPr>
          <w:color w:val="000000" w:themeColor="text1"/>
          <w:sz w:val="24"/>
          <w:szCs w:val="24"/>
        </w:rPr>
      </w:pPr>
      <w:r w:rsidRPr="00AB3595">
        <w:rPr>
          <w:color w:val="000000" w:themeColor="text1"/>
          <w:sz w:val="24"/>
          <w:szCs w:val="24"/>
        </w:rPr>
        <w:t xml:space="preserve">Use Case </w:t>
      </w:r>
      <w:proofErr w:type="gramStart"/>
      <w:r w:rsidRPr="00AB3595">
        <w:rPr>
          <w:color w:val="000000" w:themeColor="text1"/>
          <w:sz w:val="24"/>
          <w:szCs w:val="24"/>
        </w:rPr>
        <w:t xml:space="preserve">Specifications </w:t>
      </w:r>
      <w:r w:rsidR="00940B39">
        <w:rPr>
          <w:color w:val="000000" w:themeColor="text1"/>
          <w:sz w:val="24"/>
          <w:szCs w:val="24"/>
        </w:rPr>
        <w:t>.</w:t>
      </w:r>
      <w:proofErr w:type="gramEnd"/>
      <w:r w:rsidR="00940B39">
        <w:rPr>
          <w:color w:val="000000" w:themeColor="text1"/>
          <w:sz w:val="24"/>
          <w:szCs w:val="24"/>
        </w:rPr>
        <w:t>……………………………………</w:t>
      </w:r>
      <w:r w:rsidR="00BD67D4">
        <w:rPr>
          <w:color w:val="000000" w:themeColor="text1"/>
          <w:sz w:val="24"/>
          <w:szCs w:val="24"/>
        </w:rPr>
        <w:t>.</w:t>
      </w:r>
      <w:r w:rsidR="00940B39">
        <w:rPr>
          <w:color w:val="000000" w:themeColor="text1"/>
          <w:sz w:val="24"/>
          <w:szCs w:val="24"/>
        </w:rPr>
        <w:t>…….</w:t>
      </w:r>
      <w:r w:rsidR="006E0C4D">
        <w:rPr>
          <w:color w:val="000000" w:themeColor="text1"/>
          <w:sz w:val="24"/>
          <w:szCs w:val="24"/>
        </w:rPr>
        <w:t xml:space="preserve"> 27</w:t>
      </w:r>
    </w:p>
    <w:p w14:paraId="4B366E98" w14:textId="4EFA6B02" w:rsidR="00983501" w:rsidRPr="00AB3595" w:rsidRDefault="00983501" w:rsidP="002B0C45">
      <w:pPr>
        <w:pStyle w:val="grean"/>
        <w:numPr>
          <w:ilvl w:val="1"/>
          <w:numId w:val="5"/>
        </w:numPr>
        <w:spacing w:line="276" w:lineRule="auto"/>
        <w:ind w:right="450" w:hanging="630"/>
        <w:jc w:val="both"/>
        <w:rPr>
          <w:color w:val="000000" w:themeColor="text1"/>
          <w:sz w:val="24"/>
          <w:szCs w:val="24"/>
        </w:rPr>
      </w:pPr>
      <w:r w:rsidRPr="00AB3595">
        <w:rPr>
          <w:color w:val="000000" w:themeColor="text1"/>
          <w:sz w:val="24"/>
          <w:szCs w:val="24"/>
        </w:rPr>
        <w:t xml:space="preserve">Class </w:t>
      </w:r>
      <w:proofErr w:type="gramStart"/>
      <w:r w:rsidRPr="00AB3595">
        <w:rPr>
          <w:color w:val="000000" w:themeColor="text1"/>
          <w:sz w:val="24"/>
          <w:szCs w:val="24"/>
        </w:rPr>
        <w:t>Diagram</w:t>
      </w:r>
      <w:r w:rsidR="00940B39">
        <w:rPr>
          <w:color w:val="000000" w:themeColor="text1"/>
          <w:sz w:val="24"/>
          <w:szCs w:val="24"/>
        </w:rPr>
        <w:t xml:space="preserve"> .</w:t>
      </w:r>
      <w:proofErr w:type="gramEnd"/>
      <w:r w:rsidR="00940B39" w:rsidRPr="00940B39">
        <w:rPr>
          <w:color w:val="000000" w:themeColor="text1"/>
          <w:sz w:val="24"/>
          <w:szCs w:val="24"/>
        </w:rPr>
        <w:t>……………………………………</w:t>
      </w:r>
      <w:r w:rsidR="00940B39">
        <w:rPr>
          <w:color w:val="000000" w:themeColor="text1"/>
          <w:sz w:val="24"/>
          <w:szCs w:val="24"/>
        </w:rPr>
        <w:t>.</w:t>
      </w:r>
      <w:r w:rsidR="00940B39" w:rsidRPr="00940B39">
        <w:rPr>
          <w:color w:val="000000" w:themeColor="text1"/>
          <w:sz w:val="24"/>
          <w:szCs w:val="24"/>
        </w:rPr>
        <w:t>…</w:t>
      </w:r>
      <w:r w:rsidR="00940B39">
        <w:rPr>
          <w:color w:val="000000" w:themeColor="text1"/>
          <w:sz w:val="24"/>
          <w:szCs w:val="24"/>
        </w:rPr>
        <w:t>.</w:t>
      </w:r>
      <w:r w:rsidR="00940B39" w:rsidRPr="00940B39">
        <w:rPr>
          <w:color w:val="000000" w:themeColor="text1"/>
          <w:sz w:val="24"/>
          <w:szCs w:val="24"/>
        </w:rPr>
        <w:t>……</w:t>
      </w:r>
      <w:r w:rsidR="00BD67D4">
        <w:rPr>
          <w:color w:val="000000" w:themeColor="text1"/>
          <w:sz w:val="24"/>
          <w:szCs w:val="24"/>
        </w:rPr>
        <w:t>.</w:t>
      </w:r>
      <w:r w:rsidR="00940B39" w:rsidRPr="00940B39">
        <w:rPr>
          <w:color w:val="000000" w:themeColor="text1"/>
          <w:sz w:val="24"/>
          <w:szCs w:val="24"/>
        </w:rPr>
        <w:t>……..</w:t>
      </w:r>
      <w:r w:rsidR="006E0C4D">
        <w:rPr>
          <w:color w:val="000000" w:themeColor="text1"/>
          <w:sz w:val="24"/>
          <w:szCs w:val="24"/>
        </w:rPr>
        <w:t xml:space="preserve"> 29</w:t>
      </w:r>
    </w:p>
    <w:p w14:paraId="023D878D" w14:textId="5739041B" w:rsidR="00983501" w:rsidRPr="00AB3595" w:rsidRDefault="00940B39" w:rsidP="002B0C45">
      <w:pPr>
        <w:pStyle w:val="grean"/>
        <w:numPr>
          <w:ilvl w:val="1"/>
          <w:numId w:val="5"/>
        </w:numPr>
        <w:spacing w:line="276" w:lineRule="auto"/>
        <w:ind w:right="450" w:hanging="630"/>
        <w:jc w:val="both"/>
        <w:rPr>
          <w:color w:val="000000" w:themeColor="text1"/>
          <w:sz w:val="24"/>
          <w:szCs w:val="24"/>
        </w:rPr>
      </w:pPr>
      <w:r>
        <w:rPr>
          <w:color w:val="000000" w:themeColor="text1"/>
          <w:sz w:val="24"/>
          <w:szCs w:val="24"/>
        </w:rPr>
        <w:t>ER Diagram</w:t>
      </w:r>
      <w:r w:rsidRPr="00940B39">
        <w:rPr>
          <w:color w:val="000000" w:themeColor="text1"/>
          <w:sz w:val="24"/>
          <w:szCs w:val="24"/>
        </w:rPr>
        <w:t xml:space="preserve"> …………………………………………………</w:t>
      </w:r>
      <w:r>
        <w:rPr>
          <w:color w:val="000000" w:themeColor="text1"/>
          <w:sz w:val="24"/>
          <w:szCs w:val="24"/>
        </w:rPr>
        <w:t>…….</w:t>
      </w:r>
      <w:r w:rsidR="006E0C4D">
        <w:rPr>
          <w:color w:val="000000" w:themeColor="text1"/>
          <w:sz w:val="24"/>
          <w:szCs w:val="24"/>
        </w:rPr>
        <w:t xml:space="preserve"> 30</w:t>
      </w:r>
    </w:p>
    <w:p w14:paraId="0D85E6E5" w14:textId="1ED6530F" w:rsidR="00983501" w:rsidRPr="00AB3595" w:rsidRDefault="00983501" w:rsidP="002B0C45">
      <w:pPr>
        <w:pStyle w:val="grean"/>
        <w:numPr>
          <w:ilvl w:val="1"/>
          <w:numId w:val="5"/>
        </w:numPr>
        <w:spacing w:line="276" w:lineRule="auto"/>
        <w:ind w:right="450" w:hanging="630"/>
        <w:jc w:val="both"/>
        <w:rPr>
          <w:color w:val="000000" w:themeColor="text1"/>
          <w:sz w:val="24"/>
          <w:szCs w:val="24"/>
        </w:rPr>
      </w:pPr>
      <w:r w:rsidRPr="00AB3595">
        <w:rPr>
          <w:color w:val="000000" w:themeColor="text1"/>
          <w:sz w:val="24"/>
          <w:szCs w:val="24"/>
        </w:rPr>
        <w:lastRenderedPageBreak/>
        <w:t>Sof</w:t>
      </w:r>
      <w:r w:rsidR="00940B39">
        <w:rPr>
          <w:color w:val="000000" w:themeColor="text1"/>
          <w:sz w:val="24"/>
          <w:szCs w:val="24"/>
        </w:rPr>
        <w:t xml:space="preserve">tware and Hardware Requirements </w:t>
      </w:r>
      <w:r w:rsidR="00940B39" w:rsidRPr="00940B39">
        <w:rPr>
          <w:color w:val="000000" w:themeColor="text1"/>
          <w:sz w:val="24"/>
          <w:szCs w:val="24"/>
        </w:rPr>
        <w:t>………………………</w:t>
      </w:r>
      <w:r w:rsidR="00940B39">
        <w:rPr>
          <w:color w:val="000000" w:themeColor="text1"/>
          <w:sz w:val="24"/>
          <w:szCs w:val="24"/>
        </w:rPr>
        <w:t>…</w:t>
      </w:r>
      <w:r w:rsidR="00BD67D4">
        <w:rPr>
          <w:color w:val="000000" w:themeColor="text1"/>
          <w:sz w:val="24"/>
          <w:szCs w:val="24"/>
        </w:rPr>
        <w:t>.</w:t>
      </w:r>
      <w:r w:rsidR="00940B39">
        <w:rPr>
          <w:color w:val="000000" w:themeColor="text1"/>
          <w:sz w:val="24"/>
          <w:szCs w:val="24"/>
        </w:rPr>
        <w:t>…</w:t>
      </w:r>
      <w:r w:rsidR="006E0C4D">
        <w:rPr>
          <w:color w:val="000000" w:themeColor="text1"/>
          <w:sz w:val="24"/>
          <w:szCs w:val="24"/>
        </w:rPr>
        <w:t xml:space="preserve"> 31</w:t>
      </w:r>
    </w:p>
    <w:p w14:paraId="64F79B49" w14:textId="77E81E10" w:rsidR="00983501" w:rsidRPr="00AB3595" w:rsidRDefault="00940B39" w:rsidP="002B0C45">
      <w:pPr>
        <w:pStyle w:val="grean"/>
        <w:numPr>
          <w:ilvl w:val="1"/>
          <w:numId w:val="5"/>
        </w:numPr>
        <w:spacing w:line="276" w:lineRule="auto"/>
        <w:ind w:right="450" w:hanging="630"/>
        <w:jc w:val="both"/>
        <w:rPr>
          <w:color w:val="000000" w:themeColor="text1"/>
          <w:sz w:val="24"/>
          <w:szCs w:val="24"/>
        </w:rPr>
      </w:pPr>
      <w:r>
        <w:rPr>
          <w:color w:val="000000" w:themeColor="text1"/>
          <w:sz w:val="24"/>
          <w:szCs w:val="24"/>
        </w:rPr>
        <w:t>Project Plan</w:t>
      </w:r>
      <w:r w:rsidRPr="00940B39">
        <w:rPr>
          <w:color w:val="000000" w:themeColor="text1"/>
          <w:sz w:val="24"/>
          <w:szCs w:val="24"/>
        </w:rPr>
        <w:t xml:space="preserve"> …………………………………………………</w:t>
      </w:r>
      <w:r>
        <w:rPr>
          <w:color w:val="000000" w:themeColor="text1"/>
          <w:sz w:val="24"/>
          <w:szCs w:val="24"/>
        </w:rPr>
        <w:t>…</w:t>
      </w:r>
      <w:r w:rsidR="00BD67D4">
        <w:rPr>
          <w:color w:val="000000" w:themeColor="text1"/>
          <w:sz w:val="24"/>
          <w:szCs w:val="24"/>
        </w:rPr>
        <w:t>.</w:t>
      </w:r>
      <w:r>
        <w:rPr>
          <w:color w:val="000000" w:themeColor="text1"/>
          <w:sz w:val="24"/>
          <w:szCs w:val="24"/>
        </w:rPr>
        <w:t>….</w:t>
      </w:r>
      <w:r w:rsidR="006E0C4D">
        <w:rPr>
          <w:color w:val="000000" w:themeColor="text1"/>
          <w:sz w:val="24"/>
          <w:szCs w:val="24"/>
        </w:rPr>
        <w:t xml:space="preserve"> 32</w:t>
      </w:r>
    </w:p>
    <w:p w14:paraId="0A0D23ED" w14:textId="1F3D3B0C" w:rsidR="00983501" w:rsidRPr="00D17F3F" w:rsidRDefault="00983501" w:rsidP="002B0C45">
      <w:pPr>
        <w:pStyle w:val="grean"/>
        <w:numPr>
          <w:ilvl w:val="0"/>
          <w:numId w:val="4"/>
        </w:numPr>
        <w:spacing w:line="276" w:lineRule="auto"/>
        <w:ind w:left="450" w:right="450" w:hanging="450"/>
        <w:jc w:val="both"/>
        <w:rPr>
          <w:b/>
          <w:bCs/>
          <w:color w:val="E18484"/>
          <w:sz w:val="24"/>
          <w:szCs w:val="24"/>
        </w:rPr>
      </w:pPr>
      <w:r w:rsidRPr="00D17F3F">
        <w:rPr>
          <w:b/>
          <w:bCs/>
          <w:color w:val="E18484"/>
          <w:sz w:val="24"/>
          <w:szCs w:val="24"/>
        </w:rPr>
        <w:t xml:space="preserve">Proposed System Design </w:t>
      </w:r>
      <w:r w:rsidR="00EC162A" w:rsidRPr="00EC162A">
        <w:rPr>
          <w:color w:val="E18484"/>
          <w:sz w:val="24"/>
          <w:szCs w:val="24"/>
        </w:rPr>
        <w:t>…………………………………….</w:t>
      </w:r>
      <w:r w:rsidR="00EC162A">
        <w:rPr>
          <w:color w:val="E18484"/>
          <w:sz w:val="24"/>
          <w:szCs w:val="24"/>
        </w:rPr>
        <w:t>……………</w:t>
      </w:r>
      <w:r w:rsidR="00BD67D4">
        <w:rPr>
          <w:color w:val="E18484"/>
          <w:sz w:val="24"/>
          <w:szCs w:val="24"/>
        </w:rPr>
        <w:t>.</w:t>
      </w:r>
      <w:r w:rsidR="00EC162A">
        <w:rPr>
          <w:color w:val="E18484"/>
          <w:sz w:val="24"/>
          <w:szCs w:val="24"/>
        </w:rPr>
        <w:t>…</w:t>
      </w:r>
      <w:r w:rsidR="006E0C4D">
        <w:rPr>
          <w:color w:val="E18484"/>
          <w:sz w:val="24"/>
          <w:szCs w:val="24"/>
        </w:rPr>
        <w:t xml:space="preserve"> 34</w:t>
      </w:r>
    </w:p>
    <w:p w14:paraId="3527FDDC" w14:textId="1BF2D522" w:rsidR="00983501" w:rsidRPr="00AB3595" w:rsidRDefault="00983501" w:rsidP="002B0C45">
      <w:pPr>
        <w:pStyle w:val="grean"/>
        <w:numPr>
          <w:ilvl w:val="1"/>
          <w:numId w:val="6"/>
        </w:numPr>
        <w:spacing w:line="276" w:lineRule="auto"/>
        <w:ind w:left="1530" w:right="450" w:hanging="630"/>
        <w:jc w:val="both"/>
        <w:rPr>
          <w:color w:val="000000" w:themeColor="text1"/>
          <w:sz w:val="24"/>
          <w:szCs w:val="24"/>
        </w:rPr>
      </w:pPr>
      <w:r w:rsidRPr="00AB3595">
        <w:rPr>
          <w:color w:val="000000" w:themeColor="text1"/>
          <w:sz w:val="24"/>
          <w:szCs w:val="24"/>
        </w:rPr>
        <w:t xml:space="preserve">Functional </w:t>
      </w:r>
      <w:proofErr w:type="gramStart"/>
      <w:r w:rsidRPr="00AB3595">
        <w:rPr>
          <w:color w:val="000000" w:themeColor="text1"/>
          <w:sz w:val="24"/>
          <w:szCs w:val="24"/>
        </w:rPr>
        <w:t>Design</w:t>
      </w:r>
      <w:r w:rsidR="00940B39">
        <w:rPr>
          <w:color w:val="000000" w:themeColor="text1"/>
          <w:sz w:val="24"/>
          <w:szCs w:val="24"/>
        </w:rPr>
        <w:t xml:space="preserve"> .</w:t>
      </w:r>
      <w:proofErr w:type="gramEnd"/>
      <w:r w:rsidR="00940B39">
        <w:rPr>
          <w:color w:val="000000" w:themeColor="text1"/>
          <w:sz w:val="24"/>
          <w:szCs w:val="24"/>
        </w:rPr>
        <w:t>………………………………………….……..</w:t>
      </w:r>
      <w:r w:rsidR="006E0C4D">
        <w:rPr>
          <w:color w:val="000000" w:themeColor="text1"/>
          <w:sz w:val="24"/>
          <w:szCs w:val="24"/>
        </w:rPr>
        <w:t xml:space="preserve"> 34</w:t>
      </w:r>
    </w:p>
    <w:p w14:paraId="5A42B4B1" w14:textId="4DE732C9" w:rsidR="00983501" w:rsidRPr="00AB3595" w:rsidRDefault="00983501" w:rsidP="002B0C45">
      <w:pPr>
        <w:pStyle w:val="grean"/>
        <w:numPr>
          <w:ilvl w:val="2"/>
          <w:numId w:val="6"/>
        </w:numPr>
        <w:spacing w:line="276" w:lineRule="auto"/>
        <w:ind w:left="2070" w:right="450" w:hanging="270"/>
        <w:jc w:val="both"/>
        <w:rPr>
          <w:color w:val="000000" w:themeColor="text1"/>
          <w:sz w:val="24"/>
          <w:szCs w:val="24"/>
        </w:rPr>
      </w:pPr>
      <w:r w:rsidRPr="00AB3595">
        <w:rPr>
          <w:color w:val="000000" w:themeColor="text1"/>
          <w:sz w:val="24"/>
          <w:szCs w:val="24"/>
        </w:rPr>
        <w:t>Functional Requirements</w:t>
      </w:r>
      <w:r w:rsidR="00940B39">
        <w:rPr>
          <w:color w:val="000000" w:themeColor="text1"/>
          <w:sz w:val="24"/>
          <w:szCs w:val="24"/>
        </w:rPr>
        <w:t xml:space="preserve"> </w:t>
      </w:r>
      <w:r w:rsidR="00940B39" w:rsidRPr="00940B39">
        <w:rPr>
          <w:color w:val="000000" w:themeColor="text1"/>
          <w:sz w:val="24"/>
          <w:szCs w:val="24"/>
        </w:rPr>
        <w:t>………………………</w:t>
      </w:r>
      <w:r w:rsidR="00940B39">
        <w:rPr>
          <w:color w:val="000000" w:themeColor="text1"/>
          <w:sz w:val="24"/>
          <w:szCs w:val="24"/>
        </w:rPr>
        <w:t>……………</w:t>
      </w:r>
      <w:r w:rsidR="006E0C4D">
        <w:rPr>
          <w:color w:val="000000" w:themeColor="text1"/>
          <w:sz w:val="24"/>
          <w:szCs w:val="24"/>
        </w:rPr>
        <w:t xml:space="preserve"> 34</w:t>
      </w:r>
    </w:p>
    <w:p w14:paraId="4C1AC6FD" w14:textId="39941868" w:rsidR="00983501" w:rsidRPr="00AB3595" w:rsidRDefault="00983501" w:rsidP="002B0C45">
      <w:pPr>
        <w:pStyle w:val="grean"/>
        <w:numPr>
          <w:ilvl w:val="2"/>
          <w:numId w:val="6"/>
        </w:numPr>
        <w:spacing w:line="276" w:lineRule="auto"/>
        <w:ind w:left="2070" w:right="450" w:hanging="270"/>
        <w:jc w:val="both"/>
        <w:rPr>
          <w:color w:val="000000" w:themeColor="text1"/>
          <w:sz w:val="24"/>
          <w:szCs w:val="24"/>
        </w:rPr>
      </w:pPr>
      <w:r w:rsidRPr="00AB3595">
        <w:rPr>
          <w:color w:val="000000" w:themeColor="text1"/>
          <w:sz w:val="24"/>
          <w:szCs w:val="24"/>
        </w:rPr>
        <w:t>Methods</w:t>
      </w:r>
      <w:r w:rsidR="00940B39" w:rsidRPr="00940B39">
        <w:rPr>
          <w:color w:val="000000" w:themeColor="text1"/>
          <w:sz w:val="24"/>
          <w:szCs w:val="24"/>
        </w:rPr>
        <w:t xml:space="preserve"> ……………………………………………</w:t>
      </w:r>
      <w:r w:rsidR="00940B39">
        <w:rPr>
          <w:color w:val="000000" w:themeColor="text1"/>
          <w:sz w:val="24"/>
          <w:szCs w:val="24"/>
        </w:rPr>
        <w:t>…</w:t>
      </w:r>
      <w:r w:rsidR="00940B39" w:rsidRPr="00940B39">
        <w:rPr>
          <w:color w:val="000000" w:themeColor="text1"/>
          <w:sz w:val="24"/>
          <w:szCs w:val="24"/>
        </w:rPr>
        <w:t>…</w:t>
      </w:r>
      <w:proofErr w:type="gramStart"/>
      <w:r w:rsidR="00940B39" w:rsidRPr="00940B39">
        <w:rPr>
          <w:color w:val="000000" w:themeColor="text1"/>
          <w:sz w:val="24"/>
          <w:szCs w:val="24"/>
        </w:rPr>
        <w:t>…..</w:t>
      </w:r>
      <w:proofErr w:type="gramEnd"/>
      <w:r w:rsidR="006E0C4D">
        <w:rPr>
          <w:color w:val="000000" w:themeColor="text1"/>
          <w:sz w:val="24"/>
          <w:szCs w:val="24"/>
        </w:rPr>
        <w:t xml:space="preserve"> 35</w:t>
      </w:r>
    </w:p>
    <w:p w14:paraId="3A50A5D6" w14:textId="0179259A" w:rsidR="00983501" w:rsidRPr="00AB3595" w:rsidRDefault="00983501" w:rsidP="002B0C45">
      <w:pPr>
        <w:pStyle w:val="grean"/>
        <w:numPr>
          <w:ilvl w:val="1"/>
          <w:numId w:val="6"/>
        </w:numPr>
        <w:spacing w:line="276" w:lineRule="auto"/>
        <w:ind w:left="1530" w:right="450" w:hanging="630"/>
        <w:jc w:val="both"/>
        <w:rPr>
          <w:color w:val="000000" w:themeColor="text1"/>
          <w:sz w:val="24"/>
          <w:szCs w:val="24"/>
        </w:rPr>
      </w:pPr>
      <w:r w:rsidRPr="00AB3595">
        <w:rPr>
          <w:color w:val="000000" w:themeColor="text1"/>
          <w:sz w:val="24"/>
          <w:szCs w:val="24"/>
        </w:rPr>
        <w:t>Database Design</w:t>
      </w:r>
      <w:r w:rsidR="00940B39">
        <w:rPr>
          <w:color w:val="000000" w:themeColor="text1"/>
          <w:sz w:val="24"/>
          <w:szCs w:val="24"/>
        </w:rPr>
        <w:t xml:space="preserve"> ….……………………………………………….</w:t>
      </w:r>
      <w:r w:rsidR="006E0C4D">
        <w:rPr>
          <w:color w:val="000000" w:themeColor="text1"/>
          <w:sz w:val="24"/>
          <w:szCs w:val="24"/>
        </w:rPr>
        <w:t xml:space="preserve"> 37</w:t>
      </w:r>
    </w:p>
    <w:p w14:paraId="42F6D8FC" w14:textId="4479AE99" w:rsidR="00983501" w:rsidRPr="00AB3595" w:rsidRDefault="00983501" w:rsidP="002B0C45">
      <w:pPr>
        <w:pStyle w:val="grean"/>
        <w:numPr>
          <w:ilvl w:val="2"/>
          <w:numId w:val="6"/>
        </w:numPr>
        <w:spacing w:line="276" w:lineRule="auto"/>
        <w:ind w:left="2070" w:right="450" w:hanging="270"/>
        <w:jc w:val="both"/>
        <w:rPr>
          <w:color w:val="000000" w:themeColor="text1"/>
          <w:sz w:val="24"/>
          <w:szCs w:val="24"/>
        </w:rPr>
      </w:pPr>
      <w:r w:rsidRPr="00AB3595">
        <w:rPr>
          <w:color w:val="000000" w:themeColor="text1"/>
          <w:sz w:val="24"/>
          <w:szCs w:val="24"/>
        </w:rPr>
        <w:t>Schema</w:t>
      </w:r>
      <w:r w:rsidR="00940B39">
        <w:rPr>
          <w:color w:val="000000" w:themeColor="text1"/>
          <w:sz w:val="24"/>
          <w:szCs w:val="24"/>
        </w:rPr>
        <w:t xml:space="preserve"> ….………………………………………………</w:t>
      </w:r>
      <w:proofErr w:type="gramStart"/>
      <w:r w:rsidR="00940B39">
        <w:rPr>
          <w:color w:val="000000" w:themeColor="text1"/>
          <w:sz w:val="24"/>
          <w:szCs w:val="24"/>
        </w:rPr>
        <w:t>…..</w:t>
      </w:r>
      <w:proofErr w:type="gramEnd"/>
      <w:r w:rsidR="00267391">
        <w:rPr>
          <w:color w:val="000000" w:themeColor="text1"/>
          <w:sz w:val="24"/>
          <w:szCs w:val="24"/>
        </w:rPr>
        <w:t xml:space="preserve"> 37</w:t>
      </w:r>
    </w:p>
    <w:p w14:paraId="12EF1803" w14:textId="0B2BEF0A" w:rsidR="00983501" w:rsidRPr="00AB3595" w:rsidRDefault="00983501" w:rsidP="002B0C45">
      <w:pPr>
        <w:pStyle w:val="grean"/>
        <w:numPr>
          <w:ilvl w:val="2"/>
          <w:numId w:val="6"/>
        </w:numPr>
        <w:spacing w:line="276" w:lineRule="auto"/>
        <w:ind w:left="2070" w:right="450" w:hanging="270"/>
        <w:jc w:val="both"/>
        <w:rPr>
          <w:color w:val="000000" w:themeColor="text1"/>
          <w:sz w:val="24"/>
          <w:szCs w:val="24"/>
        </w:rPr>
      </w:pPr>
      <w:r w:rsidRPr="00AB3595">
        <w:rPr>
          <w:color w:val="000000" w:themeColor="text1"/>
          <w:sz w:val="24"/>
          <w:szCs w:val="24"/>
        </w:rPr>
        <w:t>tables</w:t>
      </w:r>
      <w:r w:rsidR="00940B39" w:rsidRPr="00940B39">
        <w:rPr>
          <w:color w:val="000000" w:themeColor="text1"/>
          <w:sz w:val="24"/>
          <w:szCs w:val="24"/>
        </w:rPr>
        <w:t xml:space="preserve"> …………………………………………………</w:t>
      </w:r>
      <w:r w:rsidR="00940B39">
        <w:rPr>
          <w:color w:val="000000" w:themeColor="text1"/>
          <w:sz w:val="24"/>
          <w:szCs w:val="24"/>
        </w:rPr>
        <w:t>……...</w:t>
      </w:r>
      <w:r w:rsidR="00267391">
        <w:rPr>
          <w:color w:val="000000" w:themeColor="text1"/>
          <w:sz w:val="24"/>
          <w:szCs w:val="24"/>
        </w:rPr>
        <w:t xml:space="preserve"> 38</w:t>
      </w:r>
    </w:p>
    <w:p w14:paraId="7978E41B" w14:textId="0B0EF19C" w:rsidR="00983501" w:rsidRPr="00AB3595" w:rsidRDefault="00983501" w:rsidP="002B0C45">
      <w:pPr>
        <w:pStyle w:val="grean"/>
        <w:numPr>
          <w:ilvl w:val="1"/>
          <w:numId w:val="6"/>
        </w:numPr>
        <w:spacing w:line="276" w:lineRule="auto"/>
        <w:ind w:left="1530" w:right="450" w:hanging="630"/>
        <w:jc w:val="both"/>
        <w:rPr>
          <w:color w:val="000000" w:themeColor="text1"/>
          <w:sz w:val="24"/>
          <w:szCs w:val="24"/>
        </w:rPr>
      </w:pPr>
      <w:r w:rsidRPr="00AB3595">
        <w:rPr>
          <w:color w:val="000000" w:themeColor="text1"/>
          <w:sz w:val="24"/>
          <w:szCs w:val="24"/>
        </w:rPr>
        <w:t>Website Prototype</w:t>
      </w:r>
      <w:r w:rsidR="00940B39">
        <w:rPr>
          <w:color w:val="000000" w:themeColor="text1"/>
          <w:sz w:val="24"/>
          <w:szCs w:val="24"/>
        </w:rPr>
        <w:t xml:space="preserve"> ………………….</w:t>
      </w:r>
      <w:r w:rsidR="00940B39" w:rsidRPr="00940B39">
        <w:rPr>
          <w:color w:val="000000" w:themeColor="text1"/>
          <w:sz w:val="24"/>
          <w:szCs w:val="24"/>
        </w:rPr>
        <w:t>………………………</w:t>
      </w:r>
      <w:r w:rsidR="00BD67D4">
        <w:rPr>
          <w:color w:val="000000" w:themeColor="text1"/>
          <w:sz w:val="24"/>
          <w:szCs w:val="24"/>
        </w:rPr>
        <w:t>.</w:t>
      </w:r>
      <w:r w:rsidR="00940B39" w:rsidRPr="00940B39">
        <w:rPr>
          <w:color w:val="000000" w:themeColor="text1"/>
          <w:sz w:val="24"/>
          <w:szCs w:val="24"/>
        </w:rPr>
        <w:t>…</w:t>
      </w:r>
      <w:proofErr w:type="gramStart"/>
      <w:r w:rsidR="00940B39" w:rsidRPr="00940B39">
        <w:rPr>
          <w:color w:val="000000" w:themeColor="text1"/>
          <w:sz w:val="24"/>
          <w:szCs w:val="24"/>
        </w:rPr>
        <w:t>…..</w:t>
      </w:r>
      <w:proofErr w:type="gramEnd"/>
      <w:r w:rsidR="00267391">
        <w:rPr>
          <w:color w:val="000000" w:themeColor="text1"/>
          <w:sz w:val="24"/>
          <w:szCs w:val="24"/>
        </w:rPr>
        <w:t xml:space="preserve"> 40</w:t>
      </w:r>
    </w:p>
    <w:p w14:paraId="2DD3E8C7" w14:textId="77777777" w:rsidR="00983501" w:rsidRPr="00AB3595" w:rsidRDefault="00983501" w:rsidP="002B0C45">
      <w:pPr>
        <w:pStyle w:val="grean"/>
        <w:spacing w:line="276" w:lineRule="auto"/>
        <w:ind w:right="450"/>
        <w:jc w:val="both"/>
        <w:rPr>
          <w:color w:val="000000" w:themeColor="text1"/>
          <w:sz w:val="24"/>
          <w:szCs w:val="24"/>
        </w:rPr>
      </w:pPr>
    </w:p>
    <w:p w14:paraId="3595F5A2" w14:textId="5757B4A1" w:rsidR="00983501" w:rsidRPr="00D17F3F" w:rsidRDefault="0085107B" w:rsidP="002B0C45">
      <w:pPr>
        <w:pStyle w:val="grean"/>
        <w:spacing w:line="276" w:lineRule="auto"/>
        <w:ind w:right="450"/>
        <w:jc w:val="both"/>
        <w:rPr>
          <w:b/>
          <w:bCs/>
          <w:color w:val="5D7389"/>
          <w:sz w:val="24"/>
          <w:szCs w:val="24"/>
        </w:rPr>
      </w:pPr>
      <w:r w:rsidRPr="00D17F3F">
        <w:rPr>
          <w:b/>
          <w:bCs/>
          <w:color w:val="5D7389"/>
          <w:sz w:val="24"/>
          <w:szCs w:val="24"/>
        </w:rPr>
        <w:t>CHAPTER 4</w:t>
      </w:r>
      <w:r w:rsidR="00983501" w:rsidRPr="00D17F3F">
        <w:rPr>
          <w:b/>
          <w:bCs/>
          <w:color w:val="5D7389"/>
          <w:sz w:val="24"/>
          <w:szCs w:val="24"/>
        </w:rPr>
        <w:t>: DEV</w:t>
      </w:r>
      <w:r w:rsidR="00C92148" w:rsidRPr="00D17F3F">
        <w:rPr>
          <w:b/>
          <w:bCs/>
          <w:color w:val="5D7389"/>
          <w:sz w:val="24"/>
          <w:szCs w:val="24"/>
        </w:rPr>
        <w:t>ELOPMENT TOOLS</w:t>
      </w:r>
      <w:r w:rsidR="00EC162A">
        <w:rPr>
          <w:b/>
          <w:bCs/>
          <w:color w:val="5D7389"/>
          <w:sz w:val="24"/>
          <w:szCs w:val="24"/>
        </w:rPr>
        <w:t xml:space="preserve"> </w:t>
      </w:r>
      <w:r w:rsidR="00EC162A" w:rsidRPr="00EC162A">
        <w:rPr>
          <w:color w:val="5D7389"/>
          <w:sz w:val="24"/>
          <w:szCs w:val="24"/>
        </w:rPr>
        <w:t>………………………………</w:t>
      </w:r>
      <w:r w:rsidR="00EC162A">
        <w:rPr>
          <w:color w:val="5D7389"/>
          <w:sz w:val="24"/>
          <w:szCs w:val="24"/>
        </w:rPr>
        <w:t>.</w:t>
      </w:r>
      <w:r w:rsidR="00BD67D4">
        <w:rPr>
          <w:color w:val="5D7389"/>
          <w:sz w:val="24"/>
          <w:szCs w:val="24"/>
        </w:rPr>
        <w:t>.</w:t>
      </w:r>
      <w:r w:rsidR="00EC162A">
        <w:rPr>
          <w:color w:val="5D7389"/>
          <w:sz w:val="24"/>
          <w:szCs w:val="24"/>
        </w:rPr>
        <w:t>.</w:t>
      </w:r>
      <w:r w:rsidR="00EC162A" w:rsidRPr="00EC162A">
        <w:rPr>
          <w:color w:val="5D7389"/>
          <w:sz w:val="24"/>
          <w:szCs w:val="24"/>
        </w:rPr>
        <w:t>…….</w:t>
      </w:r>
      <w:r w:rsidR="00267391">
        <w:rPr>
          <w:color w:val="5D7389"/>
          <w:sz w:val="24"/>
          <w:szCs w:val="24"/>
        </w:rPr>
        <w:t xml:space="preserve"> 42</w:t>
      </w:r>
    </w:p>
    <w:p w14:paraId="54FD0B70" w14:textId="5AB95EDA" w:rsidR="00983501" w:rsidRPr="00D17F3F" w:rsidRDefault="0085107B" w:rsidP="002B0C45">
      <w:pPr>
        <w:pStyle w:val="grean"/>
        <w:spacing w:line="276" w:lineRule="auto"/>
        <w:ind w:right="450"/>
        <w:jc w:val="both"/>
        <w:rPr>
          <w:b/>
          <w:bCs/>
          <w:color w:val="5D7389"/>
          <w:sz w:val="24"/>
          <w:szCs w:val="24"/>
        </w:rPr>
      </w:pPr>
      <w:r w:rsidRPr="00D17F3F">
        <w:rPr>
          <w:b/>
          <w:bCs/>
          <w:color w:val="5D7389"/>
          <w:sz w:val="24"/>
          <w:szCs w:val="24"/>
        </w:rPr>
        <w:t>CHAPTER 5</w:t>
      </w:r>
      <w:r w:rsidR="00983501" w:rsidRPr="00D17F3F">
        <w:rPr>
          <w:b/>
          <w:bCs/>
          <w:color w:val="5D7389"/>
          <w:sz w:val="24"/>
          <w:szCs w:val="24"/>
        </w:rPr>
        <w:t>: CONCLUSION AND PLANAHEAD</w:t>
      </w:r>
      <w:r w:rsidR="00EC162A">
        <w:rPr>
          <w:b/>
          <w:bCs/>
          <w:color w:val="5D7389"/>
          <w:sz w:val="24"/>
          <w:szCs w:val="24"/>
        </w:rPr>
        <w:t xml:space="preserve"> </w:t>
      </w:r>
      <w:r w:rsidR="00EC162A" w:rsidRPr="00EC162A">
        <w:rPr>
          <w:color w:val="5D7389"/>
          <w:sz w:val="24"/>
          <w:szCs w:val="24"/>
        </w:rPr>
        <w:t>………………</w:t>
      </w:r>
      <w:proofErr w:type="gramStart"/>
      <w:r w:rsidR="00EC162A" w:rsidRPr="00EC162A">
        <w:rPr>
          <w:color w:val="5D7389"/>
          <w:sz w:val="24"/>
          <w:szCs w:val="24"/>
        </w:rPr>
        <w:t>…</w:t>
      </w:r>
      <w:r w:rsidR="00EC162A">
        <w:rPr>
          <w:color w:val="5D7389"/>
          <w:sz w:val="24"/>
          <w:szCs w:val="24"/>
        </w:rPr>
        <w:t>..</w:t>
      </w:r>
      <w:proofErr w:type="gramEnd"/>
      <w:r w:rsidR="00EC162A" w:rsidRPr="00EC162A">
        <w:rPr>
          <w:color w:val="5D7389"/>
          <w:sz w:val="24"/>
          <w:szCs w:val="24"/>
        </w:rPr>
        <w:t>…</w:t>
      </w:r>
      <w:r w:rsidR="00BD67D4">
        <w:rPr>
          <w:color w:val="5D7389"/>
          <w:sz w:val="24"/>
          <w:szCs w:val="24"/>
        </w:rPr>
        <w:t>.</w:t>
      </w:r>
      <w:r w:rsidR="00EC162A" w:rsidRPr="00EC162A">
        <w:rPr>
          <w:color w:val="5D7389"/>
          <w:sz w:val="24"/>
          <w:szCs w:val="24"/>
        </w:rPr>
        <w:t>……</w:t>
      </w:r>
      <w:r w:rsidR="00267391">
        <w:rPr>
          <w:color w:val="5D7389"/>
          <w:sz w:val="24"/>
          <w:szCs w:val="24"/>
        </w:rPr>
        <w:t xml:space="preserve"> 48</w:t>
      </w:r>
    </w:p>
    <w:p w14:paraId="0AAC9B63" w14:textId="7D132105" w:rsidR="00983501" w:rsidRPr="00EC162A" w:rsidRDefault="0085107B" w:rsidP="002B0C45">
      <w:pPr>
        <w:pStyle w:val="grean"/>
        <w:spacing w:line="276" w:lineRule="auto"/>
        <w:ind w:right="450"/>
        <w:jc w:val="both"/>
        <w:rPr>
          <w:color w:val="5D7389"/>
          <w:sz w:val="24"/>
          <w:szCs w:val="24"/>
        </w:rPr>
      </w:pPr>
      <w:r w:rsidRPr="00D17F3F">
        <w:rPr>
          <w:b/>
          <w:bCs/>
          <w:color w:val="5D7389"/>
          <w:sz w:val="24"/>
          <w:szCs w:val="24"/>
        </w:rPr>
        <w:t>CHAPTER 6</w:t>
      </w:r>
      <w:r w:rsidR="00983501" w:rsidRPr="00D17F3F">
        <w:rPr>
          <w:b/>
          <w:bCs/>
          <w:color w:val="5D7389"/>
          <w:sz w:val="24"/>
          <w:szCs w:val="24"/>
        </w:rPr>
        <w:t xml:space="preserve">: REFERENCES </w:t>
      </w:r>
      <w:r w:rsidR="00EC162A" w:rsidRPr="00EC162A">
        <w:rPr>
          <w:color w:val="5D7389"/>
          <w:sz w:val="24"/>
          <w:szCs w:val="24"/>
        </w:rPr>
        <w:t>……………………………………………</w:t>
      </w:r>
      <w:r w:rsidR="00EC162A">
        <w:rPr>
          <w:color w:val="5D7389"/>
          <w:sz w:val="24"/>
          <w:szCs w:val="24"/>
        </w:rPr>
        <w:t>...</w:t>
      </w:r>
      <w:r w:rsidR="00EC162A" w:rsidRPr="00EC162A">
        <w:rPr>
          <w:color w:val="5D7389"/>
          <w:sz w:val="24"/>
          <w:szCs w:val="24"/>
        </w:rPr>
        <w:t>……</w:t>
      </w:r>
      <w:r w:rsidR="00267391">
        <w:rPr>
          <w:color w:val="5D7389"/>
          <w:sz w:val="24"/>
          <w:szCs w:val="24"/>
        </w:rPr>
        <w:t xml:space="preserve"> 50</w:t>
      </w:r>
    </w:p>
    <w:p w14:paraId="1AD1D452" w14:textId="61E6B3F3" w:rsidR="00983501" w:rsidRPr="00D17F3F" w:rsidRDefault="0085107B" w:rsidP="002B0C45">
      <w:pPr>
        <w:pStyle w:val="grean"/>
        <w:spacing w:line="276" w:lineRule="auto"/>
        <w:ind w:right="450"/>
        <w:jc w:val="both"/>
        <w:rPr>
          <w:b/>
          <w:bCs/>
          <w:color w:val="5D7389"/>
          <w:sz w:val="24"/>
          <w:szCs w:val="24"/>
        </w:rPr>
      </w:pPr>
      <w:r w:rsidRPr="00D17F3F">
        <w:rPr>
          <w:b/>
          <w:bCs/>
          <w:color w:val="5D7389"/>
          <w:sz w:val="24"/>
          <w:szCs w:val="24"/>
        </w:rPr>
        <w:t>APPENDIX A</w:t>
      </w:r>
      <w:r w:rsidR="00983501" w:rsidRPr="00D17F3F">
        <w:rPr>
          <w:b/>
          <w:bCs/>
          <w:color w:val="5D7389"/>
          <w:sz w:val="24"/>
          <w:szCs w:val="24"/>
        </w:rPr>
        <w:t>: CUSTOMER’S SURVEY RESULT SCREANSHOTS</w:t>
      </w:r>
      <w:r w:rsidR="00EC162A" w:rsidRPr="00EC162A">
        <w:rPr>
          <w:color w:val="5D7389"/>
          <w:sz w:val="24"/>
          <w:szCs w:val="24"/>
        </w:rPr>
        <w:t>…</w:t>
      </w:r>
      <w:r w:rsidR="00EC162A">
        <w:rPr>
          <w:color w:val="5D7389"/>
          <w:sz w:val="24"/>
          <w:szCs w:val="24"/>
        </w:rPr>
        <w:t>...</w:t>
      </w:r>
      <w:r w:rsidR="00EC162A" w:rsidRPr="00EC162A">
        <w:rPr>
          <w:color w:val="5D7389"/>
          <w:sz w:val="24"/>
          <w:szCs w:val="24"/>
        </w:rPr>
        <w:t>.….</w:t>
      </w:r>
      <w:r w:rsidR="00267391">
        <w:rPr>
          <w:color w:val="5D7389"/>
          <w:sz w:val="24"/>
          <w:szCs w:val="24"/>
        </w:rPr>
        <w:t xml:space="preserve"> 53</w:t>
      </w:r>
    </w:p>
    <w:p w14:paraId="7ECB1FD5" w14:textId="39F00427" w:rsidR="00983501" w:rsidRPr="00D17F3F" w:rsidRDefault="00983501" w:rsidP="002B0C45">
      <w:pPr>
        <w:pStyle w:val="grean"/>
        <w:spacing w:line="276" w:lineRule="auto"/>
        <w:ind w:right="450"/>
        <w:jc w:val="both"/>
        <w:rPr>
          <w:b/>
          <w:bCs/>
          <w:color w:val="5D7389"/>
          <w:sz w:val="24"/>
          <w:szCs w:val="24"/>
        </w:rPr>
      </w:pPr>
      <w:r w:rsidRPr="00D17F3F">
        <w:rPr>
          <w:b/>
          <w:bCs/>
          <w:color w:val="5D7389"/>
          <w:sz w:val="24"/>
          <w:szCs w:val="24"/>
        </w:rPr>
        <w:t>APPENDIX B: DESIGNERS’ SURVEY RESULT SCREANSHOTS</w:t>
      </w:r>
      <w:r w:rsidR="00EC162A" w:rsidRPr="00EC162A">
        <w:rPr>
          <w:color w:val="5D7389"/>
          <w:sz w:val="24"/>
          <w:szCs w:val="24"/>
        </w:rPr>
        <w:t>…</w:t>
      </w:r>
      <w:proofErr w:type="gramStart"/>
      <w:r w:rsidR="00EC162A" w:rsidRPr="00EC162A">
        <w:rPr>
          <w:color w:val="5D7389"/>
          <w:sz w:val="24"/>
          <w:szCs w:val="24"/>
        </w:rPr>
        <w:t>…</w:t>
      </w:r>
      <w:r w:rsidR="00EC162A">
        <w:rPr>
          <w:color w:val="5D7389"/>
          <w:sz w:val="24"/>
          <w:szCs w:val="24"/>
        </w:rPr>
        <w:t>..</w:t>
      </w:r>
      <w:proofErr w:type="gramEnd"/>
      <w:r w:rsidR="00EC162A" w:rsidRPr="00EC162A">
        <w:rPr>
          <w:color w:val="5D7389"/>
          <w:sz w:val="24"/>
          <w:szCs w:val="24"/>
        </w:rPr>
        <w:t>….</w:t>
      </w:r>
      <w:r w:rsidR="00267391">
        <w:rPr>
          <w:color w:val="5D7389"/>
          <w:sz w:val="24"/>
          <w:szCs w:val="24"/>
        </w:rPr>
        <w:t xml:space="preserve"> </w:t>
      </w:r>
      <w:r w:rsidR="00503FF1">
        <w:rPr>
          <w:color w:val="5D7389"/>
          <w:sz w:val="24"/>
          <w:szCs w:val="24"/>
        </w:rPr>
        <w:t>59</w:t>
      </w:r>
    </w:p>
    <w:p w14:paraId="6969C9BB" w14:textId="243BA6A9" w:rsidR="00EC2FD9" w:rsidRDefault="00EC2FD9" w:rsidP="002B0C45">
      <w:pPr>
        <w:pStyle w:val="Footer"/>
        <w:ind w:right="450"/>
        <w:jc w:val="left"/>
      </w:pPr>
    </w:p>
    <w:p w14:paraId="0BFDD75C" w14:textId="5323F595" w:rsidR="00AB3595" w:rsidRPr="00983501" w:rsidRDefault="00EC2FD9" w:rsidP="00983501">
      <w:pPr>
        <w:spacing w:after="60" w:line="288" w:lineRule="auto"/>
        <w:rPr>
          <w:b/>
          <w:color w:val="E18484"/>
          <w:spacing w:val="21"/>
          <w:sz w:val="28"/>
          <w:szCs w:val="28"/>
        </w:rPr>
      </w:pPr>
      <w:r>
        <w:br w:type="page"/>
      </w:r>
    </w:p>
    <w:p w14:paraId="3E26ABE2" w14:textId="6960FE3F" w:rsidR="00EC2FD9" w:rsidRDefault="008D347B" w:rsidP="00AB3595">
      <w:pPr>
        <w:pStyle w:val="Footer"/>
      </w:pPr>
      <w:r>
        <w:lastRenderedPageBreak/>
        <w:t>List</w:t>
      </w:r>
      <w:r w:rsidR="00AB3595" w:rsidRPr="00AB3595">
        <w:t xml:space="preserve"> of Figures</w:t>
      </w:r>
    </w:p>
    <w:p w14:paraId="66F8FC77" w14:textId="77777777" w:rsidR="00EC2FD9" w:rsidRDefault="00EC2FD9" w:rsidP="00AB3595">
      <w:pPr>
        <w:pStyle w:val="Footer"/>
      </w:pPr>
    </w:p>
    <w:p w14:paraId="057B6D47" w14:textId="074FA40D" w:rsidR="00B058E0" w:rsidRDefault="00B058E0" w:rsidP="00BD67D4">
      <w:pPr>
        <w:pStyle w:val="testnormal"/>
        <w:spacing w:line="276" w:lineRule="auto"/>
        <w:ind w:right="630" w:firstLine="0"/>
        <w:jc w:val="both"/>
      </w:pPr>
      <w:r w:rsidRPr="00B058E0">
        <w:t xml:space="preserve">Figure 2.1: Survey on shopping preferences. </w:t>
      </w:r>
      <w:r>
        <w:t>…………………</w:t>
      </w:r>
      <w:r w:rsidR="009C1CB0">
        <w:t>…………...</w:t>
      </w:r>
      <w:r>
        <w:t>…</w:t>
      </w:r>
      <w:r w:rsidR="009C1CB0">
        <w:t>.</w:t>
      </w:r>
      <w:r>
        <w:t>… 17</w:t>
      </w:r>
    </w:p>
    <w:p w14:paraId="55E82128" w14:textId="0359A38A" w:rsidR="00D35303" w:rsidRPr="00D35303" w:rsidRDefault="00D35303" w:rsidP="00BD67D4">
      <w:pPr>
        <w:spacing w:line="276" w:lineRule="auto"/>
        <w:ind w:right="630"/>
        <w:jc w:val="both"/>
        <w:rPr>
          <w:color w:val="000000" w:themeColor="text1"/>
        </w:rPr>
      </w:pPr>
      <w:r w:rsidRPr="00D35303">
        <w:rPr>
          <w:color w:val="000000" w:themeColor="text1"/>
        </w:rPr>
        <w:t xml:space="preserve">Figure 2.2: Survey on percentage of preventative reasons. </w:t>
      </w:r>
      <w:r>
        <w:rPr>
          <w:color w:val="000000" w:themeColor="text1"/>
        </w:rPr>
        <w:t>………</w:t>
      </w:r>
      <w:r w:rsidR="009C1CB0">
        <w:t>…...…..…..</w:t>
      </w:r>
      <w:r>
        <w:rPr>
          <w:color w:val="000000" w:themeColor="text1"/>
        </w:rPr>
        <w:t>… 17</w:t>
      </w:r>
    </w:p>
    <w:p w14:paraId="27C80D47" w14:textId="2C4560A8" w:rsidR="00D35303" w:rsidRPr="00D35303" w:rsidRDefault="00D35303" w:rsidP="00BD67D4">
      <w:pPr>
        <w:spacing w:line="276" w:lineRule="auto"/>
        <w:ind w:right="630"/>
        <w:jc w:val="both"/>
        <w:rPr>
          <w:color w:val="000000" w:themeColor="text1"/>
        </w:rPr>
      </w:pPr>
      <w:r w:rsidRPr="00D35303">
        <w:rPr>
          <w:color w:val="000000" w:themeColor="text1"/>
        </w:rPr>
        <w:t>Figure 2.3: Survey on sells preferences. …………………</w:t>
      </w:r>
      <w:r w:rsidR="009C1CB0">
        <w:rPr>
          <w:color w:val="000000" w:themeColor="text1"/>
        </w:rPr>
        <w:t>……………..</w:t>
      </w:r>
      <w:r w:rsidRPr="00D35303">
        <w:rPr>
          <w:color w:val="000000" w:themeColor="text1"/>
        </w:rPr>
        <w:t>……</w:t>
      </w:r>
      <w:r w:rsidR="009C1CB0">
        <w:rPr>
          <w:color w:val="000000" w:themeColor="text1"/>
        </w:rPr>
        <w:t>..</w:t>
      </w:r>
      <w:r w:rsidR="00BD67D4">
        <w:rPr>
          <w:color w:val="000000" w:themeColor="text1"/>
        </w:rPr>
        <w:t>.</w:t>
      </w:r>
      <w:r w:rsidRPr="00D35303">
        <w:rPr>
          <w:color w:val="000000" w:themeColor="text1"/>
        </w:rPr>
        <w:t>…</w:t>
      </w:r>
      <w:r>
        <w:rPr>
          <w:color w:val="000000" w:themeColor="text1"/>
        </w:rPr>
        <w:t xml:space="preserve"> 21</w:t>
      </w:r>
    </w:p>
    <w:p w14:paraId="148AA957" w14:textId="642D516E" w:rsidR="00D35303" w:rsidRPr="00D35303" w:rsidRDefault="00D35303" w:rsidP="00BD67D4">
      <w:pPr>
        <w:spacing w:line="276" w:lineRule="auto"/>
        <w:ind w:right="630"/>
        <w:jc w:val="both"/>
        <w:rPr>
          <w:color w:val="000000" w:themeColor="text1"/>
        </w:rPr>
      </w:pPr>
      <w:r w:rsidRPr="00D35303">
        <w:rPr>
          <w:color w:val="000000" w:themeColor="text1"/>
        </w:rPr>
        <w:t>Figure 2.4: Survey on interest to be involved in creating the app. …</w:t>
      </w:r>
      <w:proofErr w:type="gramStart"/>
      <w:r w:rsidR="009C1CB0">
        <w:rPr>
          <w:color w:val="000000" w:themeColor="text1"/>
        </w:rPr>
        <w:t>…..</w:t>
      </w:r>
      <w:proofErr w:type="gramEnd"/>
      <w:r w:rsidRPr="00D35303">
        <w:rPr>
          <w:color w:val="000000" w:themeColor="text1"/>
        </w:rPr>
        <w:t>……</w:t>
      </w:r>
      <w:r w:rsidR="00BD67D4">
        <w:rPr>
          <w:color w:val="000000" w:themeColor="text1"/>
        </w:rPr>
        <w:t>…</w:t>
      </w:r>
      <w:r w:rsidRPr="00D35303">
        <w:rPr>
          <w:color w:val="000000" w:themeColor="text1"/>
        </w:rPr>
        <w:t>…</w:t>
      </w:r>
      <w:r>
        <w:rPr>
          <w:color w:val="000000" w:themeColor="text1"/>
        </w:rPr>
        <w:t xml:space="preserve"> 22</w:t>
      </w:r>
    </w:p>
    <w:p w14:paraId="0FFD3E8D" w14:textId="4E97AFF0" w:rsidR="00D35303" w:rsidRPr="00D35303" w:rsidRDefault="00D35303" w:rsidP="00BD67D4">
      <w:pPr>
        <w:spacing w:line="276" w:lineRule="auto"/>
        <w:ind w:right="630"/>
        <w:jc w:val="both"/>
        <w:rPr>
          <w:color w:val="000000" w:themeColor="text1"/>
        </w:rPr>
      </w:pPr>
      <w:r w:rsidRPr="00D35303">
        <w:rPr>
          <w:color w:val="000000" w:themeColor="text1"/>
        </w:rPr>
        <w:t>Figure 3.1: Activity Diagram - Designer registration process.</w:t>
      </w:r>
      <w:r>
        <w:rPr>
          <w:color w:val="000000" w:themeColor="text1"/>
        </w:rPr>
        <w:t xml:space="preserve"> </w:t>
      </w:r>
      <w:r w:rsidRPr="00D35303">
        <w:rPr>
          <w:color w:val="000000" w:themeColor="text1"/>
        </w:rPr>
        <w:t>………</w:t>
      </w:r>
      <w:r w:rsidR="009C1CB0">
        <w:rPr>
          <w:color w:val="000000" w:themeColor="text1"/>
        </w:rPr>
        <w:t>……….</w:t>
      </w:r>
      <w:r w:rsidR="00BD67D4">
        <w:rPr>
          <w:color w:val="000000" w:themeColor="text1"/>
        </w:rPr>
        <w:t>.</w:t>
      </w:r>
      <w:r w:rsidRPr="00D35303">
        <w:rPr>
          <w:color w:val="000000" w:themeColor="text1"/>
        </w:rPr>
        <w:t>…</w:t>
      </w:r>
      <w:r>
        <w:rPr>
          <w:color w:val="000000" w:themeColor="text1"/>
        </w:rPr>
        <w:t xml:space="preserve"> 25</w:t>
      </w:r>
    </w:p>
    <w:p w14:paraId="625F221D" w14:textId="3999D216" w:rsidR="00D35303" w:rsidRDefault="00D35303" w:rsidP="00BD67D4">
      <w:pPr>
        <w:pStyle w:val="testnormal"/>
        <w:spacing w:line="276" w:lineRule="auto"/>
        <w:ind w:right="630" w:firstLine="0"/>
        <w:jc w:val="both"/>
      </w:pPr>
      <w:r w:rsidRPr="00D35303">
        <w:t>Figure 3.2: Activity Diagram - Customer ordering process.</w:t>
      </w:r>
      <w:r w:rsidR="009C1CB0" w:rsidRPr="009C1CB0">
        <w:t xml:space="preserve"> …………</w:t>
      </w:r>
      <w:r w:rsidR="009C1CB0">
        <w:t>…</w:t>
      </w:r>
      <w:r w:rsidR="009C1CB0" w:rsidRPr="009C1CB0">
        <w:t>……</w:t>
      </w:r>
      <w:r w:rsidR="00BD67D4">
        <w:t>..</w:t>
      </w:r>
      <w:r w:rsidR="009C1CB0" w:rsidRPr="009C1CB0">
        <w:t>… 25</w:t>
      </w:r>
    </w:p>
    <w:p w14:paraId="742ED741" w14:textId="467E7FE0" w:rsidR="00D35303" w:rsidRDefault="00D35303" w:rsidP="00BD67D4">
      <w:pPr>
        <w:spacing w:line="276" w:lineRule="auto"/>
        <w:ind w:right="630"/>
        <w:jc w:val="both"/>
        <w:rPr>
          <w:color w:val="000000" w:themeColor="text1"/>
        </w:rPr>
      </w:pPr>
      <w:r w:rsidRPr="00D35303">
        <w:rPr>
          <w:color w:val="000000" w:themeColor="text1"/>
        </w:rPr>
        <w:t>Figure 3.3: Use Case diagram.</w:t>
      </w:r>
      <w:r w:rsidR="009C1CB0">
        <w:rPr>
          <w:color w:val="000000" w:themeColor="text1"/>
        </w:rPr>
        <w:t xml:space="preserve"> </w:t>
      </w:r>
      <w:r w:rsidR="009C1CB0" w:rsidRPr="009C1CB0">
        <w:rPr>
          <w:color w:val="000000" w:themeColor="text1"/>
        </w:rPr>
        <w:t>…………………</w:t>
      </w:r>
      <w:r w:rsidR="009C1CB0">
        <w:rPr>
          <w:color w:val="000000" w:themeColor="text1"/>
        </w:rPr>
        <w:t>………..……………..…….</w:t>
      </w:r>
      <w:r w:rsidR="00BD67D4">
        <w:rPr>
          <w:color w:val="000000" w:themeColor="text1"/>
        </w:rPr>
        <w:t>..</w:t>
      </w:r>
      <w:r w:rsidR="009C1CB0">
        <w:rPr>
          <w:color w:val="000000" w:themeColor="text1"/>
        </w:rPr>
        <w:t>.… 26</w:t>
      </w:r>
    </w:p>
    <w:p w14:paraId="4404D2E5" w14:textId="5D1D69C3" w:rsidR="00D35303" w:rsidRPr="00D35303" w:rsidRDefault="00341F00" w:rsidP="00BD67D4">
      <w:pPr>
        <w:spacing w:line="276" w:lineRule="auto"/>
        <w:ind w:right="630"/>
        <w:jc w:val="both"/>
        <w:rPr>
          <w:color w:val="000000" w:themeColor="text1"/>
        </w:rPr>
      </w:pPr>
      <w:r w:rsidRPr="00341F00">
        <w:rPr>
          <w:color w:val="000000" w:themeColor="text1"/>
        </w:rPr>
        <w:t>Figure 3.4: Class Diagram.</w:t>
      </w:r>
      <w:r w:rsidR="009C1CB0">
        <w:rPr>
          <w:color w:val="000000" w:themeColor="text1"/>
        </w:rPr>
        <w:t xml:space="preserve"> </w:t>
      </w:r>
      <w:r w:rsidR="009C1CB0" w:rsidRPr="009C1CB0">
        <w:rPr>
          <w:color w:val="000000" w:themeColor="text1"/>
        </w:rPr>
        <w:t>…………………...…</w:t>
      </w:r>
      <w:r w:rsidR="009C1CB0">
        <w:rPr>
          <w:color w:val="000000" w:themeColor="text1"/>
        </w:rPr>
        <w:t>…………………………</w:t>
      </w:r>
      <w:r w:rsidR="00D155CF">
        <w:rPr>
          <w:color w:val="000000" w:themeColor="text1"/>
        </w:rPr>
        <w:t>.</w:t>
      </w:r>
      <w:r w:rsidR="009C1CB0">
        <w:rPr>
          <w:color w:val="000000" w:themeColor="text1"/>
        </w:rPr>
        <w:t>…</w:t>
      </w:r>
      <w:r w:rsidR="00BD67D4">
        <w:rPr>
          <w:color w:val="000000" w:themeColor="text1"/>
        </w:rPr>
        <w:t>.</w:t>
      </w:r>
      <w:r w:rsidR="009C1CB0">
        <w:rPr>
          <w:color w:val="000000" w:themeColor="text1"/>
        </w:rPr>
        <w:t>… 29</w:t>
      </w:r>
    </w:p>
    <w:p w14:paraId="6B978E7C" w14:textId="62251AF7" w:rsidR="00D35303" w:rsidRDefault="00341F00" w:rsidP="00BD67D4">
      <w:pPr>
        <w:pStyle w:val="testnormal"/>
        <w:spacing w:line="276" w:lineRule="auto"/>
        <w:ind w:right="630" w:firstLine="0"/>
        <w:jc w:val="both"/>
      </w:pPr>
      <w:r w:rsidRPr="00341F00">
        <w:t xml:space="preserve">Figure 3.5: </w:t>
      </w:r>
      <w:r>
        <w:t>ER</w:t>
      </w:r>
      <w:r w:rsidRPr="00341F00">
        <w:t xml:space="preserve"> Diagram.</w:t>
      </w:r>
      <w:r w:rsidR="00D155CF">
        <w:t xml:space="preserve"> </w:t>
      </w:r>
      <w:r w:rsidR="00D155CF" w:rsidRPr="00D155CF">
        <w:t>…………………...…………</w:t>
      </w:r>
      <w:r w:rsidR="00D155CF">
        <w:t>………………………</w:t>
      </w:r>
      <w:r w:rsidR="00BD67D4">
        <w:t>..</w:t>
      </w:r>
      <w:r w:rsidR="00D155CF">
        <w:t>… 30</w:t>
      </w:r>
    </w:p>
    <w:p w14:paraId="41B0549A" w14:textId="44887256" w:rsidR="00341F00" w:rsidRPr="00341F00" w:rsidRDefault="00341F00" w:rsidP="00BD67D4">
      <w:pPr>
        <w:spacing w:line="276" w:lineRule="auto"/>
        <w:ind w:right="630"/>
        <w:jc w:val="both"/>
        <w:rPr>
          <w:color w:val="000000" w:themeColor="text1"/>
        </w:rPr>
      </w:pPr>
      <w:r w:rsidRPr="00341F00">
        <w:rPr>
          <w:color w:val="000000" w:themeColor="text1"/>
        </w:rPr>
        <w:t>Figure 3.6: Plan for Graduation Project 1.</w:t>
      </w:r>
      <w:r w:rsidR="00D155CF">
        <w:rPr>
          <w:color w:val="000000" w:themeColor="text1"/>
        </w:rPr>
        <w:t xml:space="preserve"> ...………………………….………</w:t>
      </w:r>
      <w:r w:rsidR="00BD67D4">
        <w:rPr>
          <w:color w:val="000000" w:themeColor="text1"/>
        </w:rPr>
        <w:t>..</w:t>
      </w:r>
      <w:r w:rsidR="00D155CF">
        <w:rPr>
          <w:color w:val="000000" w:themeColor="text1"/>
        </w:rPr>
        <w:t>… 32</w:t>
      </w:r>
    </w:p>
    <w:p w14:paraId="36BCF8A6" w14:textId="419729B4" w:rsidR="00341F00" w:rsidRDefault="00341F00" w:rsidP="00BD67D4">
      <w:pPr>
        <w:spacing w:line="276" w:lineRule="auto"/>
        <w:ind w:right="630"/>
        <w:jc w:val="both"/>
        <w:rPr>
          <w:color w:val="000000" w:themeColor="text1"/>
        </w:rPr>
      </w:pPr>
      <w:r>
        <w:rPr>
          <w:color w:val="000000" w:themeColor="text1"/>
        </w:rPr>
        <w:t>Figure 3.7: Plan for Graduation Project 2</w:t>
      </w:r>
      <w:r w:rsidRPr="00341F00">
        <w:rPr>
          <w:color w:val="000000" w:themeColor="text1"/>
        </w:rPr>
        <w:t>.</w:t>
      </w:r>
      <w:r w:rsidR="00D155CF">
        <w:rPr>
          <w:color w:val="000000" w:themeColor="text1"/>
        </w:rPr>
        <w:t xml:space="preserve"> ...………………………….………</w:t>
      </w:r>
      <w:r w:rsidR="00BD67D4">
        <w:rPr>
          <w:color w:val="000000" w:themeColor="text1"/>
        </w:rPr>
        <w:t>..</w:t>
      </w:r>
      <w:r w:rsidR="00D155CF">
        <w:rPr>
          <w:color w:val="000000" w:themeColor="text1"/>
        </w:rPr>
        <w:t>… 33</w:t>
      </w:r>
    </w:p>
    <w:p w14:paraId="4209BF6E" w14:textId="12A8378A" w:rsidR="00341F00" w:rsidRPr="00341F00" w:rsidRDefault="00341F00" w:rsidP="00BD67D4">
      <w:pPr>
        <w:spacing w:line="276" w:lineRule="auto"/>
        <w:ind w:right="630"/>
        <w:jc w:val="both"/>
        <w:rPr>
          <w:color w:val="000000" w:themeColor="text1"/>
        </w:rPr>
      </w:pPr>
      <w:r w:rsidRPr="00341F00">
        <w:rPr>
          <w:color w:val="000000" w:themeColor="text1"/>
        </w:rPr>
        <w:t>Figure 3.8: Database Design</w:t>
      </w:r>
      <w:r>
        <w:rPr>
          <w:color w:val="000000" w:themeColor="text1"/>
        </w:rPr>
        <w:t xml:space="preserve"> </w:t>
      </w:r>
      <w:r w:rsidRPr="00341F00">
        <w:rPr>
          <w:color w:val="000000" w:themeColor="text1"/>
        </w:rPr>
        <w:t>-</w:t>
      </w:r>
      <w:r>
        <w:rPr>
          <w:color w:val="000000" w:themeColor="text1"/>
        </w:rPr>
        <w:t xml:space="preserve"> </w:t>
      </w:r>
      <w:r w:rsidRPr="00341F00">
        <w:rPr>
          <w:color w:val="000000" w:themeColor="text1"/>
        </w:rPr>
        <w:t>Schema.</w:t>
      </w:r>
      <w:r w:rsidR="00D155CF">
        <w:rPr>
          <w:color w:val="000000" w:themeColor="text1"/>
        </w:rPr>
        <w:t xml:space="preserve"> ...…………………………………….</w:t>
      </w:r>
      <w:r w:rsidR="00BD67D4">
        <w:rPr>
          <w:color w:val="000000" w:themeColor="text1"/>
        </w:rPr>
        <w:t>..</w:t>
      </w:r>
      <w:r w:rsidR="00D155CF">
        <w:rPr>
          <w:color w:val="000000" w:themeColor="text1"/>
        </w:rPr>
        <w:t>… 37</w:t>
      </w:r>
    </w:p>
    <w:p w14:paraId="521CB4B6" w14:textId="2A73265C" w:rsidR="000D0C7D" w:rsidRPr="000D0C7D" w:rsidRDefault="000D0C7D" w:rsidP="00BD67D4">
      <w:pPr>
        <w:spacing w:line="276" w:lineRule="auto"/>
        <w:ind w:right="630"/>
        <w:jc w:val="both"/>
        <w:rPr>
          <w:color w:val="000000" w:themeColor="text1"/>
        </w:rPr>
      </w:pPr>
      <w:r w:rsidRPr="000D0C7D">
        <w:rPr>
          <w:color w:val="000000" w:themeColor="text1"/>
        </w:rPr>
        <w:t>Figure A.1: Survey on customer’s age.</w:t>
      </w:r>
      <w:r w:rsidR="00D155CF">
        <w:rPr>
          <w:color w:val="000000" w:themeColor="text1"/>
        </w:rPr>
        <w:t xml:space="preserve"> </w:t>
      </w:r>
      <w:r w:rsidR="00A315DB">
        <w:rPr>
          <w:color w:val="000000" w:themeColor="text1"/>
        </w:rPr>
        <w:t>...……………………………………</w:t>
      </w:r>
      <w:r w:rsidR="00BD67D4">
        <w:rPr>
          <w:color w:val="000000" w:themeColor="text1"/>
        </w:rPr>
        <w:t>…</w:t>
      </w:r>
      <w:r w:rsidR="00A315DB">
        <w:rPr>
          <w:color w:val="000000" w:themeColor="text1"/>
        </w:rPr>
        <w:t>… 54</w:t>
      </w:r>
    </w:p>
    <w:p w14:paraId="4BF1F358" w14:textId="14C75357" w:rsidR="000D0C7D" w:rsidRPr="000D0C7D" w:rsidRDefault="000D0C7D" w:rsidP="00BD67D4">
      <w:pPr>
        <w:spacing w:line="276" w:lineRule="auto"/>
        <w:ind w:right="630"/>
        <w:jc w:val="both"/>
        <w:rPr>
          <w:color w:val="000000" w:themeColor="text1"/>
        </w:rPr>
      </w:pPr>
      <w:r w:rsidRPr="000D0C7D">
        <w:rPr>
          <w:color w:val="000000" w:themeColor="text1"/>
        </w:rPr>
        <w:t>Figure A.2: survey on customer’s interest on social media brands.</w:t>
      </w:r>
      <w:r w:rsidR="00A315DB">
        <w:rPr>
          <w:color w:val="000000" w:themeColor="text1"/>
        </w:rPr>
        <w:t xml:space="preserve"> </w:t>
      </w:r>
      <w:r w:rsidR="00A315DB" w:rsidRPr="00A315DB">
        <w:rPr>
          <w:color w:val="000000" w:themeColor="text1"/>
        </w:rPr>
        <w:t>…………</w:t>
      </w:r>
      <w:r w:rsidR="00BD67D4">
        <w:rPr>
          <w:color w:val="000000" w:themeColor="text1"/>
        </w:rPr>
        <w:t>…</w:t>
      </w:r>
      <w:r w:rsidR="00A315DB" w:rsidRPr="00A315DB">
        <w:rPr>
          <w:color w:val="000000" w:themeColor="text1"/>
        </w:rPr>
        <w:t>… 54</w:t>
      </w:r>
    </w:p>
    <w:p w14:paraId="7C1489D7" w14:textId="7B6BD6B1" w:rsidR="000D0C7D" w:rsidRPr="000D0C7D" w:rsidRDefault="000D0C7D" w:rsidP="00BD67D4">
      <w:pPr>
        <w:spacing w:line="276" w:lineRule="auto"/>
        <w:ind w:right="630"/>
        <w:jc w:val="both"/>
        <w:rPr>
          <w:color w:val="000000" w:themeColor="text1"/>
        </w:rPr>
      </w:pPr>
      <w:r w:rsidRPr="000D0C7D">
        <w:rPr>
          <w:color w:val="000000" w:themeColor="text1"/>
        </w:rPr>
        <w:t xml:space="preserve">Figure A.3: Survey on shopping preferences. </w:t>
      </w:r>
      <w:r w:rsidR="00A315DB">
        <w:rPr>
          <w:color w:val="000000" w:themeColor="text1"/>
        </w:rPr>
        <w:t>…………….…………………</w:t>
      </w:r>
      <w:r w:rsidR="00BD67D4">
        <w:rPr>
          <w:color w:val="000000" w:themeColor="text1"/>
        </w:rPr>
        <w:t>…</w:t>
      </w:r>
      <w:r w:rsidR="00A315DB">
        <w:rPr>
          <w:color w:val="000000" w:themeColor="text1"/>
        </w:rPr>
        <w:t>… 55</w:t>
      </w:r>
    </w:p>
    <w:p w14:paraId="30911BF9" w14:textId="282A13B3" w:rsidR="00DA74FD" w:rsidRPr="00DA74FD" w:rsidRDefault="00DA74FD" w:rsidP="00BD67D4">
      <w:pPr>
        <w:spacing w:line="276" w:lineRule="auto"/>
        <w:ind w:right="630"/>
        <w:jc w:val="both"/>
        <w:rPr>
          <w:color w:val="000000" w:themeColor="text1"/>
        </w:rPr>
      </w:pPr>
      <w:r w:rsidRPr="00DA74FD">
        <w:rPr>
          <w:color w:val="000000" w:themeColor="text1"/>
        </w:rPr>
        <w:t xml:space="preserve">Figure A.4: survey on customer interest on Abaya app/website. </w:t>
      </w:r>
      <w:r w:rsidR="00A315DB" w:rsidRPr="00A315DB">
        <w:rPr>
          <w:color w:val="000000" w:themeColor="text1"/>
        </w:rPr>
        <w:t>……………</w:t>
      </w:r>
      <w:r w:rsidR="00BD67D4">
        <w:rPr>
          <w:color w:val="000000" w:themeColor="text1"/>
        </w:rPr>
        <w:t>…</w:t>
      </w:r>
      <w:r w:rsidR="00A315DB" w:rsidRPr="00A315DB">
        <w:rPr>
          <w:color w:val="000000" w:themeColor="text1"/>
        </w:rPr>
        <w:t>… 55</w:t>
      </w:r>
    </w:p>
    <w:p w14:paraId="34335D71" w14:textId="71427B5D" w:rsidR="00550DCF" w:rsidRPr="00550DCF" w:rsidRDefault="00550DCF" w:rsidP="00BD67D4">
      <w:pPr>
        <w:spacing w:line="276" w:lineRule="auto"/>
        <w:ind w:right="630"/>
        <w:jc w:val="both"/>
        <w:rPr>
          <w:color w:val="000000" w:themeColor="text1"/>
        </w:rPr>
      </w:pPr>
      <w:r w:rsidRPr="00550DCF">
        <w:rPr>
          <w:color w:val="000000" w:themeColor="text1"/>
        </w:rPr>
        <w:t>Figure A.5: Survey on platform preferences.</w:t>
      </w:r>
      <w:r w:rsidR="00BD67D4">
        <w:rPr>
          <w:color w:val="000000" w:themeColor="text1"/>
        </w:rPr>
        <w:t xml:space="preserve"> …………….………………..</w:t>
      </w:r>
      <w:r w:rsidR="00A315DB">
        <w:rPr>
          <w:color w:val="000000" w:themeColor="text1"/>
        </w:rPr>
        <w:t>…</w:t>
      </w:r>
      <w:r w:rsidR="00BD67D4">
        <w:rPr>
          <w:color w:val="000000" w:themeColor="text1"/>
        </w:rPr>
        <w:t>..</w:t>
      </w:r>
      <w:r w:rsidR="00A315DB">
        <w:rPr>
          <w:color w:val="000000" w:themeColor="text1"/>
        </w:rPr>
        <w:t>… 56</w:t>
      </w:r>
    </w:p>
    <w:p w14:paraId="78C4F42F" w14:textId="36F64A02" w:rsidR="00550DCF" w:rsidRPr="00550DCF" w:rsidRDefault="00550DCF" w:rsidP="00BD67D4">
      <w:pPr>
        <w:spacing w:line="276" w:lineRule="auto"/>
        <w:ind w:right="630"/>
        <w:jc w:val="both"/>
        <w:rPr>
          <w:color w:val="000000" w:themeColor="text1"/>
        </w:rPr>
      </w:pPr>
      <w:r w:rsidRPr="00550DCF">
        <w:rPr>
          <w:color w:val="000000" w:themeColor="text1"/>
        </w:rPr>
        <w:t>Figure A.6: Survey on problems in Instagram businesses.</w:t>
      </w:r>
      <w:r w:rsidR="00A315DB">
        <w:rPr>
          <w:color w:val="000000" w:themeColor="text1"/>
        </w:rPr>
        <w:t xml:space="preserve"> ………………...</w:t>
      </w:r>
      <w:r w:rsidR="00A315DB" w:rsidRPr="00A315DB">
        <w:rPr>
          <w:color w:val="000000" w:themeColor="text1"/>
        </w:rPr>
        <w:t>…</w:t>
      </w:r>
      <w:r w:rsidR="00BD67D4">
        <w:rPr>
          <w:color w:val="000000" w:themeColor="text1"/>
        </w:rPr>
        <w:t>..</w:t>
      </w:r>
      <w:r w:rsidR="00A315DB" w:rsidRPr="00A315DB">
        <w:rPr>
          <w:color w:val="000000" w:themeColor="text1"/>
        </w:rPr>
        <w:t>… 56</w:t>
      </w:r>
    </w:p>
    <w:p w14:paraId="3BC1AC85" w14:textId="2181FC81" w:rsidR="00550DCF" w:rsidRPr="00550DCF" w:rsidRDefault="00550DCF" w:rsidP="00BD67D4">
      <w:pPr>
        <w:spacing w:line="276" w:lineRule="auto"/>
        <w:ind w:right="630"/>
        <w:jc w:val="both"/>
        <w:rPr>
          <w:color w:val="000000" w:themeColor="text1"/>
        </w:rPr>
      </w:pPr>
      <w:r w:rsidRPr="00550DCF">
        <w:rPr>
          <w:color w:val="000000" w:themeColor="text1"/>
        </w:rPr>
        <w:t xml:space="preserve">Figure A.7: Survey on percentage of preventative reasons. </w:t>
      </w:r>
      <w:r w:rsidR="00A315DB">
        <w:rPr>
          <w:color w:val="000000" w:themeColor="text1"/>
        </w:rPr>
        <w:t>………………...…</w:t>
      </w:r>
      <w:r w:rsidR="00BD67D4">
        <w:rPr>
          <w:color w:val="000000" w:themeColor="text1"/>
        </w:rPr>
        <w:t>.</w:t>
      </w:r>
      <w:r w:rsidR="00A315DB">
        <w:rPr>
          <w:color w:val="000000" w:themeColor="text1"/>
        </w:rPr>
        <w:t>... 57</w:t>
      </w:r>
    </w:p>
    <w:p w14:paraId="78CBF39B" w14:textId="1A12F4DB" w:rsidR="00550DCF" w:rsidRPr="00550DCF" w:rsidRDefault="00550DCF" w:rsidP="00BD67D4">
      <w:pPr>
        <w:spacing w:line="276" w:lineRule="auto"/>
        <w:ind w:right="630"/>
        <w:jc w:val="both"/>
        <w:rPr>
          <w:color w:val="000000" w:themeColor="text1"/>
        </w:rPr>
      </w:pPr>
      <w:r w:rsidRPr="00550DCF">
        <w:rPr>
          <w:color w:val="000000" w:themeColor="text1"/>
        </w:rPr>
        <w:t>Figure A.8: Survey on customers’ suggestion.</w:t>
      </w:r>
      <w:r w:rsidR="00A315DB" w:rsidRPr="00A315DB">
        <w:t xml:space="preserve"> </w:t>
      </w:r>
      <w:r w:rsidR="00A315DB">
        <w:rPr>
          <w:color w:val="000000" w:themeColor="text1"/>
        </w:rPr>
        <w:t>…………….……………….....… 58</w:t>
      </w:r>
    </w:p>
    <w:p w14:paraId="6969B044" w14:textId="5B8293F7" w:rsidR="00550DCF" w:rsidRPr="00550DCF" w:rsidRDefault="00550DCF" w:rsidP="00BD67D4">
      <w:pPr>
        <w:spacing w:line="276" w:lineRule="auto"/>
        <w:ind w:right="630"/>
        <w:jc w:val="both"/>
        <w:rPr>
          <w:color w:val="000000" w:themeColor="text1"/>
        </w:rPr>
      </w:pPr>
      <w:r w:rsidRPr="00550DCF">
        <w:rPr>
          <w:color w:val="000000" w:themeColor="text1"/>
        </w:rPr>
        <w:t>Figure B.1: Survey on brand names.</w:t>
      </w:r>
      <w:r w:rsidR="00A315DB">
        <w:rPr>
          <w:color w:val="000000" w:themeColor="text1"/>
        </w:rPr>
        <w:t xml:space="preserve"> </w:t>
      </w:r>
      <w:r w:rsidR="00A315DB" w:rsidRPr="00A315DB">
        <w:rPr>
          <w:color w:val="000000" w:themeColor="text1"/>
        </w:rPr>
        <w:t>…………….…………………</w:t>
      </w:r>
      <w:r w:rsidR="00A315DB">
        <w:rPr>
          <w:color w:val="000000" w:themeColor="text1"/>
        </w:rPr>
        <w:t>………....</w:t>
      </w:r>
      <w:r w:rsidR="00BD67D4">
        <w:rPr>
          <w:color w:val="000000" w:themeColor="text1"/>
        </w:rPr>
        <w:t>.</w:t>
      </w:r>
      <w:r w:rsidR="00A315DB">
        <w:rPr>
          <w:color w:val="000000" w:themeColor="text1"/>
        </w:rPr>
        <w:t>… 60</w:t>
      </w:r>
    </w:p>
    <w:p w14:paraId="07BEF453" w14:textId="3B735D12" w:rsidR="00550DCF" w:rsidRPr="00550DCF" w:rsidRDefault="00550DCF" w:rsidP="00BD67D4">
      <w:pPr>
        <w:spacing w:line="276" w:lineRule="auto"/>
        <w:ind w:right="630"/>
        <w:jc w:val="both"/>
        <w:rPr>
          <w:color w:val="000000" w:themeColor="text1"/>
        </w:rPr>
      </w:pPr>
      <w:r>
        <w:rPr>
          <w:color w:val="000000" w:themeColor="text1"/>
        </w:rPr>
        <w:t>Figure B</w:t>
      </w:r>
      <w:r w:rsidRPr="00550DCF">
        <w:rPr>
          <w:color w:val="000000" w:themeColor="text1"/>
        </w:rPr>
        <w:t xml:space="preserve">.2: Survey on number of designs. </w:t>
      </w:r>
      <w:r w:rsidR="00A315DB">
        <w:rPr>
          <w:color w:val="000000" w:themeColor="text1"/>
        </w:rPr>
        <w:t>…………….……………………...</w:t>
      </w:r>
      <w:r w:rsidR="00BD67D4">
        <w:rPr>
          <w:color w:val="000000" w:themeColor="text1"/>
        </w:rPr>
        <w:t>.</w:t>
      </w:r>
      <w:r w:rsidR="00A315DB" w:rsidRPr="00A315DB">
        <w:rPr>
          <w:color w:val="000000" w:themeColor="text1"/>
        </w:rPr>
        <w:t>… 60</w:t>
      </w:r>
    </w:p>
    <w:p w14:paraId="6FEB0043" w14:textId="53C65C6C" w:rsidR="00550DCF" w:rsidRPr="00550DCF" w:rsidRDefault="00550DCF" w:rsidP="00BD67D4">
      <w:pPr>
        <w:spacing w:line="276" w:lineRule="auto"/>
        <w:ind w:right="630"/>
        <w:jc w:val="both"/>
        <w:rPr>
          <w:color w:val="000000" w:themeColor="text1"/>
        </w:rPr>
      </w:pPr>
      <w:r w:rsidRPr="00550DCF">
        <w:rPr>
          <w:color w:val="000000" w:themeColor="text1"/>
        </w:rPr>
        <w:t xml:space="preserve">Figure B.3: Survey on designers’ monthly orders. </w:t>
      </w:r>
      <w:r w:rsidR="00A315DB">
        <w:rPr>
          <w:color w:val="000000" w:themeColor="text1"/>
        </w:rPr>
        <w:t>………..…….…………….</w:t>
      </w:r>
      <w:r w:rsidR="00BD67D4">
        <w:rPr>
          <w:color w:val="000000" w:themeColor="text1"/>
        </w:rPr>
        <w:t>.</w:t>
      </w:r>
      <w:r w:rsidR="00A315DB">
        <w:rPr>
          <w:color w:val="000000" w:themeColor="text1"/>
        </w:rPr>
        <w:t>… 61</w:t>
      </w:r>
    </w:p>
    <w:p w14:paraId="4FF1A060" w14:textId="7BD46FC0" w:rsidR="00550DCF" w:rsidRPr="00550DCF" w:rsidRDefault="00550DCF" w:rsidP="00BD67D4">
      <w:pPr>
        <w:spacing w:line="276" w:lineRule="auto"/>
        <w:ind w:right="630"/>
        <w:jc w:val="both"/>
        <w:rPr>
          <w:color w:val="000000" w:themeColor="text1"/>
        </w:rPr>
      </w:pPr>
      <w:r w:rsidRPr="00550DCF">
        <w:rPr>
          <w:color w:val="000000" w:themeColor="text1"/>
        </w:rPr>
        <w:t>Figure B.4: Survey on designers’ monthly earnings.</w:t>
      </w:r>
      <w:r w:rsidR="00A315DB">
        <w:rPr>
          <w:color w:val="000000" w:themeColor="text1"/>
        </w:rPr>
        <w:t xml:space="preserve"> ……..…….…………</w:t>
      </w:r>
      <w:r w:rsidR="00BD67D4">
        <w:rPr>
          <w:color w:val="000000" w:themeColor="text1"/>
        </w:rPr>
        <w:t>.</w:t>
      </w:r>
      <w:r w:rsidR="00A315DB">
        <w:rPr>
          <w:color w:val="000000" w:themeColor="text1"/>
        </w:rPr>
        <w:t>….</w:t>
      </w:r>
      <w:r w:rsidR="00BD67D4">
        <w:rPr>
          <w:color w:val="000000" w:themeColor="text1"/>
        </w:rPr>
        <w:t>.</w:t>
      </w:r>
      <w:r w:rsidR="00A315DB">
        <w:rPr>
          <w:color w:val="000000" w:themeColor="text1"/>
        </w:rPr>
        <w:t>… 62</w:t>
      </w:r>
    </w:p>
    <w:p w14:paraId="623882A3" w14:textId="1FD014C2" w:rsidR="00550DCF" w:rsidRPr="00550DCF" w:rsidRDefault="00550DCF" w:rsidP="00BD67D4">
      <w:pPr>
        <w:spacing w:line="276" w:lineRule="auto"/>
        <w:ind w:right="630"/>
        <w:jc w:val="both"/>
        <w:rPr>
          <w:color w:val="000000" w:themeColor="text1"/>
        </w:rPr>
      </w:pPr>
      <w:r w:rsidRPr="00550DCF">
        <w:rPr>
          <w:color w:val="000000" w:themeColor="text1"/>
        </w:rPr>
        <w:t xml:space="preserve">Figure B.5: survey on sells preferences. </w:t>
      </w:r>
      <w:r w:rsidR="00A315DB" w:rsidRPr="00A315DB">
        <w:rPr>
          <w:color w:val="000000" w:themeColor="text1"/>
        </w:rPr>
        <w:t>……..…….……………</w:t>
      </w:r>
      <w:r w:rsidR="00486139" w:rsidRPr="00A315DB">
        <w:rPr>
          <w:color w:val="000000" w:themeColor="text1"/>
        </w:rPr>
        <w:t>…………</w:t>
      </w:r>
      <w:r w:rsidR="00486139">
        <w:rPr>
          <w:color w:val="000000" w:themeColor="text1"/>
        </w:rPr>
        <w:t>….</w:t>
      </w:r>
      <w:r w:rsidR="00BD67D4">
        <w:rPr>
          <w:color w:val="000000" w:themeColor="text1"/>
        </w:rPr>
        <w:t>.</w:t>
      </w:r>
      <w:r w:rsidR="00486139">
        <w:rPr>
          <w:color w:val="000000" w:themeColor="text1"/>
        </w:rPr>
        <w:t>… 62</w:t>
      </w:r>
    </w:p>
    <w:p w14:paraId="42303230" w14:textId="0CB921A2" w:rsidR="00550DCF" w:rsidRPr="00550DCF" w:rsidRDefault="00550DCF" w:rsidP="00BD67D4">
      <w:pPr>
        <w:spacing w:line="276" w:lineRule="auto"/>
        <w:ind w:right="630"/>
        <w:jc w:val="both"/>
        <w:rPr>
          <w:color w:val="000000" w:themeColor="text1"/>
        </w:rPr>
      </w:pPr>
      <w:r w:rsidRPr="00550DCF">
        <w:rPr>
          <w:color w:val="000000" w:themeColor="text1"/>
        </w:rPr>
        <w:t xml:space="preserve">Figure B.6: Survey on designers’ suggestion. </w:t>
      </w:r>
      <w:r w:rsidR="00486139" w:rsidRPr="00486139">
        <w:rPr>
          <w:color w:val="000000" w:themeColor="text1"/>
        </w:rPr>
        <w:t>……………………………</w:t>
      </w:r>
      <w:r w:rsidR="00486139">
        <w:rPr>
          <w:color w:val="000000" w:themeColor="text1"/>
        </w:rPr>
        <w:t>..….</w:t>
      </w:r>
      <w:r w:rsidR="00BD67D4">
        <w:rPr>
          <w:color w:val="000000" w:themeColor="text1"/>
        </w:rPr>
        <w:t>..</w:t>
      </w:r>
      <w:r w:rsidR="00486139">
        <w:rPr>
          <w:color w:val="000000" w:themeColor="text1"/>
        </w:rPr>
        <w:t>… 63</w:t>
      </w:r>
    </w:p>
    <w:p w14:paraId="51388440" w14:textId="3E2D770C" w:rsidR="00550DCF" w:rsidRPr="00550DCF" w:rsidRDefault="00550DCF" w:rsidP="00BD67D4">
      <w:pPr>
        <w:spacing w:line="276" w:lineRule="auto"/>
        <w:ind w:right="630"/>
        <w:jc w:val="both"/>
        <w:rPr>
          <w:color w:val="000000" w:themeColor="text1"/>
        </w:rPr>
      </w:pPr>
      <w:r w:rsidRPr="00550DCF">
        <w:rPr>
          <w:color w:val="000000" w:themeColor="text1"/>
        </w:rPr>
        <w:t xml:space="preserve">Figure B.7: Survey on interest to be involved in creating the app. </w:t>
      </w:r>
      <w:r w:rsidR="00486139">
        <w:rPr>
          <w:color w:val="000000" w:themeColor="text1"/>
        </w:rPr>
        <w:t>…………</w:t>
      </w:r>
      <w:r w:rsidR="00BD67D4">
        <w:rPr>
          <w:color w:val="000000" w:themeColor="text1"/>
        </w:rPr>
        <w:t>…</w:t>
      </w:r>
      <w:r w:rsidR="00486139">
        <w:rPr>
          <w:color w:val="000000" w:themeColor="text1"/>
        </w:rPr>
        <w:t>.… 63</w:t>
      </w:r>
    </w:p>
    <w:p w14:paraId="460FFF54" w14:textId="713CD9DA" w:rsidR="00AB3595" w:rsidRDefault="00550DCF" w:rsidP="00BD67D4">
      <w:pPr>
        <w:pStyle w:val="testnormal"/>
        <w:spacing w:line="276" w:lineRule="auto"/>
        <w:ind w:right="630" w:firstLine="0"/>
        <w:jc w:val="both"/>
      </w:pPr>
      <w:r w:rsidRPr="00550DCF">
        <w:t>Figure B.8: Survey on preferred contact methods.</w:t>
      </w:r>
      <w:r w:rsidR="00486139">
        <w:t xml:space="preserve"> …………………………....</w:t>
      </w:r>
      <w:r w:rsidR="00BD67D4">
        <w:t>.</w:t>
      </w:r>
      <w:r w:rsidR="00486139">
        <w:t>… 64</w:t>
      </w:r>
    </w:p>
    <w:p w14:paraId="16B8DDA0" w14:textId="77777777" w:rsidR="00550DCF" w:rsidRDefault="00550DCF" w:rsidP="00486139">
      <w:pPr>
        <w:pStyle w:val="testnormal"/>
        <w:spacing w:line="276" w:lineRule="auto"/>
        <w:ind w:right="720" w:firstLine="0"/>
        <w:jc w:val="both"/>
      </w:pPr>
    </w:p>
    <w:p w14:paraId="4D1B0AD5" w14:textId="77777777" w:rsidR="00550DCF" w:rsidRPr="00550DCF" w:rsidRDefault="00550DCF" w:rsidP="00486139">
      <w:pPr>
        <w:pStyle w:val="testnormal"/>
        <w:spacing w:line="276" w:lineRule="auto"/>
        <w:ind w:right="720" w:firstLine="0"/>
        <w:jc w:val="both"/>
      </w:pPr>
    </w:p>
    <w:p w14:paraId="1BD8A855" w14:textId="77777777" w:rsidR="00BD67D4" w:rsidRDefault="00BD67D4">
      <w:pPr>
        <w:spacing w:after="60" w:line="288" w:lineRule="auto"/>
        <w:rPr>
          <w:b/>
          <w:color w:val="E18484"/>
          <w:spacing w:val="21"/>
          <w:sz w:val="28"/>
          <w:szCs w:val="28"/>
        </w:rPr>
      </w:pPr>
      <w:r>
        <w:br w:type="page"/>
      </w:r>
    </w:p>
    <w:p w14:paraId="0933E9A0" w14:textId="1B99B471" w:rsidR="00372CE0" w:rsidRPr="00550DCF" w:rsidRDefault="00B44574" w:rsidP="00BD67D4">
      <w:pPr>
        <w:pStyle w:val="Footer"/>
        <w:spacing w:line="480" w:lineRule="auto"/>
        <w:ind w:right="720"/>
      </w:pPr>
      <w:r>
        <w:lastRenderedPageBreak/>
        <w:t>List</w:t>
      </w:r>
      <w:r w:rsidR="00AB3595" w:rsidRPr="00AB3595">
        <w:t xml:space="preserve"> of Table</w:t>
      </w:r>
      <w:r w:rsidR="00310C17">
        <w:t>s</w:t>
      </w:r>
    </w:p>
    <w:p w14:paraId="52D9D1D5" w14:textId="2DC0B34B" w:rsidR="00D35303" w:rsidRPr="00D35303" w:rsidRDefault="00D35303" w:rsidP="00BD67D4">
      <w:pPr>
        <w:spacing w:line="276" w:lineRule="auto"/>
        <w:ind w:right="90"/>
        <w:jc w:val="both"/>
        <w:rPr>
          <w:color w:val="000000" w:themeColor="text1"/>
        </w:rPr>
      </w:pPr>
      <w:r w:rsidRPr="00D35303">
        <w:rPr>
          <w:color w:val="000000" w:themeColor="text1"/>
        </w:rPr>
        <w:t>Table 2.1: survey on preventative reasons. ……</w:t>
      </w:r>
      <w:r w:rsidR="00A315DB" w:rsidRPr="00D35303">
        <w:rPr>
          <w:color w:val="000000" w:themeColor="text1"/>
        </w:rPr>
        <w:t>……………………………………</w:t>
      </w:r>
      <w:r w:rsidRPr="00D35303">
        <w:rPr>
          <w:color w:val="000000" w:themeColor="text1"/>
        </w:rPr>
        <w:t>… 18</w:t>
      </w:r>
    </w:p>
    <w:p w14:paraId="5679FFC3" w14:textId="54AB037C" w:rsidR="00D35303" w:rsidRPr="00D35303" w:rsidRDefault="00D35303" w:rsidP="00BD67D4">
      <w:pPr>
        <w:spacing w:line="276" w:lineRule="auto"/>
        <w:ind w:right="90"/>
        <w:jc w:val="both"/>
        <w:rPr>
          <w:color w:val="000000" w:themeColor="text1"/>
        </w:rPr>
      </w:pPr>
      <w:r w:rsidRPr="00D35303">
        <w:rPr>
          <w:color w:val="000000" w:themeColor="text1"/>
        </w:rPr>
        <w:t>Table 2.2: Survey on suggested features.</w:t>
      </w:r>
      <w:r w:rsidRPr="00D35303">
        <w:t xml:space="preserve"> </w:t>
      </w:r>
      <w:r w:rsidRPr="00D35303">
        <w:rPr>
          <w:color w:val="000000" w:themeColor="text1"/>
        </w:rPr>
        <w:t>…</w:t>
      </w:r>
      <w:r w:rsidR="00A315DB" w:rsidRPr="00D35303">
        <w:rPr>
          <w:color w:val="000000" w:themeColor="text1"/>
        </w:rPr>
        <w:t>……………</w:t>
      </w:r>
      <w:r w:rsidR="00A315DB">
        <w:rPr>
          <w:color w:val="000000" w:themeColor="text1"/>
        </w:rPr>
        <w:t>.</w:t>
      </w:r>
      <w:r w:rsidR="00A315DB" w:rsidRPr="00D35303">
        <w:rPr>
          <w:color w:val="000000" w:themeColor="text1"/>
        </w:rPr>
        <w:t>…………………</w:t>
      </w:r>
      <w:r w:rsidR="00A315DB">
        <w:rPr>
          <w:color w:val="000000" w:themeColor="text1"/>
        </w:rPr>
        <w:t>……..…</w:t>
      </w:r>
      <w:r w:rsidRPr="00D35303">
        <w:rPr>
          <w:color w:val="000000" w:themeColor="text1"/>
        </w:rPr>
        <w:t>… 18</w:t>
      </w:r>
    </w:p>
    <w:p w14:paraId="587495BF" w14:textId="09C21B00" w:rsidR="00D35303" w:rsidRPr="00D35303" w:rsidRDefault="00D35303" w:rsidP="00BD67D4">
      <w:pPr>
        <w:spacing w:line="276" w:lineRule="auto"/>
        <w:ind w:right="90"/>
        <w:jc w:val="both"/>
        <w:rPr>
          <w:color w:val="000000" w:themeColor="text1"/>
        </w:rPr>
      </w:pPr>
      <w:r w:rsidRPr="00D35303">
        <w:rPr>
          <w:color w:val="000000" w:themeColor="text1"/>
        </w:rPr>
        <w:t>Table 2.3: Survey on Abaya designers. ………</w:t>
      </w:r>
      <w:r w:rsidR="00A315DB">
        <w:rPr>
          <w:color w:val="000000" w:themeColor="text1"/>
        </w:rPr>
        <w:t>……………………………………..</w:t>
      </w:r>
      <w:r w:rsidRPr="00D35303">
        <w:rPr>
          <w:color w:val="000000" w:themeColor="text1"/>
        </w:rPr>
        <w:t>… 21</w:t>
      </w:r>
    </w:p>
    <w:p w14:paraId="24E818C7" w14:textId="018D2FA4" w:rsidR="00D35303" w:rsidRPr="00D35303" w:rsidRDefault="00D35303" w:rsidP="00DC5B5D">
      <w:pPr>
        <w:spacing w:line="276" w:lineRule="auto"/>
        <w:ind w:right="90"/>
        <w:jc w:val="both"/>
        <w:rPr>
          <w:color w:val="000000" w:themeColor="text1"/>
        </w:rPr>
      </w:pPr>
      <w:r w:rsidRPr="00D35303">
        <w:rPr>
          <w:color w:val="000000" w:themeColor="text1"/>
        </w:rPr>
        <w:t>Table 3.1: use case specifications - Customer Login.</w:t>
      </w:r>
      <w:r w:rsidR="009C1CB0">
        <w:rPr>
          <w:color w:val="000000" w:themeColor="text1"/>
        </w:rPr>
        <w:t xml:space="preserve"> …………………………..…..… 27</w:t>
      </w:r>
    </w:p>
    <w:p w14:paraId="7BE5EFF7" w14:textId="3FBDF8E6" w:rsidR="00D35303" w:rsidRDefault="00D35303" w:rsidP="00BD67D4">
      <w:pPr>
        <w:spacing w:line="276" w:lineRule="auto"/>
        <w:ind w:right="90"/>
        <w:jc w:val="both"/>
        <w:rPr>
          <w:color w:val="000000" w:themeColor="text1"/>
        </w:rPr>
      </w:pPr>
      <w:r w:rsidRPr="00D35303">
        <w:rPr>
          <w:color w:val="000000" w:themeColor="text1"/>
        </w:rPr>
        <w:t>Table 3.2: use case specifications -View Sales Statistics.</w:t>
      </w:r>
      <w:r w:rsidR="009C1CB0">
        <w:rPr>
          <w:color w:val="000000" w:themeColor="text1"/>
        </w:rPr>
        <w:t xml:space="preserve"> …………………………...… 27</w:t>
      </w:r>
    </w:p>
    <w:p w14:paraId="5F1D38BC" w14:textId="122F8B02" w:rsidR="00D35303" w:rsidRDefault="00D35303" w:rsidP="00BD67D4">
      <w:pPr>
        <w:spacing w:line="276" w:lineRule="auto"/>
        <w:ind w:right="90"/>
        <w:jc w:val="both"/>
        <w:rPr>
          <w:color w:val="000000" w:themeColor="text1"/>
        </w:rPr>
      </w:pPr>
      <w:r w:rsidRPr="00D35303">
        <w:rPr>
          <w:color w:val="000000" w:themeColor="text1"/>
        </w:rPr>
        <w:t>Table 3.3: use case specifications - Verify Designer’s Account.</w:t>
      </w:r>
      <w:r w:rsidR="009C1CB0">
        <w:rPr>
          <w:color w:val="000000" w:themeColor="text1"/>
        </w:rPr>
        <w:t xml:space="preserve"> ……………………… 28</w:t>
      </w:r>
    </w:p>
    <w:p w14:paraId="69E690CA" w14:textId="7C757BF9" w:rsidR="00D35303" w:rsidRDefault="00D35303" w:rsidP="00BD67D4">
      <w:pPr>
        <w:spacing w:line="276" w:lineRule="auto"/>
        <w:ind w:right="90"/>
        <w:jc w:val="both"/>
        <w:rPr>
          <w:color w:val="000000" w:themeColor="text1"/>
        </w:rPr>
      </w:pPr>
      <w:r w:rsidRPr="00D35303">
        <w:rPr>
          <w:color w:val="000000" w:themeColor="text1"/>
        </w:rPr>
        <w:t>Table 3.4: use case specifications - Brows Items.</w:t>
      </w:r>
      <w:r w:rsidR="009C1CB0" w:rsidRPr="009C1CB0">
        <w:t xml:space="preserve"> </w:t>
      </w:r>
      <w:r w:rsidR="009C1CB0" w:rsidRPr="009C1CB0">
        <w:rPr>
          <w:color w:val="000000" w:themeColor="text1"/>
        </w:rPr>
        <w:t>………………</w:t>
      </w:r>
      <w:r w:rsidR="009C1CB0">
        <w:rPr>
          <w:color w:val="000000" w:themeColor="text1"/>
        </w:rPr>
        <w:t>……………...</w:t>
      </w:r>
      <w:r w:rsidR="009C1CB0" w:rsidRPr="009C1CB0">
        <w:rPr>
          <w:color w:val="000000" w:themeColor="text1"/>
        </w:rPr>
        <w:t>……… 28</w:t>
      </w:r>
    </w:p>
    <w:p w14:paraId="0B01C398" w14:textId="12739A27" w:rsidR="00341F00" w:rsidRDefault="00341F00" w:rsidP="00BD67D4">
      <w:pPr>
        <w:spacing w:line="276" w:lineRule="auto"/>
        <w:ind w:right="90"/>
        <w:jc w:val="both"/>
        <w:rPr>
          <w:color w:val="000000" w:themeColor="text1"/>
        </w:rPr>
      </w:pPr>
      <w:r w:rsidRPr="00341F00">
        <w:rPr>
          <w:color w:val="000000" w:themeColor="text1"/>
        </w:rPr>
        <w:t xml:space="preserve">Table 3.5: Methods </w:t>
      </w:r>
      <w:r>
        <w:rPr>
          <w:color w:val="000000" w:themeColor="text1"/>
        </w:rPr>
        <w:t>-</w:t>
      </w:r>
      <w:r w:rsidRPr="00341F00">
        <w:rPr>
          <w:color w:val="000000" w:themeColor="text1"/>
        </w:rPr>
        <w:t xml:space="preserve"> Order</w:t>
      </w:r>
      <w:r>
        <w:rPr>
          <w:color w:val="000000" w:themeColor="text1"/>
        </w:rPr>
        <w:t>.</w:t>
      </w:r>
      <w:r w:rsidR="00D155CF">
        <w:rPr>
          <w:color w:val="000000" w:themeColor="text1"/>
        </w:rPr>
        <w:t xml:space="preserve"> </w:t>
      </w:r>
      <w:r w:rsidR="00D155CF" w:rsidRPr="00D155CF">
        <w:rPr>
          <w:color w:val="000000" w:themeColor="text1"/>
        </w:rPr>
        <w:t>...…………………</w:t>
      </w:r>
      <w:r w:rsidR="00D155CF">
        <w:rPr>
          <w:color w:val="000000" w:themeColor="text1"/>
        </w:rPr>
        <w:t>……………………………..………… 35</w:t>
      </w:r>
    </w:p>
    <w:p w14:paraId="09DC537E" w14:textId="681255D9" w:rsidR="00341F00" w:rsidRPr="00D35303" w:rsidRDefault="00341F00" w:rsidP="00BD67D4">
      <w:pPr>
        <w:spacing w:line="276" w:lineRule="auto"/>
        <w:ind w:right="90"/>
        <w:jc w:val="both"/>
        <w:rPr>
          <w:color w:val="000000" w:themeColor="text1"/>
        </w:rPr>
      </w:pPr>
      <w:r w:rsidRPr="00341F00">
        <w:rPr>
          <w:color w:val="000000" w:themeColor="text1"/>
        </w:rPr>
        <w:t>Table 3.6: Methods - Item.</w:t>
      </w:r>
      <w:r w:rsidR="00D155CF">
        <w:rPr>
          <w:color w:val="000000" w:themeColor="text1"/>
        </w:rPr>
        <w:t xml:space="preserve"> </w:t>
      </w:r>
      <w:r w:rsidR="00D155CF" w:rsidRPr="00D155CF">
        <w:rPr>
          <w:color w:val="000000" w:themeColor="text1"/>
        </w:rPr>
        <w:t>...………………………………………………</w:t>
      </w:r>
      <w:r w:rsidR="00D155CF">
        <w:rPr>
          <w:color w:val="000000" w:themeColor="text1"/>
        </w:rPr>
        <w:t>...</w:t>
      </w:r>
      <w:r w:rsidR="00D155CF" w:rsidRPr="00D155CF">
        <w:rPr>
          <w:color w:val="000000" w:themeColor="text1"/>
        </w:rPr>
        <w:t>.………… 35</w:t>
      </w:r>
    </w:p>
    <w:p w14:paraId="0C5C3AE8" w14:textId="22F855CF" w:rsidR="00D35303" w:rsidRPr="00D35303" w:rsidRDefault="00341F00" w:rsidP="00BD67D4">
      <w:pPr>
        <w:spacing w:line="276" w:lineRule="auto"/>
        <w:ind w:right="90"/>
        <w:jc w:val="both"/>
        <w:rPr>
          <w:color w:val="000000" w:themeColor="text1"/>
        </w:rPr>
      </w:pPr>
      <w:r w:rsidRPr="00341F00">
        <w:rPr>
          <w:color w:val="000000" w:themeColor="text1"/>
        </w:rPr>
        <w:t>Table 3.7: Methods - User.</w:t>
      </w:r>
      <w:r w:rsidR="00D155CF">
        <w:rPr>
          <w:color w:val="000000" w:themeColor="text1"/>
        </w:rPr>
        <w:t xml:space="preserve"> </w:t>
      </w:r>
      <w:r w:rsidR="00D155CF" w:rsidRPr="00D155CF">
        <w:rPr>
          <w:color w:val="000000" w:themeColor="text1"/>
        </w:rPr>
        <w:t>...………………………………………</w:t>
      </w:r>
      <w:r w:rsidR="00D155CF">
        <w:rPr>
          <w:color w:val="000000" w:themeColor="text1"/>
        </w:rPr>
        <w:t>..</w:t>
      </w:r>
      <w:r w:rsidR="00D155CF" w:rsidRPr="00D155CF">
        <w:rPr>
          <w:color w:val="000000" w:themeColor="text1"/>
        </w:rPr>
        <w:t>……….………… 35</w:t>
      </w:r>
    </w:p>
    <w:p w14:paraId="631FCC29" w14:textId="15F92438" w:rsidR="0032174F" w:rsidRDefault="00341F00" w:rsidP="00BD67D4">
      <w:pPr>
        <w:pStyle w:val="grean"/>
        <w:spacing w:line="276" w:lineRule="auto"/>
        <w:ind w:right="90"/>
        <w:jc w:val="both"/>
        <w:rPr>
          <w:color w:val="000000" w:themeColor="text1"/>
          <w:sz w:val="24"/>
          <w:szCs w:val="24"/>
        </w:rPr>
      </w:pPr>
      <w:r w:rsidRPr="00341F00">
        <w:rPr>
          <w:color w:val="000000" w:themeColor="text1"/>
          <w:sz w:val="24"/>
          <w:szCs w:val="24"/>
        </w:rPr>
        <w:t>Table 3.8: Methods - Card.</w:t>
      </w:r>
      <w:r w:rsidR="00D155CF">
        <w:rPr>
          <w:color w:val="000000" w:themeColor="text1"/>
          <w:sz w:val="24"/>
          <w:szCs w:val="24"/>
        </w:rPr>
        <w:t xml:space="preserve"> ...………………………………………………...………… 36</w:t>
      </w:r>
    </w:p>
    <w:p w14:paraId="63D40504" w14:textId="44C44840" w:rsidR="00341F00" w:rsidRPr="00341F00" w:rsidRDefault="00341F00" w:rsidP="00BD67D4">
      <w:pPr>
        <w:spacing w:line="276" w:lineRule="auto"/>
        <w:ind w:right="90"/>
        <w:jc w:val="both"/>
        <w:rPr>
          <w:color w:val="000000" w:themeColor="text1"/>
        </w:rPr>
      </w:pPr>
      <w:r w:rsidRPr="00341F00">
        <w:rPr>
          <w:color w:val="000000" w:themeColor="text1"/>
        </w:rPr>
        <w:t>Table 3.9: Methods - Comment.</w:t>
      </w:r>
      <w:r w:rsidR="00D155CF">
        <w:rPr>
          <w:color w:val="000000" w:themeColor="text1"/>
        </w:rPr>
        <w:t xml:space="preserve"> ...……………………………………………..…….… 36</w:t>
      </w:r>
    </w:p>
    <w:p w14:paraId="200F0F55" w14:textId="399731A8" w:rsidR="00341F00" w:rsidRDefault="00341F00" w:rsidP="00BD67D4">
      <w:pPr>
        <w:pStyle w:val="grean"/>
        <w:spacing w:line="276" w:lineRule="auto"/>
        <w:ind w:right="90"/>
        <w:jc w:val="both"/>
        <w:rPr>
          <w:color w:val="000000" w:themeColor="text1"/>
          <w:sz w:val="24"/>
          <w:szCs w:val="24"/>
        </w:rPr>
      </w:pPr>
      <w:r w:rsidRPr="00341F00">
        <w:rPr>
          <w:color w:val="000000" w:themeColor="text1"/>
          <w:sz w:val="24"/>
          <w:szCs w:val="24"/>
        </w:rPr>
        <w:t>Table 3.10: Methods - Cart.</w:t>
      </w:r>
      <w:r w:rsidR="00D155CF">
        <w:rPr>
          <w:color w:val="000000" w:themeColor="text1"/>
          <w:sz w:val="24"/>
          <w:szCs w:val="24"/>
        </w:rPr>
        <w:t xml:space="preserve"> </w:t>
      </w:r>
      <w:r w:rsidR="00D155CF" w:rsidRPr="00D155CF">
        <w:rPr>
          <w:color w:val="000000" w:themeColor="text1"/>
          <w:sz w:val="24"/>
          <w:szCs w:val="24"/>
        </w:rPr>
        <w:t>...……………………………</w:t>
      </w:r>
      <w:r w:rsidR="00D155CF">
        <w:rPr>
          <w:color w:val="000000" w:themeColor="text1"/>
          <w:sz w:val="24"/>
          <w:szCs w:val="24"/>
        </w:rPr>
        <w:t>…...</w:t>
      </w:r>
      <w:r w:rsidR="00D155CF" w:rsidRPr="00D155CF">
        <w:rPr>
          <w:color w:val="000000" w:themeColor="text1"/>
          <w:sz w:val="24"/>
          <w:szCs w:val="24"/>
        </w:rPr>
        <w:t>………………..…….… 36</w:t>
      </w:r>
    </w:p>
    <w:p w14:paraId="354DC0AF" w14:textId="72B2DA6E" w:rsidR="00973E38" w:rsidRDefault="00973E38" w:rsidP="00BD67D4">
      <w:pPr>
        <w:pStyle w:val="grean"/>
        <w:spacing w:line="276" w:lineRule="auto"/>
        <w:ind w:right="90"/>
        <w:jc w:val="both"/>
        <w:rPr>
          <w:color w:val="000000" w:themeColor="text1"/>
          <w:sz w:val="24"/>
          <w:szCs w:val="24"/>
        </w:rPr>
      </w:pPr>
      <w:r w:rsidRPr="00973E38">
        <w:rPr>
          <w:color w:val="000000" w:themeColor="text1"/>
          <w:sz w:val="24"/>
          <w:szCs w:val="24"/>
        </w:rPr>
        <w:t xml:space="preserve">Table 3.11: Tables </w:t>
      </w:r>
      <w:r w:rsidR="006D714D">
        <w:rPr>
          <w:color w:val="000000" w:themeColor="text1"/>
          <w:sz w:val="24"/>
          <w:szCs w:val="24"/>
        </w:rPr>
        <w:t xml:space="preserve">- </w:t>
      </w:r>
      <w:r w:rsidRPr="00973E38">
        <w:rPr>
          <w:color w:val="000000" w:themeColor="text1"/>
          <w:sz w:val="24"/>
          <w:szCs w:val="24"/>
        </w:rPr>
        <w:t>Customer</w:t>
      </w:r>
      <w:r w:rsidR="00396918">
        <w:rPr>
          <w:color w:val="000000" w:themeColor="text1"/>
          <w:sz w:val="24"/>
          <w:szCs w:val="24"/>
        </w:rPr>
        <w:t xml:space="preserve">. </w:t>
      </w:r>
      <w:r w:rsidR="007719C7">
        <w:rPr>
          <w:color w:val="000000" w:themeColor="text1"/>
          <w:sz w:val="24"/>
          <w:szCs w:val="24"/>
        </w:rPr>
        <w:t>...……………………………………………..……...… 38</w:t>
      </w:r>
    </w:p>
    <w:p w14:paraId="794821A7" w14:textId="6F4C5C78" w:rsidR="006D714D" w:rsidRDefault="006D714D" w:rsidP="00BD67D4">
      <w:pPr>
        <w:pStyle w:val="grean"/>
        <w:spacing w:line="276" w:lineRule="auto"/>
        <w:ind w:right="90"/>
        <w:jc w:val="both"/>
        <w:rPr>
          <w:color w:val="000000" w:themeColor="text1"/>
          <w:sz w:val="24"/>
          <w:szCs w:val="24"/>
        </w:rPr>
      </w:pPr>
      <w:r w:rsidRPr="006D714D">
        <w:rPr>
          <w:color w:val="000000" w:themeColor="text1"/>
          <w:sz w:val="24"/>
          <w:szCs w:val="24"/>
        </w:rPr>
        <w:t>Table 3.12: Tables - Designer.</w:t>
      </w:r>
      <w:r w:rsidR="007719C7" w:rsidRPr="007719C7">
        <w:rPr>
          <w:color w:val="000000" w:themeColor="text1"/>
          <w:sz w:val="24"/>
          <w:szCs w:val="24"/>
        </w:rPr>
        <w:t xml:space="preserve"> </w:t>
      </w:r>
      <w:r w:rsidR="007719C7">
        <w:rPr>
          <w:color w:val="000000" w:themeColor="text1"/>
          <w:sz w:val="24"/>
          <w:szCs w:val="24"/>
        </w:rPr>
        <w:t>....……………………………………………..……...… 38</w:t>
      </w:r>
    </w:p>
    <w:p w14:paraId="3D6B9980" w14:textId="2624D836" w:rsidR="006D714D" w:rsidRPr="006D714D" w:rsidRDefault="006D714D" w:rsidP="00BD67D4">
      <w:pPr>
        <w:spacing w:line="276" w:lineRule="auto"/>
        <w:ind w:right="90"/>
        <w:jc w:val="both"/>
        <w:rPr>
          <w:color w:val="000000" w:themeColor="text1"/>
        </w:rPr>
      </w:pPr>
      <w:r w:rsidRPr="006D714D">
        <w:rPr>
          <w:color w:val="000000" w:themeColor="text1"/>
        </w:rPr>
        <w:t>Table 3.13. Tables - Comment.</w:t>
      </w:r>
      <w:r w:rsidR="007719C7">
        <w:rPr>
          <w:color w:val="000000" w:themeColor="text1"/>
        </w:rPr>
        <w:t xml:space="preserve"> </w:t>
      </w:r>
      <w:r w:rsidR="00A315DB" w:rsidRPr="00A315DB">
        <w:rPr>
          <w:color w:val="000000" w:themeColor="text1"/>
        </w:rPr>
        <w:t>...……………………………………………..……...… 38</w:t>
      </w:r>
    </w:p>
    <w:p w14:paraId="5BB33596" w14:textId="4B8529F4" w:rsidR="006D714D" w:rsidRPr="006D714D" w:rsidRDefault="006D714D" w:rsidP="00BD67D4">
      <w:pPr>
        <w:spacing w:line="276" w:lineRule="auto"/>
        <w:ind w:right="90"/>
        <w:jc w:val="both"/>
        <w:rPr>
          <w:color w:val="000000" w:themeColor="text1"/>
        </w:rPr>
      </w:pPr>
      <w:r w:rsidRPr="006D714D">
        <w:rPr>
          <w:color w:val="000000" w:themeColor="text1"/>
        </w:rPr>
        <w:t>Table 3.14: Tables - Item.</w:t>
      </w:r>
      <w:r w:rsidR="00A315DB">
        <w:rPr>
          <w:color w:val="000000" w:themeColor="text1"/>
        </w:rPr>
        <w:t xml:space="preserve"> </w:t>
      </w:r>
      <w:r w:rsidR="00A315DB" w:rsidRPr="00A315DB">
        <w:rPr>
          <w:color w:val="000000" w:themeColor="text1"/>
        </w:rPr>
        <w:t>...……………………</w:t>
      </w:r>
      <w:r w:rsidR="00A315DB">
        <w:rPr>
          <w:color w:val="000000" w:themeColor="text1"/>
        </w:rPr>
        <w:t>……</w:t>
      </w:r>
      <w:r w:rsidR="00A315DB" w:rsidRPr="00A315DB">
        <w:rPr>
          <w:color w:val="000000" w:themeColor="text1"/>
        </w:rPr>
        <w:t>………………………..…….</w:t>
      </w:r>
      <w:r w:rsidR="00A315DB">
        <w:rPr>
          <w:color w:val="000000" w:themeColor="text1"/>
        </w:rPr>
        <w:t>..… 39</w:t>
      </w:r>
    </w:p>
    <w:p w14:paraId="221CD3DB" w14:textId="22E5736F" w:rsidR="006D714D" w:rsidRPr="006D714D" w:rsidRDefault="006D714D" w:rsidP="00BD67D4">
      <w:pPr>
        <w:spacing w:line="276" w:lineRule="auto"/>
        <w:ind w:right="90"/>
        <w:jc w:val="both"/>
        <w:rPr>
          <w:color w:val="000000" w:themeColor="text1"/>
        </w:rPr>
      </w:pPr>
      <w:r w:rsidRPr="006D714D">
        <w:rPr>
          <w:color w:val="000000" w:themeColor="text1"/>
        </w:rPr>
        <w:t>Table 3.15: Tables - Order.</w:t>
      </w:r>
      <w:r w:rsidR="00A315DB">
        <w:rPr>
          <w:color w:val="000000" w:themeColor="text1"/>
        </w:rPr>
        <w:t xml:space="preserve"> ...……………………………………………..……….....… 39</w:t>
      </w:r>
    </w:p>
    <w:p w14:paraId="799250B8" w14:textId="6632FBBB" w:rsidR="006D714D" w:rsidRPr="006D714D" w:rsidRDefault="006D714D" w:rsidP="00BD67D4">
      <w:pPr>
        <w:spacing w:line="276" w:lineRule="auto"/>
        <w:ind w:right="90"/>
        <w:jc w:val="both"/>
        <w:rPr>
          <w:color w:val="000000" w:themeColor="text1"/>
        </w:rPr>
      </w:pPr>
      <w:r w:rsidRPr="006D714D">
        <w:rPr>
          <w:color w:val="000000" w:themeColor="text1"/>
        </w:rPr>
        <w:t>Table 3.16: Tables - Card.</w:t>
      </w:r>
      <w:r w:rsidR="00A315DB">
        <w:rPr>
          <w:color w:val="000000" w:themeColor="text1"/>
        </w:rPr>
        <w:t xml:space="preserve"> ...…………………………………………</w:t>
      </w:r>
      <w:proofErr w:type="gramStart"/>
      <w:r w:rsidR="00A315DB">
        <w:rPr>
          <w:color w:val="000000" w:themeColor="text1"/>
        </w:rPr>
        <w:t>…..</w:t>
      </w:r>
      <w:proofErr w:type="gramEnd"/>
      <w:r w:rsidR="00A315DB">
        <w:rPr>
          <w:color w:val="000000" w:themeColor="text1"/>
        </w:rPr>
        <w:t>…………...… 39</w:t>
      </w:r>
    </w:p>
    <w:p w14:paraId="58217745" w14:textId="77777777" w:rsidR="00FD4E2A" w:rsidRPr="00D950B1" w:rsidRDefault="00FD4E2A" w:rsidP="00974E23">
      <w:pPr>
        <w:pStyle w:val="grean"/>
        <w:jc w:val="left"/>
      </w:pPr>
    </w:p>
    <w:p w14:paraId="67F0770D" w14:textId="33217093" w:rsidR="00751078" w:rsidRDefault="00751078" w:rsidP="00746152">
      <w:pPr>
        <w:pStyle w:val="Name"/>
      </w:pPr>
    </w:p>
    <w:p w14:paraId="0F14180D" w14:textId="77777777" w:rsidR="00751078" w:rsidRDefault="00751078" w:rsidP="00462B6D">
      <w:pPr>
        <w:pStyle w:val="Name"/>
      </w:pPr>
    </w:p>
    <w:p w14:paraId="10EB5489" w14:textId="77777777" w:rsidR="00751078" w:rsidRDefault="00751078" w:rsidP="00462B6D">
      <w:pPr>
        <w:pStyle w:val="Name"/>
      </w:pPr>
    </w:p>
    <w:p w14:paraId="2F16CCE2" w14:textId="77777777" w:rsidR="00751078" w:rsidRDefault="00751078" w:rsidP="00462B6D">
      <w:pPr>
        <w:pStyle w:val="Name"/>
      </w:pPr>
    </w:p>
    <w:p w14:paraId="6298FA1B" w14:textId="21BFD8B1" w:rsidR="00AB3595" w:rsidRDefault="00AB3595">
      <w:pPr>
        <w:spacing w:after="60" w:line="288" w:lineRule="auto"/>
        <w:rPr>
          <w:rFonts w:ascii="Times" w:hAnsi="Times" w:cs="Times"/>
          <w:b/>
          <w:bCs/>
          <w:color w:val="5D7389"/>
          <w:sz w:val="56"/>
          <w:szCs w:val="56"/>
        </w:rPr>
      </w:pPr>
      <w:r>
        <w:br w:type="page"/>
      </w:r>
    </w:p>
    <w:p w14:paraId="76B00AE5" w14:textId="77777777" w:rsidR="003311A2" w:rsidRDefault="003311A2" w:rsidP="00AB3595">
      <w:pPr>
        <w:pStyle w:val="Name"/>
      </w:pPr>
    </w:p>
    <w:p w14:paraId="5A9ED951" w14:textId="77777777" w:rsidR="003311A2" w:rsidRDefault="003311A2" w:rsidP="00AB3595">
      <w:pPr>
        <w:pStyle w:val="Name"/>
      </w:pPr>
    </w:p>
    <w:p w14:paraId="1B03E872" w14:textId="77777777" w:rsidR="003311A2" w:rsidRDefault="003311A2" w:rsidP="00AB3595">
      <w:pPr>
        <w:pStyle w:val="Name"/>
      </w:pPr>
    </w:p>
    <w:p w14:paraId="64E0C581" w14:textId="77777777" w:rsidR="00DE52D2" w:rsidRDefault="00DE52D2" w:rsidP="00AB3595">
      <w:pPr>
        <w:pStyle w:val="Name"/>
      </w:pPr>
    </w:p>
    <w:p w14:paraId="7FF92617" w14:textId="77777777" w:rsidR="003311A2" w:rsidRDefault="003311A2" w:rsidP="00AB3595">
      <w:pPr>
        <w:pStyle w:val="Name"/>
      </w:pPr>
    </w:p>
    <w:p w14:paraId="36FAB958" w14:textId="77777777" w:rsidR="009E31B9" w:rsidRDefault="009E31B9" w:rsidP="00AB3595">
      <w:pPr>
        <w:pStyle w:val="Name"/>
      </w:pPr>
    </w:p>
    <w:p w14:paraId="143747E7" w14:textId="77777777" w:rsidR="003311A2" w:rsidRDefault="003311A2" w:rsidP="00AB3595">
      <w:pPr>
        <w:pStyle w:val="Name"/>
      </w:pPr>
    </w:p>
    <w:p w14:paraId="361112E8" w14:textId="46DA053E" w:rsidR="00AB3595" w:rsidRDefault="003311A2" w:rsidP="00AB3595">
      <w:pPr>
        <w:pStyle w:val="Name"/>
      </w:pPr>
      <w:r>
        <w:rPr>
          <w:rFonts w:asciiTheme="minorBidi" w:hAnsiTheme="minorBidi"/>
          <w:noProof/>
          <w:color w:val="auto"/>
        </w:rPr>
        <mc:AlternateContent>
          <mc:Choice Requires="wps">
            <w:drawing>
              <wp:anchor distT="0" distB="0" distL="114300" distR="114300" simplePos="0" relativeHeight="251665408" behindDoc="0" locked="0" layoutInCell="1" allowOverlap="1" wp14:anchorId="6C17F747" wp14:editId="6093DCB3">
                <wp:simplePos x="0" y="0"/>
                <wp:positionH relativeFrom="column">
                  <wp:posOffset>64945</wp:posOffset>
                </wp:positionH>
                <wp:positionV relativeFrom="paragraph">
                  <wp:posOffset>502285</wp:posOffset>
                </wp:positionV>
                <wp:extent cx="5301790" cy="4029"/>
                <wp:effectExtent l="127000" t="127000" r="108585" b="123190"/>
                <wp:wrapNone/>
                <wp:docPr id="8" name="Straight Connector 8"/>
                <wp:cNvGraphicFramePr/>
                <a:graphic xmlns:a="http://schemas.openxmlformats.org/drawingml/2006/main">
                  <a:graphicData uri="http://schemas.microsoft.com/office/word/2010/wordprocessingShape">
                    <wps:wsp>
                      <wps:cNvCnPr/>
                      <wps:spPr>
                        <a:xfrm flipV="1">
                          <a:off x="0" y="0"/>
                          <a:ext cx="5301790" cy="4029"/>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25D7A" id="Straight Connector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39.55pt" to="422.55pt,3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" strokecolor="#e9e6e2" strokeweight="11.75pt">
                <v:stroke linestyle="thickBetweenThin" joinstyle="miter" endcap="square"/>
              </v:line>
            </w:pict>
          </mc:Fallback>
        </mc:AlternateContent>
      </w:r>
      <w:r w:rsidR="000A78E8">
        <w:t>CHAPTER 1</w:t>
      </w:r>
      <w:r w:rsidR="00AB3595">
        <w:t xml:space="preserve">: INTRODUCTION </w:t>
      </w:r>
    </w:p>
    <w:p w14:paraId="2EF1ABC9" w14:textId="2C8AD9FA" w:rsidR="003311A2" w:rsidRDefault="003311A2" w:rsidP="00AB3595">
      <w:pPr>
        <w:pStyle w:val="Name"/>
      </w:pPr>
    </w:p>
    <w:p w14:paraId="57C7A6AE" w14:textId="438539DD" w:rsidR="00B20BED" w:rsidRPr="00DE52D2" w:rsidRDefault="003311A2" w:rsidP="00DE52D2">
      <w:pPr>
        <w:spacing w:after="60" w:line="288" w:lineRule="auto"/>
        <w:rPr>
          <w:rFonts w:ascii="Times" w:hAnsi="Times" w:cs="Times"/>
          <w:b/>
          <w:bCs/>
          <w:color w:val="5D7389"/>
          <w:sz w:val="56"/>
          <w:szCs w:val="56"/>
        </w:rPr>
      </w:pPr>
      <w:r>
        <w:br w:type="page"/>
      </w:r>
    </w:p>
    <w:p w14:paraId="390CE761" w14:textId="77777777" w:rsidR="0048096E" w:rsidRDefault="0029740E" w:rsidP="000A78E8">
      <w:pPr>
        <w:pStyle w:val="HEADING"/>
        <w:numPr>
          <w:ilvl w:val="0"/>
          <w:numId w:val="19"/>
        </w:numPr>
        <w:ind w:left="630" w:hanging="630"/>
      </w:pPr>
      <w:r w:rsidRPr="0029740E">
        <w:lastRenderedPageBreak/>
        <w:t xml:space="preserve">Background </w:t>
      </w:r>
    </w:p>
    <w:p w14:paraId="2EDC487F" w14:textId="5B4EC484" w:rsidR="006A577E" w:rsidRDefault="006A577E" w:rsidP="00C92148">
      <w:pPr>
        <w:pStyle w:val="testnormal"/>
        <w:jc w:val="both"/>
      </w:pPr>
      <w:r>
        <w:t xml:space="preserve">In recent years, due to the increasing demand on designer Abayas around the gulf countries, Abaya’s stores and designers </w:t>
      </w:r>
      <w:r w:rsidR="00287A57" w:rsidRPr="00287A57">
        <w:t>grew in numbers</w:t>
      </w:r>
      <w:r>
        <w:t xml:space="preserve">. Many young females started to </w:t>
      </w:r>
      <w:proofErr w:type="spellStart"/>
      <w:r>
        <w:t>utilise</w:t>
      </w:r>
      <w:proofErr w:type="spellEnd"/>
      <w:r>
        <w:t xml:space="preserve"> their talent and passion for beautiful Abayas to design and sell Abayas from their home. Most of them </w:t>
      </w:r>
      <w:r w:rsidR="00287A57" w:rsidRPr="00287A57">
        <w:t>use</w:t>
      </w:r>
      <w:r w:rsidR="00287A57">
        <w:t xml:space="preserve"> </w:t>
      </w:r>
      <w:r>
        <w:t xml:space="preserve">fairs and social media, especially Instagram, to reach their audience. </w:t>
      </w:r>
    </w:p>
    <w:p w14:paraId="53E51D87" w14:textId="26BBE11A" w:rsidR="006A577E" w:rsidRDefault="006A577E" w:rsidP="00C92148">
      <w:pPr>
        <w:pStyle w:val="testnormal"/>
        <w:jc w:val="both"/>
      </w:pPr>
      <w:r>
        <w:t>However, inefficient communication and difficulties in reaching the target audience limited the designers to grow larger. Also, customers struggle to get an instant reply to confirm availability and to place orders. Sometimes it takes more than 3 days to get a reply and place the order, because the usual way of</w:t>
      </w:r>
      <w:r w:rsidR="00C63437">
        <w:t xml:space="preserve"> communication is through </w:t>
      </w:r>
      <w:r w:rsidR="00E54A9A">
        <w:t>WhatsApp</w:t>
      </w:r>
      <w:r>
        <w:t xml:space="preserve">. </w:t>
      </w:r>
    </w:p>
    <w:p w14:paraId="12AEE42F" w14:textId="72DBD33C" w:rsidR="00C63437" w:rsidRDefault="006A577E" w:rsidP="00C92148">
      <w:pPr>
        <w:pStyle w:val="testnormal"/>
        <w:jc w:val="both"/>
      </w:pPr>
      <w:r>
        <w:t xml:space="preserve">A dedicated </w:t>
      </w:r>
      <w:r w:rsidR="002B0C45">
        <w:t>C2C</w:t>
      </w:r>
      <w:r w:rsidR="00973C82">
        <w:t xml:space="preserve"> </w:t>
      </w:r>
      <w:r w:rsidR="00A006A4">
        <w:t>M</w:t>
      </w:r>
      <w:r>
        <w:t>-commerce platform will solve all stated problems and will provide the user with easy interface to buy Abayas form different designer</w:t>
      </w:r>
      <w:r w:rsidR="00287A57">
        <w:t>s</w:t>
      </w:r>
      <w:r>
        <w:t xml:space="preserve"> in one place. The designers will be able to reach a larger audience from all over the GCC. </w:t>
      </w:r>
    </w:p>
    <w:p w14:paraId="5A7490AD" w14:textId="77777777" w:rsidR="00C63437" w:rsidRDefault="00C63437" w:rsidP="00C63437">
      <w:pPr>
        <w:pStyle w:val="testnormal"/>
      </w:pPr>
    </w:p>
    <w:p w14:paraId="50017814" w14:textId="3F153773" w:rsidR="0048096E" w:rsidRDefault="0029740E" w:rsidP="000A78E8">
      <w:pPr>
        <w:pStyle w:val="HEADING"/>
        <w:numPr>
          <w:ilvl w:val="0"/>
          <w:numId w:val="19"/>
        </w:numPr>
        <w:ind w:left="630" w:hanging="630"/>
      </w:pPr>
      <w:r w:rsidRPr="0029740E">
        <w:t xml:space="preserve">System Study </w:t>
      </w:r>
    </w:p>
    <w:p w14:paraId="5E0BB583" w14:textId="77777777" w:rsidR="00C20C33" w:rsidRDefault="00C20C33" w:rsidP="009347A3">
      <w:pPr>
        <w:pStyle w:val="grean"/>
        <w:numPr>
          <w:ilvl w:val="1"/>
          <w:numId w:val="20"/>
        </w:numPr>
        <w:spacing w:line="480" w:lineRule="auto"/>
        <w:ind w:left="1260" w:hanging="810"/>
        <w:jc w:val="left"/>
        <w:rPr>
          <w:b/>
          <w:bCs/>
          <w:color w:val="70869B"/>
          <w:sz w:val="24"/>
          <w:szCs w:val="24"/>
        </w:rPr>
      </w:pPr>
      <w:r w:rsidRPr="00C20C33">
        <w:rPr>
          <w:b/>
          <w:bCs/>
          <w:color w:val="70869B"/>
          <w:sz w:val="24"/>
          <w:szCs w:val="24"/>
        </w:rPr>
        <w:t xml:space="preserve">Existing System </w:t>
      </w:r>
    </w:p>
    <w:p w14:paraId="1B43EDD8" w14:textId="77777777" w:rsidR="00C63437" w:rsidRPr="00C63437" w:rsidRDefault="00C63437" w:rsidP="000A78E8">
      <w:pPr>
        <w:pStyle w:val="testnormal"/>
        <w:ind w:left="540" w:right="360" w:firstLine="360"/>
        <w:jc w:val="both"/>
      </w:pPr>
      <w:r w:rsidRPr="00C63437">
        <w:t>The existing Abaya sales system, had the same concept of unifying all Abaya designers in one platform in a desktop website.</w:t>
      </w:r>
    </w:p>
    <w:p w14:paraId="16A62705" w14:textId="77777777" w:rsidR="00C20C33" w:rsidRPr="00C20C33" w:rsidRDefault="00C20C33" w:rsidP="00C63437">
      <w:pPr>
        <w:pStyle w:val="testnormal"/>
      </w:pPr>
    </w:p>
    <w:p w14:paraId="023F50AA" w14:textId="77777777" w:rsidR="00C20C33" w:rsidRDefault="00C20C33" w:rsidP="009347A3">
      <w:pPr>
        <w:pStyle w:val="grean"/>
        <w:numPr>
          <w:ilvl w:val="1"/>
          <w:numId w:val="20"/>
        </w:numPr>
        <w:spacing w:line="480" w:lineRule="auto"/>
        <w:ind w:left="1260" w:hanging="810"/>
        <w:jc w:val="left"/>
        <w:rPr>
          <w:b/>
          <w:bCs/>
          <w:color w:val="70869B"/>
          <w:sz w:val="24"/>
          <w:szCs w:val="24"/>
        </w:rPr>
      </w:pPr>
      <w:r w:rsidRPr="00C20C33">
        <w:rPr>
          <w:b/>
          <w:bCs/>
          <w:color w:val="70869B"/>
          <w:sz w:val="24"/>
          <w:szCs w:val="24"/>
        </w:rPr>
        <w:t xml:space="preserve">Drawbacks in the Existing System </w:t>
      </w:r>
    </w:p>
    <w:p w14:paraId="44E4E176" w14:textId="5C3D6980" w:rsidR="00C63437" w:rsidRPr="00C63437" w:rsidRDefault="00C63437" w:rsidP="000A78E8">
      <w:pPr>
        <w:pStyle w:val="testnormal"/>
        <w:ind w:left="540" w:right="360" w:firstLine="360"/>
        <w:jc w:val="both"/>
      </w:pPr>
      <w:r w:rsidRPr="00C63437">
        <w:t xml:space="preserve">In the existing system for Abaya sales, it had a workload for the admin because he/she will be registering the designers, but in case of the proposed </w:t>
      </w:r>
      <w:r w:rsidRPr="00C63437">
        <w:lastRenderedPageBreak/>
        <w:t xml:space="preserve">system the designer will be </w:t>
      </w:r>
      <w:r w:rsidR="00287A57" w:rsidRPr="00287A57">
        <w:t>registering on their own</w:t>
      </w:r>
      <w:r w:rsidRPr="00C63437">
        <w:t xml:space="preserve">. Also, the existing system is a desktop website in which there’s a </w:t>
      </w:r>
      <w:r w:rsidR="00287A57" w:rsidRPr="00287A57">
        <w:t>noticeable decrease in the desktop websites usage</w:t>
      </w:r>
      <w:r w:rsidR="00287A57">
        <w:t xml:space="preserve"> </w:t>
      </w:r>
      <w:r w:rsidR="00C92148">
        <w:t>compared to mobile applications</w:t>
      </w:r>
      <w:r w:rsidRPr="00C63437">
        <w:t xml:space="preserve"> in the proposed system. </w:t>
      </w:r>
    </w:p>
    <w:p w14:paraId="7F339BE4" w14:textId="77777777" w:rsidR="00C20C33" w:rsidRPr="00C20C33" w:rsidRDefault="00C20C33" w:rsidP="00C63437">
      <w:pPr>
        <w:pStyle w:val="testnormal"/>
        <w:ind w:firstLine="0"/>
      </w:pPr>
    </w:p>
    <w:p w14:paraId="520636B7" w14:textId="77777777" w:rsidR="00C20C33" w:rsidRPr="00C20C33" w:rsidRDefault="00C20C33" w:rsidP="009347A3">
      <w:pPr>
        <w:pStyle w:val="grean"/>
        <w:numPr>
          <w:ilvl w:val="1"/>
          <w:numId w:val="20"/>
        </w:numPr>
        <w:spacing w:line="480" w:lineRule="auto"/>
        <w:ind w:left="1260" w:hanging="810"/>
        <w:jc w:val="left"/>
        <w:rPr>
          <w:b/>
          <w:bCs/>
          <w:color w:val="70869B"/>
          <w:sz w:val="24"/>
          <w:szCs w:val="24"/>
        </w:rPr>
      </w:pPr>
      <w:r w:rsidRPr="00C20C33">
        <w:rPr>
          <w:b/>
          <w:bCs/>
          <w:color w:val="70869B"/>
          <w:sz w:val="24"/>
          <w:szCs w:val="24"/>
        </w:rPr>
        <w:t xml:space="preserve">Need for the Proposed System </w:t>
      </w:r>
    </w:p>
    <w:p w14:paraId="53446ED1" w14:textId="7E285454" w:rsidR="00C63437" w:rsidRDefault="00C63437" w:rsidP="000A78E8">
      <w:pPr>
        <w:pStyle w:val="testnormal"/>
        <w:ind w:left="540" w:right="360" w:firstLine="360"/>
        <w:jc w:val="both"/>
      </w:pPr>
      <w:r>
        <w:t xml:space="preserve">Our platform will offer single location where Abaya designers and customers can meet. </w:t>
      </w:r>
      <w:r w:rsidR="00287A57" w:rsidRPr="00287A57">
        <w:t>In addition,</w:t>
      </w:r>
      <w:r w:rsidR="00287A57">
        <w:t xml:space="preserve"> t</w:t>
      </w:r>
      <w:r>
        <w:t xml:space="preserve">he demand on designer Abaya’s is showing a noticeable increase in the recent years. Our targeted users are women who live in the gulf countries. </w:t>
      </w:r>
    </w:p>
    <w:p w14:paraId="2660FFC7" w14:textId="77777777" w:rsidR="0048096E" w:rsidRDefault="0048096E" w:rsidP="00B20574">
      <w:pPr>
        <w:pStyle w:val="testnormal"/>
      </w:pPr>
    </w:p>
    <w:p w14:paraId="33689C4C" w14:textId="636872E7" w:rsidR="0029740E" w:rsidRDefault="0029740E" w:rsidP="000A78E8">
      <w:pPr>
        <w:pStyle w:val="HEADING"/>
        <w:numPr>
          <w:ilvl w:val="0"/>
          <w:numId w:val="19"/>
        </w:numPr>
        <w:ind w:left="630" w:hanging="630"/>
      </w:pPr>
      <w:r w:rsidRPr="0029740E">
        <w:t xml:space="preserve">Proposed System </w:t>
      </w:r>
    </w:p>
    <w:p w14:paraId="45B1D2E5" w14:textId="77777777" w:rsidR="00C63437" w:rsidRDefault="00C63437" w:rsidP="000A78E8">
      <w:pPr>
        <w:pStyle w:val="testnormal"/>
        <w:jc w:val="both"/>
      </w:pPr>
      <w:r w:rsidRPr="00C63437">
        <w:t xml:space="preserve">The proposed work will provide single platform for all Abaya’s designers and stores to sell their designs. It will give small business the opportunity to grow and reach for larger audience. This proposed work will enable the user to easily search and buy Abayas from different stores from all over the gulf countries in one place. </w:t>
      </w:r>
    </w:p>
    <w:p w14:paraId="6909BF08" w14:textId="77777777" w:rsidR="00DE52D2" w:rsidRDefault="00DE52D2" w:rsidP="00C63437">
      <w:pPr>
        <w:pStyle w:val="testnormal"/>
      </w:pPr>
    </w:p>
    <w:p w14:paraId="005F7082" w14:textId="03EDD982" w:rsidR="00C63437" w:rsidRDefault="00C63437" w:rsidP="00D6039B">
      <w:pPr>
        <w:pStyle w:val="grean"/>
        <w:numPr>
          <w:ilvl w:val="0"/>
          <w:numId w:val="21"/>
        </w:numPr>
        <w:spacing w:line="480" w:lineRule="auto"/>
        <w:ind w:left="1260" w:hanging="810"/>
        <w:jc w:val="left"/>
        <w:rPr>
          <w:b/>
          <w:bCs/>
          <w:color w:val="70869B"/>
          <w:sz w:val="24"/>
          <w:szCs w:val="24"/>
        </w:rPr>
      </w:pPr>
      <w:r w:rsidRPr="00C63437">
        <w:rPr>
          <w:b/>
          <w:bCs/>
          <w:color w:val="70869B"/>
          <w:sz w:val="24"/>
          <w:szCs w:val="24"/>
        </w:rPr>
        <w:t>Objectives of the Proposed System</w:t>
      </w:r>
    </w:p>
    <w:p w14:paraId="2FE515D6" w14:textId="1FEE091D" w:rsidR="001D5A1C" w:rsidRPr="001D5A1C" w:rsidRDefault="00C92148" w:rsidP="00345641">
      <w:pPr>
        <w:numPr>
          <w:ilvl w:val="0"/>
          <w:numId w:val="42"/>
        </w:numPr>
        <w:spacing w:line="480" w:lineRule="auto"/>
        <w:ind w:right="360"/>
        <w:contextualSpacing/>
        <w:rPr>
          <w:rFonts w:eastAsia="Times New Roman"/>
          <w:color w:val="000000" w:themeColor="text1"/>
        </w:rPr>
      </w:pPr>
      <w:r>
        <w:rPr>
          <w:rFonts w:eastAsia="Times New Roman"/>
          <w:color w:val="000000" w:themeColor="text1"/>
        </w:rPr>
        <w:t>To o</w:t>
      </w:r>
      <w:r w:rsidR="001D5A1C" w:rsidRPr="001D5A1C">
        <w:rPr>
          <w:rFonts w:eastAsia="Times New Roman"/>
          <w:color w:val="000000" w:themeColor="text1"/>
        </w:rPr>
        <w:t>ffer a single platform for Abaya designers and costumers to meet.</w:t>
      </w:r>
    </w:p>
    <w:p w14:paraId="0B9A3297" w14:textId="268AEC47" w:rsidR="000A78E8" w:rsidRPr="0030291B" w:rsidRDefault="00C92148" w:rsidP="0030291B">
      <w:pPr>
        <w:numPr>
          <w:ilvl w:val="0"/>
          <w:numId w:val="42"/>
        </w:numPr>
        <w:spacing w:line="480" w:lineRule="auto"/>
        <w:ind w:right="360"/>
        <w:contextualSpacing/>
        <w:rPr>
          <w:rFonts w:eastAsia="Times New Roman"/>
          <w:color w:val="000000" w:themeColor="text1"/>
        </w:rPr>
      </w:pPr>
      <w:r>
        <w:rPr>
          <w:rFonts w:eastAsia="Times New Roman"/>
          <w:color w:val="000000" w:themeColor="text1"/>
        </w:rPr>
        <w:t>To s</w:t>
      </w:r>
      <w:r w:rsidR="001D5A1C" w:rsidRPr="001D5A1C">
        <w:rPr>
          <w:rFonts w:eastAsia="Times New Roman"/>
          <w:color w:val="000000" w:themeColor="text1"/>
        </w:rPr>
        <w:t>upport small businesses.</w:t>
      </w:r>
    </w:p>
    <w:p w14:paraId="5118AC3F" w14:textId="3A94CA19" w:rsidR="000A78E8" w:rsidRPr="00287A57" w:rsidRDefault="0030291B" w:rsidP="0030291B">
      <w:pPr>
        <w:spacing w:after="60" w:line="288" w:lineRule="auto"/>
        <w:rPr>
          <w:rFonts w:eastAsia="Times New Roman"/>
          <w:color w:val="000000" w:themeColor="text1"/>
        </w:rPr>
      </w:pPr>
      <w:r>
        <w:rPr>
          <w:rFonts w:eastAsia="Times New Roman"/>
          <w:color w:val="000000" w:themeColor="text1"/>
        </w:rPr>
        <w:br w:type="page"/>
      </w:r>
    </w:p>
    <w:p w14:paraId="686BE8E4" w14:textId="77777777" w:rsidR="00C63437" w:rsidRDefault="00C63437" w:rsidP="000A78E8">
      <w:pPr>
        <w:pStyle w:val="grean"/>
        <w:numPr>
          <w:ilvl w:val="0"/>
          <w:numId w:val="21"/>
        </w:numPr>
        <w:spacing w:line="480" w:lineRule="auto"/>
        <w:ind w:left="1260" w:hanging="810"/>
        <w:jc w:val="left"/>
        <w:rPr>
          <w:b/>
          <w:bCs/>
          <w:color w:val="70869B"/>
          <w:sz w:val="24"/>
          <w:szCs w:val="24"/>
        </w:rPr>
      </w:pPr>
      <w:r w:rsidRPr="00C63437">
        <w:rPr>
          <w:b/>
          <w:bCs/>
          <w:color w:val="70869B"/>
          <w:sz w:val="24"/>
          <w:szCs w:val="24"/>
        </w:rPr>
        <w:lastRenderedPageBreak/>
        <w:t xml:space="preserve">Project Scope </w:t>
      </w:r>
    </w:p>
    <w:p w14:paraId="48CAFD52" w14:textId="55B8DCCE" w:rsidR="001D5A1C" w:rsidRPr="001D5A1C" w:rsidRDefault="001D5A1C" w:rsidP="000A78E8">
      <w:pPr>
        <w:pStyle w:val="testnormal"/>
        <w:ind w:left="450" w:right="360"/>
        <w:jc w:val="both"/>
      </w:pPr>
      <w:r w:rsidRPr="001D5A1C">
        <w:t xml:space="preserve">The system features will include sorting Abayas to new arrivals by default, and the user can choose later to sort it by </w:t>
      </w:r>
      <w:proofErr w:type="spellStart"/>
      <w:r w:rsidRPr="001D5A1C">
        <w:t>colour</w:t>
      </w:r>
      <w:proofErr w:type="spellEnd"/>
      <w:r w:rsidRPr="001D5A1C">
        <w:t>, size, price, and shipment location. After the customer chooses the Abaya, the customer will be requested to fill his/her name, mobile number and email. Then the customer must fill the Abaya details. After submitting the order, an email should be sent to the designer contains the order details.</w:t>
      </w:r>
      <w:r w:rsidRPr="001D5A1C">
        <w:rPr>
          <w:color w:val="FF0000"/>
        </w:rPr>
        <w:t xml:space="preserve"> </w:t>
      </w:r>
    </w:p>
    <w:p w14:paraId="4693D53C" w14:textId="77777777" w:rsidR="001D5A1C" w:rsidRPr="00C63437" w:rsidRDefault="001D5A1C" w:rsidP="001D5A1C">
      <w:pPr>
        <w:pStyle w:val="grean"/>
        <w:spacing w:line="480" w:lineRule="auto"/>
        <w:jc w:val="left"/>
        <w:rPr>
          <w:b/>
          <w:bCs/>
          <w:color w:val="70869B"/>
          <w:sz w:val="24"/>
          <w:szCs w:val="24"/>
        </w:rPr>
      </w:pPr>
    </w:p>
    <w:p w14:paraId="0ED25F7B" w14:textId="77777777" w:rsidR="00C63437" w:rsidRDefault="00C63437" w:rsidP="000A78E8">
      <w:pPr>
        <w:pStyle w:val="grean"/>
        <w:numPr>
          <w:ilvl w:val="0"/>
          <w:numId w:val="21"/>
        </w:numPr>
        <w:spacing w:line="480" w:lineRule="auto"/>
        <w:ind w:left="1260" w:hanging="810"/>
        <w:jc w:val="left"/>
        <w:rPr>
          <w:b/>
          <w:bCs/>
          <w:color w:val="70869B"/>
          <w:sz w:val="24"/>
          <w:szCs w:val="24"/>
        </w:rPr>
      </w:pPr>
      <w:r w:rsidRPr="00C63437">
        <w:rPr>
          <w:b/>
          <w:bCs/>
          <w:color w:val="70869B"/>
          <w:sz w:val="24"/>
          <w:szCs w:val="24"/>
        </w:rPr>
        <w:t xml:space="preserve">Project Constraints </w:t>
      </w:r>
    </w:p>
    <w:p w14:paraId="46EEE4C1" w14:textId="77777777" w:rsidR="001D5A1C" w:rsidRPr="001D5A1C" w:rsidRDefault="001D5A1C" w:rsidP="00345641">
      <w:pPr>
        <w:numPr>
          <w:ilvl w:val="0"/>
          <w:numId w:val="22"/>
        </w:numPr>
        <w:spacing w:line="480" w:lineRule="auto"/>
        <w:ind w:right="450"/>
        <w:contextualSpacing/>
        <w:jc w:val="both"/>
        <w:rPr>
          <w:rFonts w:eastAsia="Times New Roman"/>
          <w:color w:val="000000" w:themeColor="text1"/>
        </w:rPr>
      </w:pPr>
      <w:r w:rsidRPr="001D5A1C">
        <w:rPr>
          <w:rFonts w:eastAsia="Times New Roman"/>
          <w:color w:val="000000" w:themeColor="text1"/>
        </w:rPr>
        <w:t>The system will support shipments to the gulf countries (KSA, UAE, Kuwait, Bahrain, Qatar, Oman) only.</w:t>
      </w:r>
    </w:p>
    <w:p w14:paraId="55CAA677" w14:textId="77777777" w:rsidR="001D5A1C" w:rsidRPr="001D5A1C" w:rsidRDefault="001D5A1C" w:rsidP="00345641">
      <w:pPr>
        <w:numPr>
          <w:ilvl w:val="0"/>
          <w:numId w:val="22"/>
        </w:numPr>
        <w:spacing w:line="480" w:lineRule="auto"/>
        <w:ind w:right="450"/>
        <w:contextualSpacing/>
        <w:jc w:val="both"/>
        <w:rPr>
          <w:rFonts w:eastAsia="Times New Roman"/>
          <w:color w:val="000000" w:themeColor="text1"/>
        </w:rPr>
      </w:pPr>
      <w:r w:rsidRPr="001D5A1C">
        <w:rPr>
          <w:rFonts w:eastAsia="Times New Roman"/>
          <w:color w:val="000000" w:themeColor="text1"/>
        </w:rPr>
        <w:t>Platforms: iOS, Android mobile app.</w:t>
      </w:r>
    </w:p>
    <w:p w14:paraId="5A610D2E" w14:textId="77777777" w:rsidR="001D5A1C" w:rsidRPr="001D5A1C" w:rsidRDefault="001D5A1C" w:rsidP="00345641">
      <w:pPr>
        <w:numPr>
          <w:ilvl w:val="0"/>
          <w:numId w:val="22"/>
        </w:numPr>
        <w:spacing w:line="480" w:lineRule="auto"/>
        <w:ind w:right="450"/>
        <w:contextualSpacing/>
        <w:jc w:val="both"/>
        <w:rPr>
          <w:rFonts w:eastAsia="Times New Roman"/>
          <w:color w:val="000000" w:themeColor="text1"/>
        </w:rPr>
      </w:pPr>
      <w:r w:rsidRPr="001D5A1C">
        <w:rPr>
          <w:rFonts w:eastAsia="Times New Roman"/>
          <w:color w:val="000000" w:themeColor="text1"/>
        </w:rPr>
        <w:t xml:space="preserve">Payment method: Visa, MasterCard, cash on delivery. </w:t>
      </w:r>
    </w:p>
    <w:p w14:paraId="11368795" w14:textId="74DB5954" w:rsidR="001D5A1C" w:rsidRPr="001D5A1C" w:rsidRDefault="001D5A1C" w:rsidP="00345641">
      <w:pPr>
        <w:numPr>
          <w:ilvl w:val="0"/>
          <w:numId w:val="22"/>
        </w:numPr>
        <w:spacing w:line="480" w:lineRule="auto"/>
        <w:ind w:right="450"/>
        <w:contextualSpacing/>
        <w:jc w:val="both"/>
        <w:rPr>
          <w:rFonts w:eastAsia="Times New Roman"/>
          <w:color w:val="000000" w:themeColor="text1"/>
        </w:rPr>
      </w:pPr>
      <w:r w:rsidRPr="001D5A1C">
        <w:rPr>
          <w:rFonts w:eastAsia="Times New Roman"/>
          <w:color w:val="000000" w:themeColor="text1"/>
        </w:rPr>
        <w:t>The software will be in English.</w:t>
      </w:r>
    </w:p>
    <w:p w14:paraId="29626A79" w14:textId="77777777" w:rsidR="001D5A1C" w:rsidRPr="00C63437" w:rsidRDefault="001D5A1C" w:rsidP="001D5A1C">
      <w:pPr>
        <w:pStyle w:val="grean"/>
        <w:spacing w:line="480" w:lineRule="auto"/>
        <w:jc w:val="left"/>
        <w:rPr>
          <w:b/>
          <w:bCs/>
          <w:color w:val="70869B"/>
          <w:sz w:val="24"/>
          <w:szCs w:val="24"/>
        </w:rPr>
      </w:pPr>
    </w:p>
    <w:p w14:paraId="37A59BB8" w14:textId="77777777" w:rsidR="00C63437" w:rsidRDefault="00C63437" w:rsidP="000A78E8">
      <w:pPr>
        <w:pStyle w:val="grean"/>
        <w:numPr>
          <w:ilvl w:val="0"/>
          <w:numId w:val="21"/>
        </w:numPr>
        <w:spacing w:line="480" w:lineRule="auto"/>
        <w:ind w:left="1260" w:hanging="810"/>
        <w:jc w:val="left"/>
        <w:rPr>
          <w:b/>
          <w:bCs/>
          <w:color w:val="70869B"/>
          <w:sz w:val="24"/>
          <w:szCs w:val="24"/>
        </w:rPr>
      </w:pPr>
      <w:r w:rsidRPr="00C63437">
        <w:rPr>
          <w:b/>
          <w:bCs/>
          <w:color w:val="70869B"/>
          <w:sz w:val="24"/>
          <w:szCs w:val="24"/>
        </w:rPr>
        <w:t xml:space="preserve">Features and benefits </w:t>
      </w:r>
    </w:p>
    <w:p w14:paraId="52686C49" w14:textId="3F8D3E7C" w:rsidR="001D5A1C" w:rsidRPr="001D5A1C" w:rsidRDefault="002B0C45"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Provide a C2C</w:t>
      </w:r>
      <w:r w:rsidR="00973C82">
        <w:rPr>
          <w:rFonts w:eastAsia="Times New Roman"/>
          <w:color w:val="000000" w:themeColor="text1"/>
        </w:rPr>
        <w:t xml:space="preserve"> M-c</w:t>
      </w:r>
      <w:r w:rsidR="001D5A1C" w:rsidRPr="001D5A1C">
        <w:rPr>
          <w:rFonts w:eastAsia="Times New Roman"/>
          <w:color w:val="000000" w:themeColor="text1"/>
        </w:rPr>
        <w:t>ommerce platform for Abaya designers to sell their Abayas.</w:t>
      </w:r>
    </w:p>
    <w:p w14:paraId="0B0F0E61" w14:textId="1907B3DF"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E</w:t>
      </w:r>
      <w:r w:rsidR="001D5A1C" w:rsidRPr="001D5A1C">
        <w:rPr>
          <w:rFonts w:eastAsia="Times New Roman"/>
          <w:color w:val="000000" w:themeColor="text1"/>
        </w:rPr>
        <w:t>nable the users to order Abayas form variety of boutiques.</w:t>
      </w:r>
    </w:p>
    <w:p w14:paraId="5BA75B41" w14:textId="77777777" w:rsidR="001D5A1C" w:rsidRPr="001D5A1C" w:rsidRDefault="001D5A1C" w:rsidP="00345641">
      <w:pPr>
        <w:numPr>
          <w:ilvl w:val="0"/>
          <w:numId w:val="23"/>
        </w:numPr>
        <w:spacing w:line="480" w:lineRule="auto"/>
        <w:ind w:left="1440" w:right="360"/>
        <w:contextualSpacing/>
        <w:rPr>
          <w:rFonts w:eastAsia="Times New Roman"/>
          <w:color w:val="000000" w:themeColor="text1"/>
        </w:rPr>
      </w:pPr>
      <w:r w:rsidRPr="001D5A1C">
        <w:rPr>
          <w:rFonts w:eastAsia="Times New Roman"/>
          <w:color w:val="000000" w:themeColor="text1"/>
        </w:rPr>
        <w:t xml:space="preserve">Enable the user to specify the size, color and any other modification on the Abaya and the scarf. </w:t>
      </w:r>
    </w:p>
    <w:p w14:paraId="3E64B969" w14:textId="77777777" w:rsidR="001D5A1C" w:rsidRPr="001D5A1C" w:rsidRDefault="001D5A1C" w:rsidP="00345641">
      <w:pPr>
        <w:numPr>
          <w:ilvl w:val="0"/>
          <w:numId w:val="23"/>
        </w:numPr>
        <w:spacing w:line="480" w:lineRule="auto"/>
        <w:ind w:left="1440" w:right="360"/>
        <w:contextualSpacing/>
        <w:rPr>
          <w:rFonts w:eastAsia="Times New Roman"/>
          <w:color w:val="000000" w:themeColor="text1"/>
        </w:rPr>
      </w:pPr>
      <w:r w:rsidRPr="001D5A1C">
        <w:rPr>
          <w:rFonts w:eastAsia="Times New Roman"/>
          <w:color w:val="000000" w:themeColor="text1"/>
        </w:rPr>
        <w:t>Feature the new arrivals in the home page.</w:t>
      </w:r>
    </w:p>
    <w:p w14:paraId="3929C118" w14:textId="77777777" w:rsidR="001D5A1C" w:rsidRPr="001D5A1C" w:rsidRDefault="001D5A1C" w:rsidP="00345641">
      <w:pPr>
        <w:numPr>
          <w:ilvl w:val="0"/>
          <w:numId w:val="23"/>
        </w:numPr>
        <w:spacing w:line="480" w:lineRule="auto"/>
        <w:ind w:left="1440" w:right="360"/>
        <w:contextualSpacing/>
        <w:rPr>
          <w:rFonts w:eastAsia="Times New Roman"/>
          <w:color w:val="000000" w:themeColor="text1"/>
        </w:rPr>
      </w:pPr>
      <w:r w:rsidRPr="001D5A1C">
        <w:rPr>
          <w:rFonts w:eastAsia="Times New Roman"/>
          <w:color w:val="000000" w:themeColor="text1"/>
        </w:rPr>
        <w:lastRenderedPageBreak/>
        <w:t xml:space="preserve">Enable user to create an account which includes name, email, phone, and user location. </w:t>
      </w:r>
    </w:p>
    <w:p w14:paraId="11E1884B" w14:textId="44521896"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E</w:t>
      </w:r>
      <w:r w:rsidR="001D5A1C" w:rsidRPr="001D5A1C">
        <w:rPr>
          <w:rFonts w:eastAsia="Times New Roman"/>
          <w:color w:val="000000" w:themeColor="text1"/>
        </w:rPr>
        <w:t xml:space="preserve">nable the users to search by brand (boutique). </w:t>
      </w:r>
    </w:p>
    <w:p w14:paraId="14365F2B" w14:textId="23A0DC9D"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E</w:t>
      </w:r>
      <w:r w:rsidR="001D5A1C" w:rsidRPr="001D5A1C">
        <w:rPr>
          <w:rFonts w:eastAsia="Times New Roman"/>
          <w:color w:val="000000" w:themeColor="text1"/>
        </w:rPr>
        <w:t>nable the user to sort the items by size, color, price, shipment location and brand name.</w:t>
      </w:r>
    </w:p>
    <w:p w14:paraId="04EDB7C3" w14:textId="59F96DC0" w:rsidR="001D5A1C" w:rsidRPr="001D5A1C" w:rsidRDefault="001D5A1C" w:rsidP="00345641">
      <w:pPr>
        <w:numPr>
          <w:ilvl w:val="0"/>
          <w:numId w:val="23"/>
        </w:numPr>
        <w:spacing w:line="480" w:lineRule="auto"/>
        <w:ind w:left="1440" w:right="360"/>
        <w:contextualSpacing/>
        <w:rPr>
          <w:rFonts w:eastAsia="Times New Roman"/>
          <w:color w:val="000000" w:themeColor="text1"/>
        </w:rPr>
      </w:pPr>
      <w:r w:rsidRPr="001D5A1C">
        <w:rPr>
          <w:rFonts w:eastAsia="Times New Roman"/>
          <w:color w:val="000000" w:themeColor="text1"/>
        </w:rPr>
        <w:t>Send an email to the b</w:t>
      </w:r>
      <w:r w:rsidR="00C92148">
        <w:rPr>
          <w:rFonts w:eastAsia="Times New Roman"/>
          <w:color w:val="000000" w:themeColor="text1"/>
        </w:rPr>
        <w:t>outique about new order include</w:t>
      </w:r>
      <w:r w:rsidRPr="001D5A1C">
        <w:rPr>
          <w:rFonts w:eastAsia="Times New Roman"/>
          <w:color w:val="000000" w:themeColor="text1"/>
        </w:rPr>
        <w:t xml:space="preserve">: order number, order details, and the user's contact information. </w:t>
      </w:r>
    </w:p>
    <w:p w14:paraId="2EAF5DBA" w14:textId="1EB0D2D2"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E</w:t>
      </w:r>
      <w:r w:rsidR="001D5A1C" w:rsidRPr="001D5A1C">
        <w:rPr>
          <w:rFonts w:eastAsia="Times New Roman"/>
          <w:color w:val="000000" w:themeColor="text1"/>
        </w:rPr>
        <w:t>nable the users to rate the boutique.</w:t>
      </w:r>
    </w:p>
    <w:p w14:paraId="18AB70A7" w14:textId="21DA8642"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E</w:t>
      </w:r>
      <w:r w:rsidR="001D5A1C" w:rsidRPr="001D5A1C">
        <w:rPr>
          <w:rFonts w:eastAsia="Times New Roman"/>
          <w:color w:val="000000" w:themeColor="text1"/>
        </w:rPr>
        <w:t>nable the users to rate the product.</w:t>
      </w:r>
    </w:p>
    <w:p w14:paraId="040D8678" w14:textId="7435179E"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U</w:t>
      </w:r>
      <w:r w:rsidR="001D5A1C" w:rsidRPr="001D5A1C">
        <w:rPr>
          <w:rFonts w:eastAsia="Times New Roman"/>
          <w:color w:val="000000" w:themeColor="text1"/>
        </w:rPr>
        <w:t>se the data</w:t>
      </w:r>
      <w:r w:rsidR="00287A57">
        <w:rPr>
          <w:rFonts w:eastAsia="Times New Roman"/>
          <w:color w:val="000000" w:themeColor="text1"/>
        </w:rPr>
        <w:t xml:space="preserve"> gathered</w:t>
      </w:r>
      <w:r w:rsidR="001D5A1C" w:rsidRPr="001D5A1C">
        <w:rPr>
          <w:rFonts w:eastAsia="Times New Roman"/>
          <w:color w:val="000000" w:themeColor="text1"/>
        </w:rPr>
        <w:t xml:space="preserve"> for analysis report</w:t>
      </w:r>
      <w:r w:rsidR="00287A57">
        <w:rPr>
          <w:rFonts w:eastAsia="Times New Roman"/>
          <w:color w:val="000000" w:themeColor="text1"/>
        </w:rPr>
        <w:t xml:space="preserve"> and provide them to the designers</w:t>
      </w:r>
      <w:r w:rsidR="001D5A1C" w:rsidRPr="001D5A1C">
        <w:rPr>
          <w:rFonts w:eastAsia="Times New Roman"/>
          <w:color w:val="000000" w:themeColor="text1"/>
        </w:rPr>
        <w:t>.</w:t>
      </w:r>
    </w:p>
    <w:p w14:paraId="15EC6E3B" w14:textId="34042F14" w:rsidR="001D5A1C" w:rsidRPr="001D5A1C" w:rsidRDefault="00C92148" w:rsidP="00345641">
      <w:pPr>
        <w:numPr>
          <w:ilvl w:val="0"/>
          <w:numId w:val="23"/>
        </w:numPr>
        <w:spacing w:line="480" w:lineRule="auto"/>
        <w:ind w:left="1440" w:right="360"/>
        <w:contextualSpacing/>
        <w:rPr>
          <w:rFonts w:eastAsia="Times New Roman"/>
          <w:color w:val="000000" w:themeColor="text1"/>
        </w:rPr>
      </w:pPr>
      <w:r>
        <w:rPr>
          <w:rFonts w:eastAsia="Times New Roman"/>
          <w:color w:val="000000" w:themeColor="text1"/>
        </w:rPr>
        <w:t>U</w:t>
      </w:r>
      <w:r w:rsidR="001D5A1C" w:rsidRPr="001D5A1C">
        <w:rPr>
          <w:rFonts w:eastAsia="Times New Roman"/>
          <w:color w:val="000000" w:themeColor="text1"/>
        </w:rPr>
        <w:t>se the users’ data for marketing purposes.</w:t>
      </w:r>
    </w:p>
    <w:p w14:paraId="5FA4DABD" w14:textId="77777777" w:rsidR="001D5A1C" w:rsidRPr="00C63437" w:rsidRDefault="001D5A1C" w:rsidP="001D5A1C">
      <w:pPr>
        <w:pStyle w:val="grean"/>
        <w:ind w:left="1440"/>
        <w:jc w:val="left"/>
        <w:rPr>
          <w:b/>
          <w:bCs/>
          <w:color w:val="70869B"/>
          <w:sz w:val="24"/>
          <w:szCs w:val="24"/>
        </w:rPr>
      </w:pPr>
    </w:p>
    <w:p w14:paraId="7D209242" w14:textId="77777777" w:rsidR="00C63437" w:rsidRDefault="00C63437" w:rsidP="00C63437">
      <w:pPr>
        <w:pStyle w:val="testnormal"/>
      </w:pPr>
    </w:p>
    <w:p w14:paraId="33630830" w14:textId="77777777" w:rsidR="00B20BED" w:rsidRDefault="00B20BED" w:rsidP="00AB3595">
      <w:pPr>
        <w:pStyle w:val="Name"/>
      </w:pPr>
    </w:p>
    <w:p w14:paraId="726BB6A5" w14:textId="77777777" w:rsidR="003311A2" w:rsidRDefault="003311A2">
      <w:pPr>
        <w:spacing w:after="60" w:line="288" w:lineRule="auto"/>
        <w:rPr>
          <w:rFonts w:ascii="Times" w:hAnsi="Times" w:cs="Times"/>
          <w:b/>
          <w:bCs/>
          <w:color w:val="5D7389"/>
          <w:sz w:val="56"/>
          <w:szCs w:val="56"/>
        </w:rPr>
      </w:pPr>
      <w:r>
        <w:br w:type="page"/>
      </w:r>
    </w:p>
    <w:p w14:paraId="5574C65C" w14:textId="77777777" w:rsidR="00AB3595" w:rsidRPr="00AB3595" w:rsidRDefault="00AB3595" w:rsidP="00AB3595">
      <w:pPr>
        <w:pStyle w:val="Name"/>
      </w:pPr>
    </w:p>
    <w:p w14:paraId="4F50C577" w14:textId="77777777" w:rsidR="003311A2" w:rsidRDefault="003311A2" w:rsidP="00AB3595">
      <w:pPr>
        <w:pStyle w:val="Name"/>
      </w:pPr>
    </w:p>
    <w:p w14:paraId="68B440BE" w14:textId="77777777" w:rsidR="003311A2" w:rsidRDefault="003311A2" w:rsidP="00AB3595">
      <w:pPr>
        <w:pStyle w:val="Name"/>
      </w:pPr>
    </w:p>
    <w:p w14:paraId="6624A30C" w14:textId="77777777" w:rsidR="003311A2" w:rsidRDefault="003311A2" w:rsidP="00AB3595">
      <w:pPr>
        <w:pStyle w:val="Name"/>
      </w:pPr>
    </w:p>
    <w:p w14:paraId="4BA53691" w14:textId="77777777" w:rsidR="009E31B9" w:rsidRDefault="009E31B9" w:rsidP="00AB3595">
      <w:pPr>
        <w:pStyle w:val="Name"/>
      </w:pPr>
    </w:p>
    <w:p w14:paraId="268FDE06" w14:textId="77777777" w:rsidR="003311A2" w:rsidRDefault="003311A2" w:rsidP="00AB3595">
      <w:pPr>
        <w:pStyle w:val="Name"/>
      </w:pPr>
    </w:p>
    <w:p w14:paraId="78455DC6" w14:textId="77777777" w:rsidR="003311A2" w:rsidRDefault="003311A2" w:rsidP="00AB3595">
      <w:pPr>
        <w:pStyle w:val="Name"/>
      </w:pPr>
    </w:p>
    <w:p w14:paraId="2690FEEC" w14:textId="03FF8325" w:rsidR="00AB3595" w:rsidRPr="00F1246E" w:rsidRDefault="003311A2" w:rsidP="00AB3595">
      <w:pPr>
        <w:pStyle w:val="Name"/>
        <w:rPr>
          <w:rFonts w:ascii="Times New Roman" w:hAnsi="Times New Roman" w:cs="Times New Roman"/>
        </w:rPr>
      </w:pPr>
      <w:r w:rsidRPr="00F1246E">
        <w:rPr>
          <w:rFonts w:ascii="Times New Roman" w:hAnsi="Times New Roman" w:cs="Times New Roman"/>
          <w:noProof/>
          <w:color w:val="auto"/>
        </w:rPr>
        <mc:AlternateContent>
          <mc:Choice Requires="wps">
            <w:drawing>
              <wp:anchor distT="0" distB="0" distL="114300" distR="114300" simplePos="0" relativeHeight="251667456" behindDoc="0" locked="0" layoutInCell="1" allowOverlap="1" wp14:anchorId="551CD7D3" wp14:editId="17E9BC30">
                <wp:simplePos x="0" y="0"/>
                <wp:positionH relativeFrom="column">
                  <wp:posOffset>66825</wp:posOffset>
                </wp:positionH>
                <wp:positionV relativeFrom="paragraph">
                  <wp:posOffset>959485</wp:posOffset>
                </wp:positionV>
                <wp:extent cx="5301615" cy="3810"/>
                <wp:effectExtent l="127000" t="127000" r="108585" b="123190"/>
                <wp:wrapNone/>
                <wp:docPr id="9" name="Straight Connector 9"/>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2802F" id="Straight Connector 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75.55pt" to="422.7pt,7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" strokecolor="#e9e6e2" strokeweight="11.75pt">
                <v:stroke linestyle="thickBetweenThin" joinstyle="miter" endcap="square"/>
              </v:line>
            </w:pict>
          </mc:Fallback>
        </mc:AlternateContent>
      </w:r>
      <w:r w:rsidR="000A78E8">
        <w:rPr>
          <w:rFonts w:ascii="Times New Roman" w:hAnsi="Times New Roman" w:cs="Times New Roman"/>
        </w:rPr>
        <w:t>CHAPTER 2</w:t>
      </w:r>
      <w:r w:rsidR="00AB3595" w:rsidRPr="00F1246E">
        <w:rPr>
          <w:rFonts w:ascii="Times New Roman" w:hAnsi="Times New Roman" w:cs="Times New Roman"/>
        </w:rPr>
        <w:t>: LITERATURE REVIEW</w:t>
      </w:r>
      <w:r w:rsidR="00AB3595" w:rsidRPr="00F1246E">
        <w:rPr>
          <w:rFonts w:ascii="Times New Roman" w:hAnsi="Times New Roman" w:cs="Times New Roman"/>
        </w:rPr>
        <w:tab/>
      </w:r>
    </w:p>
    <w:p w14:paraId="0857F9E4" w14:textId="05CEB2C6" w:rsidR="003311A2" w:rsidRDefault="003311A2" w:rsidP="00AB3595">
      <w:pPr>
        <w:pStyle w:val="Name"/>
      </w:pPr>
    </w:p>
    <w:p w14:paraId="2DBB2AA3" w14:textId="77777777" w:rsidR="003311A2" w:rsidRDefault="003311A2">
      <w:pPr>
        <w:spacing w:after="60" w:line="288" w:lineRule="auto"/>
        <w:rPr>
          <w:rFonts w:ascii="Times" w:hAnsi="Times" w:cs="Times"/>
          <w:b/>
          <w:bCs/>
          <w:color w:val="5D7389"/>
          <w:sz w:val="56"/>
          <w:szCs w:val="56"/>
        </w:rPr>
      </w:pPr>
      <w:r>
        <w:br w:type="page"/>
      </w:r>
    </w:p>
    <w:p w14:paraId="06839E76" w14:textId="77777777" w:rsidR="00F1246E" w:rsidRDefault="00F1246E" w:rsidP="000A78E8">
      <w:pPr>
        <w:pStyle w:val="HEADING"/>
        <w:numPr>
          <w:ilvl w:val="0"/>
          <w:numId w:val="7"/>
        </w:numPr>
        <w:ind w:left="540" w:hanging="540"/>
      </w:pPr>
      <w:r w:rsidRPr="00F1246E">
        <w:lastRenderedPageBreak/>
        <w:t xml:space="preserve">Related Works </w:t>
      </w:r>
    </w:p>
    <w:p w14:paraId="1201CAB6" w14:textId="6D7FAC58" w:rsidR="008617D3" w:rsidRDefault="008617D3" w:rsidP="008617D3">
      <w:pPr>
        <w:pStyle w:val="testnormal"/>
        <w:jc w:val="both"/>
      </w:pPr>
      <w:r>
        <w:t xml:space="preserve">The importance of E-commerce in the gulf region has been increasing in the past years, Abaya designers has been using Instagram pages to sell their products, and because Abayas are only cultural based seller it is apparent that the number of previous published non-commerce projects is few.  </w:t>
      </w:r>
    </w:p>
    <w:p w14:paraId="69CA7418" w14:textId="762D843B" w:rsidR="008617D3" w:rsidRDefault="008617D3" w:rsidP="008617D3">
      <w:pPr>
        <w:pStyle w:val="testnormal"/>
        <w:jc w:val="both"/>
      </w:pPr>
      <w:r>
        <w:t>A mobile application is found for Abaya sales “</w:t>
      </w:r>
      <w:proofErr w:type="spellStart"/>
      <w:r>
        <w:t>Abayti</w:t>
      </w:r>
      <w:proofErr w:type="spellEnd"/>
      <w:r>
        <w:t>”, it’s an m-commerce application, but the user interface is not good in which it discourages the user to shop, dark colors (brown and black), uncommon look and feel interface and unease of performing tasks. In addition, another mobile application called “</w:t>
      </w:r>
      <w:proofErr w:type="spellStart"/>
      <w:r>
        <w:t>Sufanh</w:t>
      </w:r>
      <w:proofErr w:type="spellEnd"/>
      <w:r>
        <w:t>” for Abaya sales, had a slow loading of the content. The significance of UI is discussed in an E-commerce paper [1]. It confirms the importance of a good user interface specially in an E-commerce websites, confirming that users of online stores usually make their decision within a few seconds whether to keep browsing or leave the website</w:t>
      </w:r>
    </w:p>
    <w:p w14:paraId="16D49D9B" w14:textId="77777777" w:rsidR="008617D3" w:rsidRDefault="008617D3" w:rsidP="008617D3">
      <w:pPr>
        <w:pStyle w:val="testnormal"/>
        <w:jc w:val="both"/>
      </w:pPr>
      <w:r>
        <w:t>Security is a significant part of E-commerce, and because gaining customer’s trust is difficult, many projects work to apply specific technologies for it [2]. Although it is still an issue many projects came up with cash on delivery payment method in which payment is done when the product is delivered to its destination, which this is what this project is aiming to follow.</w:t>
      </w:r>
    </w:p>
    <w:p w14:paraId="1ABCCB0B" w14:textId="1DFDEA34" w:rsidR="00310C17" w:rsidRDefault="008617D3" w:rsidP="00310C17">
      <w:pPr>
        <w:pStyle w:val="testnormal"/>
        <w:jc w:val="both"/>
      </w:pPr>
      <w:r>
        <w:t>In current E-commerce websites and M-commerce like “Muslim Shop” most of them go with buying the goods from the designers then selling it to the customers, but what our system will follow a vendor management where they have t</w:t>
      </w:r>
      <w:r w:rsidR="00310C17">
        <w:t>he liberty to sell their items.</w:t>
      </w:r>
    </w:p>
    <w:p w14:paraId="23375D2A" w14:textId="16567131" w:rsidR="00AC4F54" w:rsidRPr="00310C17" w:rsidRDefault="00310C17" w:rsidP="00310C17">
      <w:pPr>
        <w:spacing w:after="60" w:line="288" w:lineRule="auto"/>
        <w:rPr>
          <w:color w:val="000000" w:themeColor="text1"/>
        </w:rPr>
      </w:pPr>
      <w:r>
        <w:br w:type="page"/>
      </w:r>
    </w:p>
    <w:p w14:paraId="778C956B" w14:textId="1DCA7290" w:rsidR="0029740E" w:rsidRDefault="00F1246E" w:rsidP="000A78E8">
      <w:pPr>
        <w:pStyle w:val="HEADING"/>
        <w:numPr>
          <w:ilvl w:val="0"/>
          <w:numId w:val="17"/>
        </w:numPr>
        <w:ind w:left="540" w:hanging="540"/>
      </w:pPr>
      <w:r w:rsidRPr="00F1246E">
        <w:lastRenderedPageBreak/>
        <w:t>Customer’s Survey &amp; Evaluation</w:t>
      </w:r>
    </w:p>
    <w:p w14:paraId="674D3144" w14:textId="77777777" w:rsidR="0029740E" w:rsidRDefault="0029740E" w:rsidP="00611DE0">
      <w:pPr>
        <w:pStyle w:val="testnormal"/>
        <w:jc w:val="both"/>
      </w:pPr>
      <w:r w:rsidRPr="00085103">
        <w:t>The survey contains 9 questions. The goal of this survey is to understand more about the problems the customers are facing with the existing solution(Instagram).</w:t>
      </w:r>
    </w:p>
    <w:p w14:paraId="06BFE169" w14:textId="77777777" w:rsidR="00DE52D2" w:rsidRPr="00085103" w:rsidRDefault="00DE52D2" w:rsidP="0029740E">
      <w:pPr>
        <w:pStyle w:val="testnormal"/>
      </w:pPr>
    </w:p>
    <w:p w14:paraId="1767E03D" w14:textId="77777777" w:rsidR="0029740E" w:rsidRDefault="0029740E" w:rsidP="001A65C0">
      <w:pPr>
        <w:pStyle w:val="heding2"/>
        <w:ind w:left="1170" w:hanging="720"/>
      </w:pPr>
      <w:r w:rsidRPr="00AC4F54">
        <w:t>Survey Questions</w:t>
      </w:r>
    </w:p>
    <w:p w14:paraId="0712322C" w14:textId="77777777" w:rsidR="0029740E" w:rsidRDefault="0029740E" w:rsidP="001A65C0">
      <w:pPr>
        <w:pStyle w:val="testnormal"/>
        <w:spacing w:line="276" w:lineRule="auto"/>
        <w:ind w:right="360" w:firstLine="540"/>
        <w:rPr>
          <w:rtl/>
        </w:rPr>
      </w:pPr>
      <w:r>
        <w:t xml:space="preserve">1. What is your age? </w:t>
      </w:r>
    </w:p>
    <w:p w14:paraId="601B6353" w14:textId="77777777" w:rsidR="0029740E" w:rsidRDefault="0029740E" w:rsidP="001A65C0">
      <w:pPr>
        <w:pStyle w:val="testnormal"/>
        <w:numPr>
          <w:ilvl w:val="0"/>
          <w:numId w:val="9"/>
        </w:numPr>
        <w:spacing w:line="276" w:lineRule="auto"/>
        <w:ind w:right="360" w:firstLine="540"/>
      </w:pPr>
      <w:r>
        <w:t>Less than 16</w:t>
      </w:r>
    </w:p>
    <w:p w14:paraId="15BE60D7" w14:textId="77777777" w:rsidR="0029740E" w:rsidRDefault="0029740E" w:rsidP="001A65C0">
      <w:pPr>
        <w:pStyle w:val="testnormal"/>
        <w:numPr>
          <w:ilvl w:val="0"/>
          <w:numId w:val="9"/>
        </w:numPr>
        <w:spacing w:line="276" w:lineRule="auto"/>
        <w:ind w:right="360" w:firstLine="540"/>
      </w:pPr>
      <w:r>
        <w:t>16-24</w:t>
      </w:r>
    </w:p>
    <w:p w14:paraId="4395CAFB" w14:textId="77777777" w:rsidR="0029740E" w:rsidRDefault="0029740E" w:rsidP="001A65C0">
      <w:pPr>
        <w:pStyle w:val="testnormal"/>
        <w:numPr>
          <w:ilvl w:val="0"/>
          <w:numId w:val="9"/>
        </w:numPr>
        <w:spacing w:line="276" w:lineRule="auto"/>
        <w:ind w:right="360" w:firstLine="540"/>
      </w:pPr>
      <w:r>
        <w:t>25-34</w:t>
      </w:r>
    </w:p>
    <w:p w14:paraId="6498E5D5" w14:textId="77777777" w:rsidR="0029740E" w:rsidRDefault="0029740E" w:rsidP="001A65C0">
      <w:pPr>
        <w:pStyle w:val="testnormal"/>
        <w:numPr>
          <w:ilvl w:val="0"/>
          <w:numId w:val="9"/>
        </w:numPr>
        <w:spacing w:line="276" w:lineRule="auto"/>
        <w:ind w:right="360" w:firstLine="540"/>
      </w:pPr>
      <w:r>
        <w:t>35-44</w:t>
      </w:r>
    </w:p>
    <w:p w14:paraId="58B616BC" w14:textId="77777777" w:rsidR="0029740E" w:rsidRDefault="0029740E" w:rsidP="001A65C0">
      <w:pPr>
        <w:pStyle w:val="testnormal"/>
        <w:numPr>
          <w:ilvl w:val="0"/>
          <w:numId w:val="9"/>
        </w:numPr>
        <w:spacing w:line="276" w:lineRule="auto"/>
        <w:ind w:right="360" w:firstLine="540"/>
      </w:pPr>
      <w:r>
        <w:t>45 and above</w:t>
      </w:r>
    </w:p>
    <w:p w14:paraId="5C931BE3" w14:textId="77777777" w:rsidR="0029740E" w:rsidRDefault="0029740E" w:rsidP="001A65C0">
      <w:pPr>
        <w:pStyle w:val="testnormal"/>
        <w:spacing w:line="276" w:lineRule="auto"/>
        <w:ind w:right="360" w:firstLine="540"/>
      </w:pPr>
    </w:p>
    <w:p w14:paraId="12A1BB65" w14:textId="77777777" w:rsidR="0029740E" w:rsidRDefault="0029740E" w:rsidP="001A65C0">
      <w:pPr>
        <w:pStyle w:val="testnormal"/>
        <w:spacing w:line="276" w:lineRule="auto"/>
        <w:ind w:right="360" w:firstLine="540"/>
      </w:pPr>
      <w:r>
        <w:t xml:space="preserve">2. How do you usually buy your Abayas? </w:t>
      </w:r>
    </w:p>
    <w:p w14:paraId="619EC2B1" w14:textId="0A7194B9" w:rsidR="0029740E" w:rsidRDefault="0029740E" w:rsidP="001A65C0">
      <w:pPr>
        <w:pStyle w:val="testnormal"/>
        <w:numPr>
          <w:ilvl w:val="0"/>
          <w:numId w:val="10"/>
        </w:numPr>
        <w:spacing w:line="276" w:lineRule="auto"/>
        <w:ind w:right="360" w:firstLine="540"/>
      </w:pPr>
      <w:r>
        <w:t>Online (</w:t>
      </w:r>
      <w:r w:rsidR="00287A57">
        <w:t>Instagram</w:t>
      </w:r>
      <w:r>
        <w:t xml:space="preserve"> and others)</w:t>
      </w:r>
    </w:p>
    <w:p w14:paraId="229FF890" w14:textId="77777777" w:rsidR="0029740E" w:rsidRDefault="0029740E" w:rsidP="001A65C0">
      <w:pPr>
        <w:pStyle w:val="testnormal"/>
        <w:numPr>
          <w:ilvl w:val="0"/>
          <w:numId w:val="10"/>
        </w:numPr>
        <w:spacing w:line="276" w:lineRule="auto"/>
        <w:ind w:right="360" w:firstLine="540"/>
      </w:pPr>
      <w:r>
        <w:t>Bazaars, carnivals and other events</w:t>
      </w:r>
    </w:p>
    <w:p w14:paraId="6E0F743E" w14:textId="77777777" w:rsidR="0029740E" w:rsidRDefault="0029740E" w:rsidP="001A65C0">
      <w:pPr>
        <w:pStyle w:val="testnormal"/>
        <w:numPr>
          <w:ilvl w:val="0"/>
          <w:numId w:val="10"/>
        </w:numPr>
        <w:spacing w:line="276" w:lineRule="auto"/>
        <w:ind w:right="360" w:firstLine="540"/>
      </w:pPr>
      <w:r>
        <w:t>Physical stores (malls)</w:t>
      </w:r>
    </w:p>
    <w:p w14:paraId="61EB56BF" w14:textId="77777777" w:rsidR="0029740E" w:rsidRDefault="0029740E" w:rsidP="001A65C0">
      <w:pPr>
        <w:pStyle w:val="testnormal"/>
        <w:spacing w:line="276" w:lineRule="auto"/>
        <w:ind w:right="360" w:firstLine="540"/>
      </w:pPr>
    </w:p>
    <w:p w14:paraId="1C6BD0B4" w14:textId="77777777" w:rsidR="0029740E" w:rsidRDefault="0029740E" w:rsidP="001A65C0">
      <w:pPr>
        <w:pStyle w:val="testnormal"/>
        <w:spacing w:line="276" w:lineRule="auto"/>
        <w:ind w:right="360" w:firstLine="540"/>
      </w:pPr>
      <w:r>
        <w:t xml:space="preserve">3. Do you like Abaya's brands available for sale on social media? </w:t>
      </w:r>
    </w:p>
    <w:p w14:paraId="6F3251C5" w14:textId="77777777" w:rsidR="0029740E" w:rsidRDefault="0029740E" w:rsidP="001A65C0">
      <w:pPr>
        <w:pStyle w:val="testnormal"/>
        <w:numPr>
          <w:ilvl w:val="0"/>
          <w:numId w:val="11"/>
        </w:numPr>
        <w:spacing w:line="276" w:lineRule="auto"/>
        <w:ind w:right="360" w:firstLine="540"/>
      </w:pPr>
      <w:r>
        <w:t>Yes</w:t>
      </w:r>
    </w:p>
    <w:p w14:paraId="7877DE3C" w14:textId="77777777" w:rsidR="0029740E" w:rsidRDefault="0029740E" w:rsidP="001A65C0">
      <w:pPr>
        <w:pStyle w:val="testnormal"/>
        <w:numPr>
          <w:ilvl w:val="0"/>
          <w:numId w:val="11"/>
        </w:numPr>
        <w:spacing w:line="276" w:lineRule="auto"/>
        <w:ind w:right="360" w:firstLine="540"/>
      </w:pPr>
      <w:r>
        <w:t>No</w:t>
      </w:r>
    </w:p>
    <w:p w14:paraId="2995A4C0" w14:textId="77777777" w:rsidR="0029740E" w:rsidRDefault="0029740E" w:rsidP="001A65C0">
      <w:pPr>
        <w:pStyle w:val="testnormal"/>
        <w:numPr>
          <w:ilvl w:val="0"/>
          <w:numId w:val="11"/>
        </w:numPr>
        <w:spacing w:line="276" w:lineRule="auto"/>
        <w:ind w:right="360" w:firstLine="540"/>
      </w:pPr>
      <w:r>
        <w:t>Sometimes</w:t>
      </w:r>
    </w:p>
    <w:p w14:paraId="6CDE2473" w14:textId="77777777" w:rsidR="0029740E" w:rsidRDefault="0029740E" w:rsidP="001A65C0">
      <w:pPr>
        <w:pStyle w:val="testnormal"/>
        <w:spacing w:line="276" w:lineRule="auto"/>
        <w:ind w:right="360" w:firstLine="540"/>
      </w:pPr>
    </w:p>
    <w:p w14:paraId="212953A7" w14:textId="77777777" w:rsidR="0029740E" w:rsidRDefault="0029740E" w:rsidP="001A65C0">
      <w:pPr>
        <w:pStyle w:val="testnormal"/>
        <w:spacing w:line="276" w:lineRule="auto"/>
        <w:ind w:right="360" w:firstLine="540"/>
      </w:pPr>
      <w:r>
        <w:t xml:space="preserve">4. Do you prefer shopping from Abaya's designers, or stores? </w:t>
      </w:r>
    </w:p>
    <w:p w14:paraId="497AFB85" w14:textId="77777777" w:rsidR="0029740E" w:rsidRDefault="0029740E" w:rsidP="001A65C0">
      <w:pPr>
        <w:pStyle w:val="testnormal"/>
        <w:numPr>
          <w:ilvl w:val="0"/>
          <w:numId w:val="12"/>
        </w:numPr>
        <w:spacing w:line="276" w:lineRule="auto"/>
        <w:ind w:right="360" w:firstLine="540"/>
      </w:pPr>
      <w:r>
        <w:t>I prefer Abaya's designers more</w:t>
      </w:r>
    </w:p>
    <w:p w14:paraId="0E0FEC98" w14:textId="77777777" w:rsidR="0029740E" w:rsidRDefault="0029740E" w:rsidP="001A65C0">
      <w:pPr>
        <w:pStyle w:val="testnormal"/>
        <w:numPr>
          <w:ilvl w:val="0"/>
          <w:numId w:val="12"/>
        </w:numPr>
        <w:spacing w:line="276" w:lineRule="auto"/>
        <w:ind w:right="360" w:firstLine="540"/>
      </w:pPr>
      <w:r>
        <w:t>I prefer traditional stores more</w:t>
      </w:r>
    </w:p>
    <w:p w14:paraId="13F43D71" w14:textId="77777777" w:rsidR="0029740E" w:rsidRDefault="0029740E" w:rsidP="001A65C0">
      <w:pPr>
        <w:pStyle w:val="testnormal"/>
        <w:spacing w:line="276" w:lineRule="auto"/>
        <w:ind w:right="360" w:firstLine="540"/>
      </w:pPr>
    </w:p>
    <w:p w14:paraId="1BE5D0B3" w14:textId="2A96E7B0" w:rsidR="0029740E" w:rsidRDefault="0029740E" w:rsidP="001A65C0">
      <w:pPr>
        <w:pStyle w:val="testnormal"/>
        <w:spacing w:line="276" w:lineRule="auto"/>
        <w:ind w:right="360" w:firstLine="540"/>
      </w:pPr>
      <w:r>
        <w:t xml:space="preserve">5. would you be interested if </w:t>
      </w:r>
      <w:r w:rsidR="001D5A1C">
        <w:t>there’s</w:t>
      </w:r>
      <w:r>
        <w:t xml:space="preserve"> an online app or website that will join</w:t>
      </w:r>
      <w:r w:rsidR="001D5A1C">
        <w:t xml:space="preserve"> all A</w:t>
      </w:r>
      <w:r w:rsidR="00C20C33">
        <w:t xml:space="preserve">baya designers together? </w:t>
      </w:r>
    </w:p>
    <w:p w14:paraId="5A8422CA" w14:textId="77777777" w:rsidR="0029740E" w:rsidRDefault="0029740E" w:rsidP="001A65C0">
      <w:pPr>
        <w:pStyle w:val="testnormal"/>
        <w:numPr>
          <w:ilvl w:val="0"/>
          <w:numId w:val="13"/>
        </w:numPr>
        <w:spacing w:line="276" w:lineRule="auto"/>
        <w:ind w:right="360" w:firstLine="540"/>
      </w:pPr>
      <w:r>
        <w:t xml:space="preserve">YES, I would definitely be interested. </w:t>
      </w:r>
    </w:p>
    <w:p w14:paraId="1A378F54" w14:textId="77777777" w:rsidR="0029740E" w:rsidRDefault="0029740E" w:rsidP="001A65C0">
      <w:pPr>
        <w:pStyle w:val="testnormal"/>
        <w:numPr>
          <w:ilvl w:val="0"/>
          <w:numId w:val="13"/>
        </w:numPr>
        <w:spacing w:line="276" w:lineRule="auto"/>
        <w:ind w:right="360" w:firstLine="540"/>
      </w:pPr>
      <w:r>
        <w:t>Yes, I would try it</w:t>
      </w:r>
    </w:p>
    <w:p w14:paraId="60824B3A" w14:textId="77777777" w:rsidR="0029740E" w:rsidRDefault="0029740E" w:rsidP="001A65C0">
      <w:pPr>
        <w:pStyle w:val="testnormal"/>
        <w:numPr>
          <w:ilvl w:val="0"/>
          <w:numId w:val="13"/>
        </w:numPr>
        <w:spacing w:line="276" w:lineRule="auto"/>
        <w:ind w:right="360" w:firstLine="540"/>
      </w:pPr>
      <w:r>
        <w:t>Maybe</w:t>
      </w:r>
    </w:p>
    <w:p w14:paraId="018CD561" w14:textId="77777777" w:rsidR="0029740E" w:rsidRDefault="0029740E" w:rsidP="001A65C0">
      <w:pPr>
        <w:pStyle w:val="testnormal"/>
        <w:numPr>
          <w:ilvl w:val="0"/>
          <w:numId w:val="13"/>
        </w:numPr>
        <w:spacing w:line="276" w:lineRule="auto"/>
        <w:ind w:right="360" w:firstLine="540"/>
      </w:pPr>
      <w:r>
        <w:t xml:space="preserve">No, not interested </w:t>
      </w:r>
    </w:p>
    <w:p w14:paraId="12E28D88" w14:textId="77777777" w:rsidR="0029740E" w:rsidRDefault="0029740E" w:rsidP="001A65C0">
      <w:pPr>
        <w:pStyle w:val="testnormal"/>
        <w:spacing w:line="276" w:lineRule="auto"/>
        <w:ind w:right="360" w:firstLine="540"/>
      </w:pPr>
    </w:p>
    <w:p w14:paraId="185C6317" w14:textId="77777777" w:rsidR="0029740E" w:rsidRDefault="0029740E" w:rsidP="001A65C0">
      <w:pPr>
        <w:pStyle w:val="testnormal"/>
        <w:spacing w:line="276" w:lineRule="auto"/>
        <w:ind w:right="360" w:firstLine="540"/>
      </w:pPr>
      <w:r>
        <w:t xml:space="preserve">6. What platform do you prefer for shopping? </w:t>
      </w:r>
    </w:p>
    <w:p w14:paraId="2B522FAD" w14:textId="7180848E" w:rsidR="0029740E" w:rsidRDefault="00287A57" w:rsidP="001A65C0">
      <w:pPr>
        <w:pStyle w:val="testnormal"/>
        <w:numPr>
          <w:ilvl w:val="0"/>
          <w:numId w:val="14"/>
        </w:numPr>
        <w:spacing w:line="276" w:lineRule="auto"/>
        <w:ind w:right="360" w:firstLine="540"/>
      </w:pPr>
      <w:r>
        <w:t>IOS</w:t>
      </w:r>
      <w:r w:rsidR="0029740E">
        <w:t xml:space="preserve"> apps</w:t>
      </w:r>
    </w:p>
    <w:p w14:paraId="0AFBD887" w14:textId="77777777" w:rsidR="0029740E" w:rsidRDefault="0029740E" w:rsidP="001A65C0">
      <w:pPr>
        <w:pStyle w:val="testnormal"/>
        <w:numPr>
          <w:ilvl w:val="0"/>
          <w:numId w:val="14"/>
        </w:numPr>
        <w:spacing w:line="276" w:lineRule="auto"/>
        <w:ind w:right="360" w:firstLine="540"/>
      </w:pPr>
      <w:r>
        <w:lastRenderedPageBreak/>
        <w:t>Android apps</w:t>
      </w:r>
    </w:p>
    <w:p w14:paraId="7AAE789C" w14:textId="77777777" w:rsidR="0029740E" w:rsidRDefault="0029740E" w:rsidP="001A65C0">
      <w:pPr>
        <w:pStyle w:val="testnormal"/>
        <w:numPr>
          <w:ilvl w:val="0"/>
          <w:numId w:val="14"/>
        </w:numPr>
        <w:spacing w:line="276" w:lineRule="auto"/>
        <w:ind w:right="360" w:firstLine="540"/>
      </w:pPr>
      <w:r>
        <w:t>Website</w:t>
      </w:r>
    </w:p>
    <w:p w14:paraId="1255FEC2" w14:textId="77777777" w:rsidR="0029740E" w:rsidRDefault="0029740E" w:rsidP="001A65C0">
      <w:pPr>
        <w:pStyle w:val="testnormal"/>
        <w:numPr>
          <w:ilvl w:val="0"/>
          <w:numId w:val="14"/>
        </w:numPr>
        <w:spacing w:line="276" w:lineRule="auto"/>
        <w:ind w:right="360" w:firstLine="540"/>
      </w:pPr>
      <w:r>
        <w:t>Other (please specify)</w:t>
      </w:r>
    </w:p>
    <w:p w14:paraId="081B20F0" w14:textId="77777777" w:rsidR="0029740E" w:rsidRDefault="0029740E" w:rsidP="001A65C0">
      <w:pPr>
        <w:pStyle w:val="testnormal"/>
        <w:spacing w:line="276" w:lineRule="auto"/>
        <w:ind w:right="360" w:firstLine="540"/>
      </w:pPr>
    </w:p>
    <w:p w14:paraId="13CB3D1B" w14:textId="3826A465" w:rsidR="0029740E" w:rsidRDefault="0029740E" w:rsidP="001A65C0">
      <w:pPr>
        <w:pStyle w:val="testnormal"/>
        <w:spacing w:line="276" w:lineRule="auto"/>
        <w:ind w:right="360" w:firstLine="540"/>
      </w:pPr>
      <w:r>
        <w:t>7. What kind of problems do you face when buying from Ins</w:t>
      </w:r>
      <w:r w:rsidR="00C20C33">
        <w:t xml:space="preserve">tagram and other social media? </w:t>
      </w:r>
    </w:p>
    <w:p w14:paraId="76F3E4D6" w14:textId="77777777" w:rsidR="0029740E" w:rsidRDefault="0029740E" w:rsidP="001A65C0">
      <w:pPr>
        <w:pStyle w:val="testnormal"/>
        <w:numPr>
          <w:ilvl w:val="0"/>
          <w:numId w:val="15"/>
        </w:numPr>
        <w:spacing w:line="276" w:lineRule="auto"/>
        <w:ind w:right="360" w:firstLine="540"/>
      </w:pPr>
      <w:r>
        <w:t>Sizing and customization issues</w:t>
      </w:r>
    </w:p>
    <w:p w14:paraId="059ED025" w14:textId="77777777" w:rsidR="0029740E" w:rsidRDefault="0029740E" w:rsidP="001A65C0">
      <w:pPr>
        <w:pStyle w:val="testnormal"/>
        <w:numPr>
          <w:ilvl w:val="0"/>
          <w:numId w:val="15"/>
        </w:numPr>
        <w:spacing w:line="276" w:lineRule="auto"/>
        <w:ind w:right="360" w:firstLine="540"/>
      </w:pPr>
      <w:r>
        <w:t>Placing orders take a long time</w:t>
      </w:r>
    </w:p>
    <w:p w14:paraId="38A3CC38" w14:textId="77777777" w:rsidR="0029740E" w:rsidRDefault="0029740E" w:rsidP="001A65C0">
      <w:pPr>
        <w:pStyle w:val="testnormal"/>
        <w:numPr>
          <w:ilvl w:val="0"/>
          <w:numId w:val="15"/>
        </w:numPr>
        <w:spacing w:line="276" w:lineRule="auto"/>
        <w:ind w:right="360" w:firstLine="540"/>
      </w:pPr>
      <w:r>
        <w:t xml:space="preserve">Lack of information about the Abayas (materials, availability) </w:t>
      </w:r>
    </w:p>
    <w:p w14:paraId="7EDE63B2" w14:textId="77777777" w:rsidR="0029740E" w:rsidRDefault="0029740E" w:rsidP="001A65C0">
      <w:pPr>
        <w:pStyle w:val="testnormal"/>
        <w:numPr>
          <w:ilvl w:val="0"/>
          <w:numId w:val="15"/>
        </w:numPr>
        <w:spacing w:line="276" w:lineRule="auto"/>
        <w:ind w:right="360" w:firstLine="540"/>
      </w:pPr>
      <w:r>
        <w:t>The number of designers is large, hard to check them all out</w:t>
      </w:r>
    </w:p>
    <w:p w14:paraId="34A39E53" w14:textId="77777777" w:rsidR="0029740E" w:rsidRDefault="0029740E" w:rsidP="001A65C0">
      <w:pPr>
        <w:pStyle w:val="testnormal"/>
        <w:numPr>
          <w:ilvl w:val="0"/>
          <w:numId w:val="15"/>
        </w:numPr>
        <w:spacing w:line="276" w:lineRule="auto"/>
        <w:ind w:right="360" w:firstLine="540"/>
      </w:pPr>
      <w:r>
        <w:t>Other (please specify)</w:t>
      </w:r>
    </w:p>
    <w:p w14:paraId="03FD96F8" w14:textId="77777777" w:rsidR="0029740E" w:rsidRDefault="0029740E" w:rsidP="001A65C0">
      <w:pPr>
        <w:pStyle w:val="testnormal"/>
        <w:spacing w:line="276" w:lineRule="auto"/>
        <w:ind w:right="360" w:firstLine="540"/>
      </w:pPr>
    </w:p>
    <w:p w14:paraId="32956024" w14:textId="77777777" w:rsidR="0029740E" w:rsidRDefault="0029740E" w:rsidP="001A65C0">
      <w:pPr>
        <w:pStyle w:val="testnormal"/>
        <w:spacing w:line="276" w:lineRule="auto"/>
        <w:ind w:right="360" w:firstLine="540"/>
      </w:pPr>
      <w:r>
        <w:t>8. Did any of the problems mentioned above held you back from buying from Instagram?</w:t>
      </w:r>
    </w:p>
    <w:p w14:paraId="279619D3" w14:textId="77777777" w:rsidR="0029740E" w:rsidRDefault="0029740E" w:rsidP="001A65C0">
      <w:pPr>
        <w:pStyle w:val="testnormal"/>
        <w:numPr>
          <w:ilvl w:val="0"/>
          <w:numId w:val="16"/>
        </w:numPr>
        <w:spacing w:line="276" w:lineRule="auto"/>
        <w:ind w:right="360" w:firstLine="540"/>
      </w:pPr>
      <w:r>
        <w:t>Yes</w:t>
      </w:r>
    </w:p>
    <w:p w14:paraId="446977D6" w14:textId="77777777" w:rsidR="0029740E" w:rsidRDefault="0029740E" w:rsidP="001A65C0">
      <w:pPr>
        <w:pStyle w:val="testnormal"/>
        <w:numPr>
          <w:ilvl w:val="0"/>
          <w:numId w:val="16"/>
        </w:numPr>
        <w:spacing w:line="276" w:lineRule="auto"/>
        <w:ind w:right="360" w:firstLine="540"/>
      </w:pPr>
      <w:r>
        <w:t>No</w:t>
      </w:r>
    </w:p>
    <w:p w14:paraId="1D2731D3" w14:textId="77777777" w:rsidR="0029740E" w:rsidRDefault="0029740E" w:rsidP="001A65C0">
      <w:pPr>
        <w:pStyle w:val="testnormal"/>
        <w:numPr>
          <w:ilvl w:val="0"/>
          <w:numId w:val="16"/>
        </w:numPr>
        <w:spacing w:line="276" w:lineRule="auto"/>
        <w:ind w:right="360" w:firstLine="540"/>
      </w:pPr>
      <w:r>
        <w:t>Sometimes</w:t>
      </w:r>
    </w:p>
    <w:p w14:paraId="03AF2068" w14:textId="77777777" w:rsidR="0029740E" w:rsidRDefault="0029740E" w:rsidP="001A65C0">
      <w:pPr>
        <w:pStyle w:val="testnormal"/>
        <w:spacing w:line="276" w:lineRule="auto"/>
        <w:ind w:right="360" w:firstLine="540"/>
      </w:pPr>
    </w:p>
    <w:p w14:paraId="707AE475" w14:textId="77777777" w:rsidR="0029740E" w:rsidRDefault="0029740E" w:rsidP="001A65C0">
      <w:pPr>
        <w:pStyle w:val="testnormal"/>
        <w:spacing w:line="276" w:lineRule="auto"/>
        <w:ind w:right="360" w:firstLine="540"/>
      </w:pPr>
      <w:r>
        <w:t xml:space="preserve">9. What features would you suggest to be implemented in such software? </w:t>
      </w:r>
    </w:p>
    <w:p w14:paraId="359B62ED" w14:textId="77777777" w:rsidR="0029740E" w:rsidRPr="00AC4F54" w:rsidRDefault="0029740E" w:rsidP="0029740E">
      <w:pPr>
        <w:pStyle w:val="testnormal"/>
      </w:pPr>
    </w:p>
    <w:p w14:paraId="252EF2D8" w14:textId="77777777" w:rsidR="0029740E" w:rsidRDefault="0029740E" w:rsidP="001A65C0">
      <w:pPr>
        <w:pStyle w:val="heding2"/>
        <w:ind w:left="1350" w:hanging="900"/>
      </w:pPr>
      <w:r w:rsidRPr="00AC4F54">
        <w:t>Survey Results &amp; Inferences</w:t>
      </w:r>
    </w:p>
    <w:p w14:paraId="15270CA8" w14:textId="77777777" w:rsidR="0029740E" w:rsidRPr="00E7311C" w:rsidRDefault="0029740E" w:rsidP="0029740E">
      <w:pPr>
        <w:pStyle w:val="subs"/>
      </w:pPr>
      <w:r w:rsidRPr="00E7311C">
        <w:t>Demographic:</w:t>
      </w:r>
    </w:p>
    <w:p w14:paraId="7C56457F" w14:textId="49E8EE7F" w:rsidR="0029740E" w:rsidRDefault="0029740E" w:rsidP="009C49DB">
      <w:pPr>
        <w:pStyle w:val="testnormal"/>
        <w:ind w:left="540" w:right="360" w:firstLine="360"/>
        <w:jc w:val="both"/>
      </w:pPr>
      <w:r>
        <w:t>A total of 66 response</w:t>
      </w:r>
      <w:r w:rsidR="005473B4">
        <w:t>s were collected and analyzed. A</w:t>
      </w:r>
      <w:r>
        <w:t>ll the respondents were females. (60.6%) ages ranges between (16 - 24) years old, (34%) of the respondent’s age were between (25 – 34) years old, (4%) were between (35 – 44) years old.</w:t>
      </w:r>
    </w:p>
    <w:p w14:paraId="14B5148C" w14:textId="77777777" w:rsidR="0029740E" w:rsidRDefault="0029740E" w:rsidP="0029740E">
      <w:pPr>
        <w:pStyle w:val="subs"/>
      </w:pPr>
      <w:r>
        <w:t>Analysis:</w:t>
      </w:r>
    </w:p>
    <w:p w14:paraId="01E1F8A2" w14:textId="3AA26200" w:rsidR="0029740E" w:rsidRDefault="0029740E" w:rsidP="001A65C0">
      <w:pPr>
        <w:pStyle w:val="testnormal"/>
        <w:ind w:left="540" w:right="360" w:firstLine="360"/>
        <w:jc w:val="both"/>
      </w:pPr>
      <w:r>
        <w:t xml:space="preserve">(86.36%) of the respondents like or sometimes like the Abaya’s brands available on social media. After ignoring the sample who stated that they prefer traditional Abaya’s, only (61.4%) of the respondents, who liked the Abaya’s </w:t>
      </w:r>
      <w:r>
        <w:lastRenderedPageBreak/>
        <w:t xml:space="preserve">brands, prefer shopping on traditional stores rather than shopping from the </w:t>
      </w:r>
      <w:r w:rsidRPr="009666FA">
        <w:t>designers</w:t>
      </w:r>
      <w:r w:rsidR="009666FA" w:rsidRPr="009666FA">
        <w:t>,</w:t>
      </w:r>
      <w:r w:rsidR="005E46C6" w:rsidRPr="009666FA">
        <w:t xml:space="preserve"> showed in </w:t>
      </w:r>
      <w:r w:rsidR="009666FA" w:rsidRPr="009666FA">
        <w:t>(</w:t>
      </w:r>
      <w:r w:rsidR="005E46C6" w:rsidRPr="009666FA">
        <w:t xml:space="preserve">Figure 2.1), </w:t>
      </w:r>
      <w:r>
        <w:t xml:space="preserve">and (85.97%) of them say that some problems </w:t>
      </w:r>
      <w:r w:rsidRPr="009666FA">
        <w:t>have been the reason that prevented them from buy</w:t>
      </w:r>
      <w:r w:rsidR="00C92148" w:rsidRPr="009666FA">
        <w:t>ing designers Abaya’s</w:t>
      </w:r>
      <w:r w:rsidR="00C13D04" w:rsidRPr="009666FA">
        <w:t xml:space="preserve">, showed in </w:t>
      </w:r>
      <w:r w:rsidR="009666FA">
        <w:t>(</w:t>
      </w:r>
      <w:r w:rsidR="00BF287C" w:rsidRPr="009666FA">
        <w:t>Figure 2.</w:t>
      </w:r>
      <w:r w:rsidR="005E46C6" w:rsidRPr="009666FA">
        <w:t>2</w:t>
      </w:r>
      <w:r w:rsidR="00C13D04" w:rsidRPr="009666FA">
        <w:t>)</w:t>
      </w:r>
      <w:r w:rsidR="00C92148" w:rsidRPr="009666FA">
        <w:t xml:space="preserve">. </w:t>
      </w:r>
      <w:r w:rsidRPr="009666FA">
        <w:t xml:space="preserve">(Table </w:t>
      </w:r>
      <w:r w:rsidR="00BD4408" w:rsidRPr="009666FA">
        <w:t>2.1</w:t>
      </w:r>
      <w:r w:rsidRPr="009666FA">
        <w:t>)</w:t>
      </w:r>
      <w:r w:rsidR="00CD296E" w:rsidRPr="009666FA">
        <w:t xml:space="preserve"> </w:t>
      </w:r>
      <w:r w:rsidR="00CD296E">
        <w:t>shows</w:t>
      </w:r>
      <w:r>
        <w:t xml:space="preserve"> a list of these problems, and </w:t>
      </w:r>
      <w:r w:rsidRPr="00CC2BB0">
        <w:t xml:space="preserve">(APPENDIX A) </w:t>
      </w:r>
      <w:r w:rsidR="00CD296E">
        <w:t>shows</w:t>
      </w:r>
      <w:r>
        <w:t xml:space="preserve"> the results without slicing the data.</w:t>
      </w:r>
    </w:p>
    <w:p w14:paraId="52E98030" w14:textId="77777777" w:rsidR="00EB6CB5" w:rsidRDefault="0029740E" w:rsidP="00EB6CB5">
      <w:pPr>
        <w:pStyle w:val="testnormal"/>
        <w:keepNext/>
        <w:ind w:firstLine="0"/>
        <w:jc w:val="center"/>
      </w:pPr>
      <w:r>
        <w:rPr>
          <w:noProof/>
        </w:rPr>
        <w:drawing>
          <wp:inline distT="0" distB="0" distL="0" distR="0" wp14:anchorId="2F5A99D7" wp14:editId="74485577">
            <wp:extent cx="3311617" cy="2377440"/>
            <wp:effectExtent l="0" t="0" r="0" b="10160"/>
            <wp:docPr id="7" name="Picture 7" descr="../Documents/University/C/SENIOR/Survey/Screen%20Shot%202017-04-25%20at%2010.13.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University/C/SENIOR/Survey/Screen%20Shot%202017-04-25%20at%2010.13.38%20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7802" t="3283" r="9390" b="30841"/>
                    <a:stretch/>
                  </pic:blipFill>
                  <pic:spPr bwMode="auto">
                    <a:xfrm>
                      <a:off x="0" y="0"/>
                      <a:ext cx="3311617"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62E796E3" w14:textId="76B7F449" w:rsidR="00EB6CB5" w:rsidRPr="009C49DB" w:rsidRDefault="00EB6CB5" w:rsidP="00EB6CB5">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Figure 2.1: </w:t>
      </w:r>
      <w:r w:rsidR="00E9065F">
        <w:rPr>
          <w:i w:val="0"/>
          <w:color w:val="5D7389"/>
          <w:sz w:val="20"/>
          <w:szCs w:val="20"/>
          <w14:textOutline w14:w="9525" w14:cap="rnd" w14:cmpd="sng" w14:algn="ctr">
            <w14:solidFill>
              <w14:schemeClr w14:val="accent3">
                <w14:lumMod w14:val="60000"/>
                <w14:lumOff w14:val="40000"/>
              </w14:schemeClr>
            </w14:solidFill>
            <w14:prstDash w14:val="solid"/>
            <w14:bevel/>
          </w14:textOutline>
        </w:rPr>
        <w:t>S</w:t>
      </w:r>
      <w:r w:rsidR="00E9065F"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w:t>
      </w:r>
      <w:r w:rsidR="00C13D04"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on shopping preferences</w:t>
      </w:r>
      <w:r w:rsidR="00BD4408" w:rsidRPr="009C49DB">
        <w:rPr>
          <w:i w:val="0"/>
          <w:sz w:val="20"/>
          <w:szCs w:val="20"/>
          <w14:textOutline w14:w="9525" w14:cap="rnd" w14:cmpd="sng" w14:algn="ctr">
            <w14:solidFill>
              <w14:schemeClr w14:val="accent3">
                <w14:lumMod w14:val="60000"/>
                <w14:lumOff w14:val="40000"/>
              </w14:schemeClr>
            </w14:solidFill>
            <w14:prstDash w14:val="solid"/>
            <w14:bevel/>
          </w14:textOutline>
        </w:rPr>
        <w:t>.</w:t>
      </w:r>
      <w:r w:rsidR="00C13D04"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7E8C9D0D" w14:textId="77777777" w:rsidR="009C49DB" w:rsidRPr="009C49DB" w:rsidRDefault="009C49DB" w:rsidP="009C49DB"/>
    <w:p w14:paraId="52AADE03" w14:textId="77777777" w:rsidR="00FB3CB9" w:rsidRPr="00FB3CB9" w:rsidRDefault="0029740E" w:rsidP="00FB3CB9">
      <w:pPr>
        <w:pStyle w:val="testnormal"/>
        <w:keepNext/>
        <w:ind w:firstLine="0"/>
        <w:jc w:val="center"/>
        <w:rPr>
          <w14:textOutline w14:w="9525" w14:cap="rnd" w14:cmpd="sng" w14:algn="ctr">
            <w14:solidFill>
              <w14:schemeClr w14:val="accent1"/>
            </w14:solidFill>
            <w14:prstDash w14:val="solid"/>
            <w14:bevel/>
          </w14:textOutline>
        </w:rPr>
      </w:pPr>
      <w:r>
        <w:rPr>
          <w:noProof/>
        </w:rPr>
        <w:drawing>
          <wp:inline distT="0" distB="0" distL="0" distR="0" wp14:anchorId="62F3E62C" wp14:editId="7F6828F2">
            <wp:extent cx="2981910" cy="2560320"/>
            <wp:effectExtent l="0" t="0" r="0" b="5080"/>
            <wp:docPr id="30" name="Picture 30" descr="../Documents/University/C/SENIOR/Survey/Screen%20Shot%202017-04-25%20at%2010.19.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University/C/SENIOR/Survey/Screen%20Shot%202017-04-25%20at%2010.19.50%20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4009" t="2852" r="13653" b="33459"/>
                    <a:stretch/>
                  </pic:blipFill>
                  <pic:spPr bwMode="auto">
                    <a:xfrm>
                      <a:off x="0" y="0"/>
                      <a:ext cx="298191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4DF49CAA" w14:textId="0E083D41" w:rsidR="002A1C66" w:rsidRPr="009C49DB" w:rsidRDefault="00BF287C" w:rsidP="009C49DB">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Figure 2.2: </w:t>
      </w:r>
      <w:r w:rsidR="00E9065F">
        <w:rPr>
          <w:i w:val="0"/>
          <w:color w:val="5D7389"/>
          <w:sz w:val="20"/>
          <w:szCs w:val="20"/>
          <w14:textOutline w14:w="9525" w14:cap="rnd" w14:cmpd="sng" w14:algn="ctr">
            <w14:solidFill>
              <w14:schemeClr w14:val="accent3">
                <w14:lumMod w14:val="60000"/>
                <w14:lumOff w14:val="40000"/>
              </w14:schemeClr>
            </w14:solidFill>
            <w14:prstDash w14:val="solid"/>
            <w14:bevel/>
          </w14:textOutline>
        </w:rPr>
        <w:t>S</w:t>
      </w:r>
      <w:r w:rsidR="00BD4408"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BD4408"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on percentage</w:t>
      </w:r>
      <w:r w:rsidR="00CB36CA"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of</w:t>
      </w:r>
      <w:r w:rsidR="00BD4408"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CB36CA"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preventative</w:t>
      </w:r>
      <w:r w:rsidR="00BD4408"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reasons.</w:t>
      </w:r>
      <w:r w:rsidR="00FB3CB9"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p>
    <w:tbl>
      <w:tblPr>
        <w:tblStyle w:val="GridTable6Colorful-Accent3"/>
        <w:tblW w:w="6908" w:type="dxa"/>
        <w:jc w:val="center"/>
        <w:tblBorders>
          <w:top w:val="single" w:sz="4" w:space="0" w:color="80D1B1"/>
          <w:left w:val="single" w:sz="4" w:space="0" w:color="80D1B1"/>
          <w:bottom w:val="single" w:sz="4" w:space="0" w:color="80D1B1"/>
          <w:right w:val="single" w:sz="4" w:space="0" w:color="80D1B1"/>
          <w:insideH w:val="single" w:sz="4" w:space="0" w:color="80D1B1"/>
          <w:insideV w:val="single" w:sz="4" w:space="0" w:color="80D1B1"/>
        </w:tblBorders>
        <w:tblLayout w:type="fixed"/>
        <w:tblLook w:val="04A0" w:firstRow="1" w:lastRow="0" w:firstColumn="1" w:lastColumn="0" w:noHBand="0" w:noVBand="1"/>
      </w:tblPr>
      <w:tblGrid>
        <w:gridCol w:w="5278"/>
        <w:gridCol w:w="1630"/>
      </w:tblGrid>
      <w:tr w:rsidR="0029740E" w:rsidRPr="00CE2680" w14:paraId="4844E433" w14:textId="77777777" w:rsidTr="007F4D9E">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5278" w:type="dxa"/>
            <w:tcBorders>
              <w:bottom w:val="double" w:sz="6" w:space="0" w:color="80D1B1"/>
            </w:tcBorders>
            <w:vAlign w:val="center"/>
            <w:hideMark/>
          </w:tcPr>
          <w:p w14:paraId="4B6A0F37" w14:textId="77777777" w:rsidR="0029740E" w:rsidRPr="005C75C4" w:rsidRDefault="0029740E" w:rsidP="000E37C3">
            <w:r w:rsidRPr="005C75C4">
              <w:rPr>
                <w:color w:val="000000"/>
              </w:rPr>
              <w:lastRenderedPageBreak/>
              <w:t>Issue</w:t>
            </w:r>
          </w:p>
        </w:tc>
        <w:tc>
          <w:tcPr>
            <w:tcW w:w="1630" w:type="dxa"/>
            <w:tcBorders>
              <w:bottom w:val="double" w:sz="6" w:space="0" w:color="80D1B1"/>
            </w:tcBorders>
            <w:vAlign w:val="center"/>
            <w:hideMark/>
          </w:tcPr>
          <w:p w14:paraId="3ED68F51" w14:textId="77777777" w:rsidR="0029740E" w:rsidRPr="005C75C4" w:rsidRDefault="0029740E" w:rsidP="000E37C3">
            <w:pPr>
              <w:jc w:val="center"/>
              <w:cnfStyle w:val="100000000000" w:firstRow="1" w:lastRow="0" w:firstColumn="0" w:lastColumn="0" w:oddVBand="0" w:evenVBand="0" w:oddHBand="0" w:evenHBand="0" w:firstRowFirstColumn="0" w:firstRowLastColumn="0" w:lastRowFirstColumn="0" w:lastRowLastColumn="0"/>
            </w:pPr>
            <w:r w:rsidRPr="005C75C4">
              <w:rPr>
                <w:color w:val="000000"/>
              </w:rPr>
              <w:t>Respondents</w:t>
            </w:r>
          </w:p>
        </w:tc>
      </w:tr>
      <w:tr w:rsidR="0029740E" w:rsidRPr="00CE2680" w14:paraId="40489C48" w14:textId="77777777" w:rsidTr="007F4D9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5278" w:type="dxa"/>
            <w:tcBorders>
              <w:top w:val="double" w:sz="6" w:space="0" w:color="80D1B1"/>
            </w:tcBorders>
            <w:shd w:val="clear" w:color="auto" w:fill="C8EBDD"/>
            <w:vAlign w:val="center"/>
            <w:hideMark/>
          </w:tcPr>
          <w:p w14:paraId="15F36733" w14:textId="77777777" w:rsidR="0029740E" w:rsidRPr="00AF167A" w:rsidRDefault="0029740E" w:rsidP="000E37C3">
            <w:pPr>
              <w:rPr>
                <w:b w:val="0"/>
                <w:bCs w:val="0"/>
                <w:sz w:val="20"/>
                <w:szCs w:val="20"/>
              </w:rPr>
            </w:pPr>
            <w:r w:rsidRPr="00AF167A">
              <w:rPr>
                <w:b w:val="0"/>
                <w:bCs w:val="0"/>
                <w:color w:val="000000"/>
                <w:sz w:val="20"/>
                <w:szCs w:val="20"/>
              </w:rPr>
              <w:t>Sizing and customization issues</w:t>
            </w:r>
          </w:p>
        </w:tc>
        <w:tc>
          <w:tcPr>
            <w:tcW w:w="1630" w:type="dxa"/>
            <w:tcBorders>
              <w:top w:val="double" w:sz="6" w:space="0" w:color="80D1B1"/>
            </w:tcBorders>
            <w:shd w:val="clear" w:color="auto" w:fill="C8EBDD"/>
            <w:vAlign w:val="center"/>
            <w:hideMark/>
          </w:tcPr>
          <w:p w14:paraId="35CACDDE" w14:textId="77777777" w:rsidR="0029740E" w:rsidRPr="00AF167A" w:rsidRDefault="0029740E" w:rsidP="000E37C3">
            <w:pPr>
              <w:jc w:val="center"/>
              <w:cnfStyle w:val="000000100000" w:firstRow="0" w:lastRow="0" w:firstColumn="0" w:lastColumn="0" w:oddVBand="0" w:evenVBand="0" w:oddHBand="1" w:evenHBand="0" w:firstRowFirstColumn="0" w:firstRowLastColumn="0" w:lastRowFirstColumn="0" w:lastRowLastColumn="0"/>
              <w:rPr>
                <w:sz w:val="20"/>
                <w:szCs w:val="20"/>
              </w:rPr>
            </w:pPr>
            <w:r w:rsidRPr="00AF167A">
              <w:rPr>
                <w:color w:val="000000"/>
                <w:sz w:val="20"/>
                <w:szCs w:val="20"/>
              </w:rPr>
              <w:t>43</w:t>
            </w:r>
          </w:p>
        </w:tc>
      </w:tr>
      <w:tr w:rsidR="0029740E" w:rsidRPr="00CE2680" w14:paraId="590CE604" w14:textId="77777777" w:rsidTr="000E37C3">
        <w:trPr>
          <w:trHeight w:val="369"/>
          <w:jc w:val="center"/>
        </w:trPr>
        <w:tc>
          <w:tcPr>
            <w:cnfStyle w:val="001000000000" w:firstRow="0" w:lastRow="0" w:firstColumn="1" w:lastColumn="0" w:oddVBand="0" w:evenVBand="0" w:oddHBand="0" w:evenHBand="0" w:firstRowFirstColumn="0" w:firstRowLastColumn="0" w:lastRowFirstColumn="0" w:lastRowLastColumn="0"/>
            <w:tcW w:w="5278" w:type="dxa"/>
            <w:vAlign w:val="center"/>
            <w:hideMark/>
          </w:tcPr>
          <w:p w14:paraId="3CA05FCE" w14:textId="77777777" w:rsidR="0029740E" w:rsidRPr="00AF167A" w:rsidRDefault="0029740E" w:rsidP="000E37C3">
            <w:pPr>
              <w:rPr>
                <w:b w:val="0"/>
                <w:bCs w:val="0"/>
                <w:sz w:val="20"/>
                <w:szCs w:val="20"/>
              </w:rPr>
            </w:pPr>
            <w:r w:rsidRPr="00AF167A">
              <w:rPr>
                <w:b w:val="0"/>
                <w:bCs w:val="0"/>
                <w:color w:val="000000"/>
                <w:sz w:val="20"/>
                <w:szCs w:val="20"/>
              </w:rPr>
              <w:t>Placing orders take a long time</w:t>
            </w:r>
          </w:p>
        </w:tc>
        <w:tc>
          <w:tcPr>
            <w:tcW w:w="1630" w:type="dxa"/>
            <w:vAlign w:val="center"/>
            <w:hideMark/>
          </w:tcPr>
          <w:p w14:paraId="6F884005" w14:textId="77777777" w:rsidR="0029740E" w:rsidRPr="00AF167A" w:rsidRDefault="0029740E" w:rsidP="000E37C3">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167A">
              <w:rPr>
                <w:color w:val="000000"/>
                <w:sz w:val="20"/>
                <w:szCs w:val="20"/>
              </w:rPr>
              <w:t>16</w:t>
            </w:r>
          </w:p>
        </w:tc>
      </w:tr>
      <w:tr w:rsidR="0029740E" w:rsidRPr="00CE2680" w14:paraId="03206D58" w14:textId="77777777" w:rsidTr="000E37C3">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5278" w:type="dxa"/>
            <w:shd w:val="clear" w:color="auto" w:fill="C8EBDD"/>
            <w:vAlign w:val="center"/>
            <w:hideMark/>
          </w:tcPr>
          <w:p w14:paraId="5EE11E5D" w14:textId="77777777" w:rsidR="0029740E" w:rsidRPr="00AF167A" w:rsidRDefault="0029740E" w:rsidP="000E37C3">
            <w:pPr>
              <w:rPr>
                <w:b w:val="0"/>
                <w:bCs w:val="0"/>
                <w:sz w:val="20"/>
                <w:szCs w:val="20"/>
              </w:rPr>
            </w:pPr>
            <w:r w:rsidRPr="00AF167A">
              <w:rPr>
                <w:b w:val="0"/>
                <w:bCs w:val="0"/>
                <w:color w:val="000000"/>
                <w:sz w:val="20"/>
                <w:szCs w:val="20"/>
              </w:rPr>
              <w:t>Lack of information about the Abayas (materials, availability)</w:t>
            </w:r>
          </w:p>
        </w:tc>
        <w:tc>
          <w:tcPr>
            <w:tcW w:w="1630" w:type="dxa"/>
            <w:shd w:val="clear" w:color="auto" w:fill="C8EBDD"/>
            <w:vAlign w:val="center"/>
            <w:hideMark/>
          </w:tcPr>
          <w:p w14:paraId="7D56B9BC" w14:textId="77777777" w:rsidR="0029740E" w:rsidRPr="00AF167A" w:rsidRDefault="0029740E" w:rsidP="000E37C3">
            <w:pPr>
              <w:jc w:val="center"/>
              <w:cnfStyle w:val="000000100000" w:firstRow="0" w:lastRow="0" w:firstColumn="0" w:lastColumn="0" w:oddVBand="0" w:evenVBand="0" w:oddHBand="1" w:evenHBand="0" w:firstRowFirstColumn="0" w:firstRowLastColumn="0" w:lastRowFirstColumn="0" w:lastRowLastColumn="0"/>
              <w:rPr>
                <w:sz w:val="20"/>
                <w:szCs w:val="20"/>
              </w:rPr>
            </w:pPr>
            <w:r w:rsidRPr="00AF167A">
              <w:rPr>
                <w:color w:val="000000"/>
                <w:sz w:val="20"/>
                <w:szCs w:val="20"/>
              </w:rPr>
              <w:t>35</w:t>
            </w:r>
          </w:p>
        </w:tc>
      </w:tr>
      <w:tr w:rsidR="0029740E" w:rsidRPr="00CE2680" w14:paraId="05DB2409" w14:textId="77777777" w:rsidTr="000E37C3">
        <w:trPr>
          <w:trHeight w:val="337"/>
          <w:jc w:val="center"/>
        </w:trPr>
        <w:tc>
          <w:tcPr>
            <w:cnfStyle w:val="001000000000" w:firstRow="0" w:lastRow="0" w:firstColumn="1" w:lastColumn="0" w:oddVBand="0" w:evenVBand="0" w:oddHBand="0" w:evenHBand="0" w:firstRowFirstColumn="0" w:firstRowLastColumn="0" w:lastRowFirstColumn="0" w:lastRowLastColumn="0"/>
            <w:tcW w:w="5278" w:type="dxa"/>
            <w:vAlign w:val="center"/>
            <w:hideMark/>
          </w:tcPr>
          <w:p w14:paraId="0E0F68D1" w14:textId="77777777" w:rsidR="0029740E" w:rsidRPr="00AF167A" w:rsidRDefault="0029740E" w:rsidP="000E37C3">
            <w:pPr>
              <w:rPr>
                <w:b w:val="0"/>
                <w:bCs w:val="0"/>
                <w:sz w:val="20"/>
                <w:szCs w:val="20"/>
              </w:rPr>
            </w:pPr>
            <w:r w:rsidRPr="00AF167A">
              <w:rPr>
                <w:b w:val="0"/>
                <w:bCs w:val="0"/>
                <w:color w:val="000000"/>
                <w:sz w:val="20"/>
                <w:szCs w:val="20"/>
              </w:rPr>
              <w:t>The number of designers is large, hard to check them all out</w:t>
            </w:r>
          </w:p>
        </w:tc>
        <w:tc>
          <w:tcPr>
            <w:tcW w:w="1630" w:type="dxa"/>
            <w:vAlign w:val="center"/>
            <w:hideMark/>
          </w:tcPr>
          <w:p w14:paraId="0034D4FA" w14:textId="77777777" w:rsidR="0029740E" w:rsidRPr="00AF167A" w:rsidRDefault="0029740E" w:rsidP="000E37C3">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167A">
              <w:rPr>
                <w:color w:val="000000"/>
                <w:sz w:val="20"/>
                <w:szCs w:val="20"/>
              </w:rPr>
              <w:t>16</w:t>
            </w:r>
          </w:p>
        </w:tc>
      </w:tr>
      <w:tr w:rsidR="0029740E" w:rsidRPr="00CE2680" w14:paraId="2694F489" w14:textId="77777777" w:rsidTr="00BD4408">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5278" w:type="dxa"/>
            <w:shd w:val="clear" w:color="auto" w:fill="C8EBDD"/>
            <w:vAlign w:val="center"/>
            <w:hideMark/>
          </w:tcPr>
          <w:p w14:paraId="43021D00" w14:textId="77777777" w:rsidR="0029740E" w:rsidRPr="00AF167A" w:rsidRDefault="0029740E" w:rsidP="000E37C3">
            <w:pPr>
              <w:rPr>
                <w:b w:val="0"/>
                <w:bCs w:val="0"/>
                <w:sz w:val="20"/>
                <w:szCs w:val="20"/>
              </w:rPr>
            </w:pPr>
            <w:r w:rsidRPr="00AF167A">
              <w:rPr>
                <w:b w:val="0"/>
                <w:bCs w:val="0"/>
                <w:color w:val="000000"/>
                <w:sz w:val="20"/>
                <w:szCs w:val="20"/>
              </w:rPr>
              <w:t>Safety issues</w:t>
            </w:r>
          </w:p>
        </w:tc>
        <w:tc>
          <w:tcPr>
            <w:tcW w:w="1630" w:type="dxa"/>
            <w:shd w:val="clear" w:color="auto" w:fill="C8EBDD"/>
            <w:vAlign w:val="center"/>
            <w:hideMark/>
          </w:tcPr>
          <w:p w14:paraId="431F65E6" w14:textId="77777777" w:rsidR="0029740E" w:rsidRPr="00AF167A" w:rsidRDefault="0029740E" w:rsidP="000E37C3">
            <w:pPr>
              <w:jc w:val="center"/>
              <w:cnfStyle w:val="000000100000" w:firstRow="0" w:lastRow="0" w:firstColumn="0" w:lastColumn="0" w:oddVBand="0" w:evenVBand="0" w:oddHBand="1" w:evenHBand="0" w:firstRowFirstColumn="0" w:firstRowLastColumn="0" w:lastRowFirstColumn="0" w:lastRowLastColumn="0"/>
              <w:rPr>
                <w:sz w:val="20"/>
                <w:szCs w:val="20"/>
              </w:rPr>
            </w:pPr>
            <w:r w:rsidRPr="00AF167A">
              <w:rPr>
                <w:color w:val="000000"/>
                <w:sz w:val="20"/>
                <w:szCs w:val="20"/>
              </w:rPr>
              <w:t>1</w:t>
            </w:r>
          </w:p>
        </w:tc>
      </w:tr>
      <w:tr w:rsidR="0029740E" w:rsidRPr="00CE2680" w14:paraId="540E3A0F" w14:textId="77777777" w:rsidTr="000E37C3">
        <w:trPr>
          <w:trHeight w:val="337"/>
          <w:jc w:val="center"/>
        </w:trPr>
        <w:tc>
          <w:tcPr>
            <w:cnfStyle w:val="001000000000" w:firstRow="0" w:lastRow="0" w:firstColumn="1" w:lastColumn="0" w:oddVBand="0" w:evenVBand="0" w:oddHBand="0" w:evenHBand="0" w:firstRowFirstColumn="0" w:firstRowLastColumn="0" w:lastRowFirstColumn="0" w:lastRowLastColumn="0"/>
            <w:tcW w:w="5278" w:type="dxa"/>
            <w:vAlign w:val="center"/>
            <w:hideMark/>
          </w:tcPr>
          <w:p w14:paraId="3B75E64A" w14:textId="77777777" w:rsidR="0029740E" w:rsidRPr="00AF167A" w:rsidRDefault="0029740E" w:rsidP="000E37C3">
            <w:pPr>
              <w:rPr>
                <w:b w:val="0"/>
                <w:bCs w:val="0"/>
                <w:sz w:val="20"/>
                <w:szCs w:val="20"/>
              </w:rPr>
            </w:pPr>
            <w:r w:rsidRPr="00AF167A">
              <w:rPr>
                <w:b w:val="0"/>
                <w:bCs w:val="0"/>
                <w:color w:val="000000"/>
                <w:sz w:val="20"/>
                <w:szCs w:val="20"/>
              </w:rPr>
              <w:t>High prices</w:t>
            </w:r>
          </w:p>
        </w:tc>
        <w:tc>
          <w:tcPr>
            <w:tcW w:w="1630" w:type="dxa"/>
            <w:vAlign w:val="center"/>
            <w:hideMark/>
          </w:tcPr>
          <w:p w14:paraId="35107967" w14:textId="77777777" w:rsidR="0029740E" w:rsidRPr="00AF167A" w:rsidRDefault="0029740E" w:rsidP="000E37C3">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167A">
              <w:rPr>
                <w:color w:val="000000"/>
                <w:sz w:val="20"/>
                <w:szCs w:val="20"/>
              </w:rPr>
              <w:t>8</w:t>
            </w:r>
          </w:p>
        </w:tc>
      </w:tr>
      <w:tr w:rsidR="0029740E" w:rsidRPr="00CE2680" w14:paraId="4ACC7789" w14:textId="77777777" w:rsidTr="000E37C3">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5278" w:type="dxa"/>
            <w:shd w:val="clear" w:color="auto" w:fill="C8EBDD"/>
            <w:vAlign w:val="center"/>
            <w:hideMark/>
          </w:tcPr>
          <w:p w14:paraId="40D642E4" w14:textId="3E185B5B" w:rsidR="0029740E" w:rsidRPr="00AF167A" w:rsidRDefault="0029740E" w:rsidP="000E37C3">
            <w:pPr>
              <w:rPr>
                <w:b w:val="0"/>
                <w:bCs w:val="0"/>
                <w:sz w:val="20"/>
                <w:szCs w:val="20"/>
              </w:rPr>
            </w:pPr>
            <w:r w:rsidRPr="00AF167A">
              <w:rPr>
                <w:b w:val="0"/>
                <w:bCs w:val="0"/>
                <w:color w:val="000000"/>
                <w:sz w:val="20"/>
                <w:szCs w:val="20"/>
              </w:rPr>
              <w:t xml:space="preserve">The image </w:t>
            </w:r>
            <w:r w:rsidR="00F31235" w:rsidRPr="00AF167A">
              <w:rPr>
                <w:b w:val="0"/>
                <w:bCs w:val="0"/>
                <w:color w:val="000000"/>
                <w:sz w:val="20"/>
                <w:szCs w:val="20"/>
              </w:rPr>
              <w:t>doesn’t</w:t>
            </w:r>
            <w:r w:rsidRPr="00AF167A">
              <w:rPr>
                <w:b w:val="0"/>
                <w:bCs w:val="0"/>
                <w:color w:val="000000"/>
                <w:sz w:val="20"/>
                <w:szCs w:val="20"/>
              </w:rPr>
              <w:t xml:space="preserve"> match the real Abaya</w:t>
            </w:r>
          </w:p>
        </w:tc>
        <w:tc>
          <w:tcPr>
            <w:tcW w:w="1630" w:type="dxa"/>
            <w:shd w:val="clear" w:color="auto" w:fill="C8EBDD"/>
            <w:vAlign w:val="center"/>
            <w:hideMark/>
          </w:tcPr>
          <w:p w14:paraId="76D0FED0" w14:textId="77777777" w:rsidR="0029740E" w:rsidRPr="00AF167A" w:rsidRDefault="0029740E" w:rsidP="00BD4408">
            <w:pPr>
              <w:keepNext/>
              <w:jc w:val="center"/>
              <w:cnfStyle w:val="000000100000" w:firstRow="0" w:lastRow="0" w:firstColumn="0" w:lastColumn="0" w:oddVBand="0" w:evenVBand="0" w:oddHBand="1" w:evenHBand="0" w:firstRowFirstColumn="0" w:firstRowLastColumn="0" w:lastRowFirstColumn="0" w:lastRowLastColumn="0"/>
              <w:rPr>
                <w:sz w:val="20"/>
                <w:szCs w:val="20"/>
              </w:rPr>
            </w:pPr>
            <w:r w:rsidRPr="00AF167A">
              <w:rPr>
                <w:color w:val="000000"/>
                <w:sz w:val="20"/>
                <w:szCs w:val="20"/>
              </w:rPr>
              <w:t>1</w:t>
            </w:r>
          </w:p>
        </w:tc>
      </w:tr>
    </w:tbl>
    <w:p w14:paraId="6B83C357" w14:textId="42364AE9" w:rsidR="00F31235" w:rsidRPr="009C49DB" w:rsidRDefault="00E9065F" w:rsidP="00CB36CA">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Pr>
          <w:i w:val="0"/>
          <w:sz w:val="20"/>
          <w:szCs w:val="20"/>
          <w14:textOutline w14:w="9525" w14:cap="rnd" w14:cmpd="sng" w14:algn="ctr">
            <w14:solidFill>
              <w14:schemeClr w14:val="accent3">
                <w14:lumMod w14:val="60000"/>
                <w14:lumOff w14:val="40000"/>
              </w14:schemeClr>
            </w14:solidFill>
            <w14:prstDash w14:val="solid"/>
            <w14:bevel/>
          </w14:textOutline>
        </w:rPr>
        <w:t>Table 2.1: s</w:t>
      </w:r>
      <w:r w:rsidR="00BD4408"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00CB36CA"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preventative reasons. </w:t>
      </w:r>
    </w:p>
    <w:p w14:paraId="60C16D58" w14:textId="77777777" w:rsidR="0029740E" w:rsidRPr="00F31235" w:rsidRDefault="0029740E" w:rsidP="001A65C0">
      <w:pPr>
        <w:pStyle w:val="testnormal"/>
        <w:ind w:left="540" w:right="360" w:firstLine="360"/>
        <w:jc w:val="both"/>
      </w:pPr>
      <w:r w:rsidRPr="00F31235">
        <w:t>(66.67%) of respondents say that they would be interested if there is an Abaya shopping online system, (24.24%) say that they might be interested, and only (9.09%) say that they are not interested. Most users prefer that the shopping system to be an iOS/Android app, that is (83.33%), and (48.48%) of them prefer a website.</w:t>
      </w:r>
    </w:p>
    <w:p w14:paraId="63F5E5F5" w14:textId="0FC1B82A" w:rsidR="00F31235" w:rsidRPr="00F31235" w:rsidRDefault="0029740E" w:rsidP="001A65C0">
      <w:pPr>
        <w:pStyle w:val="testnormal"/>
        <w:ind w:left="540" w:right="360" w:firstLine="360"/>
        <w:jc w:val="both"/>
      </w:pPr>
      <w:r w:rsidRPr="009666FA">
        <w:t>(</w:t>
      </w:r>
      <w:r w:rsidR="005E46C6" w:rsidRPr="009666FA">
        <w:t>Table 2.2</w:t>
      </w:r>
      <w:r w:rsidRPr="009666FA">
        <w:t xml:space="preserve">) </w:t>
      </w:r>
      <w:r w:rsidR="00F31235" w:rsidRPr="009666FA">
        <w:t xml:space="preserve">shows </w:t>
      </w:r>
      <w:r w:rsidR="00F31235" w:rsidRPr="00F31235">
        <w:t xml:space="preserve">the </w:t>
      </w:r>
      <w:r w:rsidRPr="00F31235">
        <w:t>respondent’s suggestions to improve the system.</w:t>
      </w:r>
      <w:r w:rsidR="00F31235" w:rsidRPr="00F31235">
        <w:t xml:space="preserve"> Therefore, based on the survey results, the following features are added in the proposed system. </w:t>
      </w:r>
      <w:r w:rsidR="00F31235">
        <w:t>Also, the proposed system will attempt to solve all the problems the customers are facing.</w:t>
      </w:r>
    </w:p>
    <w:tbl>
      <w:tblPr>
        <w:tblStyle w:val="GridTable2-Accent3"/>
        <w:tblW w:w="5999" w:type="dxa"/>
        <w:jc w:val="center"/>
        <w:tblBorders>
          <w:top w:val="single" w:sz="2" w:space="0" w:color="80D1B1"/>
          <w:left w:val="single" w:sz="2" w:space="0" w:color="80D1B1"/>
          <w:bottom w:val="single" w:sz="2" w:space="0" w:color="80D1B1"/>
          <w:right w:val="single" w:sz="2" w:space="0" w:color="80D1B1"/>
          <w:insideH w:val="single" w:sz="2" w:space="0" w:color="80D1B1"/>
          <w:insideV w:val="single" w:sz="2" w:space="0" w:color="80D1B1"/>
        </w:tblBorders>
        <w:tblLook w:val="04A0" w:firstRow="1" w:lastRow="0" w:firstColumn="1" w:lastColumn="0" w:noHBand="0" w:noVBand="1"/>
      </w:tblPr>
      <w:tblGrid>
        <w:gridCol w:w="4222"/>
        <w:gridCol w:w="1777"/>
      </w:tblGrid>
      <w:tr w:rsidR="008C38ED" w:rsidRPr="00A63C8A" w14:paraId="664B305A" w14:textId="77777777" w:rsidTr="007F4D9E">
        <w:trPr>
          <w:cnfStyle w:val="100000000000" w:firstRow="1" w:lastRow="0" w:firstColumn="0" w:lastColumn="0" w:oddVBand="0" w:evenVBand="0" w:oddHBand="0"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4222" w:type="dxa"/>
            <w:tcBorders>
              <w:top w:val="single" w:sz="2" w:space="0" w:color="80D1B1"/>
              <w:bottom w:val="double" w:sz="6" w:space="0" w:color="80D1B1"/>
              <w:right w:val="single" w:sz="2" w:space="0" w:color="80D1B1"/>
            </w:tcBorders>
            <w:shd w:val="clear" w:color="auto" w:fill="auto"/>
            <w:vAlign w:val="center"/>
            <w:hideMark/>
          </w:tcPr>
          <w:p w14:paraId="6BE3D320" w14:textId="77777777" w:rsidR="0029740E" w:rsidRPr="005C75C4" w:rsidRDefault="0029740E" w:rsidP="000E37C3">
            <w:r w:rsidRPr="005C75C4">
              <w:rPr>
                <w:color w:val="000000"/>
              </w:rPr>
              <w:t>Features suggested</w:t>
            </w:r>
          </w:p>
        </w:tc>
        <w:tc>
          <w:tcPr>
            <w:tcW w:w="1777" w:type="dxa"/>
            <w:tcBorders>
              <w:top w:val="single" w:sz="2" w:space="0" w:color="80D1B1"/>
              <w:left w:val="single" w:sz="2" w:space="0" w:color="80D1B1"/>
              <w:bottom w:val="double" w:sz="6" w:space="0" w:color="80D1B1"/>
            </w:tcBorders>
            <w:shd w:val="clear" w:color="auto" w:fill="auto"/>
            <w:vAlign w:val="center"/>
            <w:hideMark/>
          </w:tcPr>
          <w:p w14:paraId="1E275742" w14:textId="77777777" w:rsidR="0029740E" w:rsidRPr="005C75C4" w:rsidRDefault="0029740E" w:rsidP="000E37C3">
            <w:pPr>
              <w:jc w:val="center"/>
              <w:cnfStyle w:val="100000000000" w:firstRow="1" w:lastRow="0" w:firstColumn="0" w:lastColumn="0" w:oddVBand="0" w:evenVBand="0" w:oddHBand="0" w:evenHBand="0" w:firstRowFirstColumn="0" w:firstRowLastColumn="0" w:lastRowFirstColumn="0" w:lastRowLastColumn="0"/>
            </w:pPr>
            <w:r w:rsidRPr="005C75C4">
              <w:rPr>
                <w:color w:val="000000"/>
              </w:rPr>
              <w:t>Respondents</w:t>
            </w:r>
          </w:p>
        </w:tc>
      </w:tr>
      <w:tr w:rsidR="008C38ED" w:rsidRPr="00A63C8A" w14:paraId="3E531243" w14:textId="77777777" w:rsidTr="007F4D9E">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4222" w:type="dxa"/>
            <w:tcBorders>
              <w:top w:val="double" w:sz="6" w:space="0" w:color="80D1B1"/>
            </w:tcBorders>
            <w:shd w:val="clear" w:color="auto" w:fill="C8EBDD"/>
            <w:vAlign w:val="center"/>
            <w:hideMark/>
          </w:tcPr>
          <w:p w14:paraId="6D8AE16E"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 xml:space="preserve">Convenience </w:t>
            </w:r>
          </w:p>
        </w:tc>
        <w:tc>
          <w:tcPr>
            <w:tcW w:w="1777" w:type="dxa"/>
            <w:tcBorders>
              <w:top w:val="double" w:sz="6" w:space="0" w:color="80D1B1"/>
            </w:tcBorders>
            <w:shd w:val="clear" w:color="auto" w:fill="C8EBDD"/>
            <w:vAlign w:val="center"/>
            <w:hideMark/>
          </w:tcPr>
          <w:p w14:paraId="03F73904" w14:textId="77777777" w:rsidR="0029740E" w:rsidRPr="00F31235" w:rsidRDefault="0029740E" w:rsidP="000E37C3">
            <w:pPr>
              <w:jc w:val="center"/>
              <w:cnfStyle w:val="000000100000" w:firstRow="0" w:lastRow="0" w:firstColumn="0" w:lastColumn="0" w:oddVBand="0" w:evenVBand="0" w:oddHBand="1" w:evenHBand="0" w:firstRowFirstColumn="0" w:firstRowLastColumn="0" w:lastRowFirstColumn="0" w:lastRowLastColumn="0"/>
              <w:rPr>
                <w:color w:val="000000" w:themeColor="text1"/>
                <w:sz w:val="21"/>
                <w:szCs w:val="21"/>
              </w:rPr>
            </w:pPr>
            <w:r w:rsidRPr="00F31235">
              <w:rPr>
                <w:color w:val="000000" w:themeColor="text1"/>
                <w:sz w:val="21"/>
                <w:szCs w:val="21"/>
              </w:rPr>
              <w:t>1</w:t>
            </w:r>
          </w:p>
        </w:tc>
      </w:tr>
      <w:tr w:rsidR="008C38ED" w:rsidRPr="00A63C8A" w14:paraId="75748173" w14:textId="77777777" w:rsidTr="008C38ED">
        <w:trPr>
          <w:trHeight w:val="281"/>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auto"/>
            <w:vAlign w:val="center"/>
            <w:hideMark/>
          </w:tcPr>
          <w:p w14:paraId="13F07CF1"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Ease of use</w:t>
            </w:r>
          </w:p>
        </w:tc>
        <w:tc>
          <w:tcPr>
            <w:tcW w:w="1777" w:type="dxa"/>
            <w:shd w:val="clear" w:color="auto" w:fill="auto"/>
            <w:vAlign w:val="center"/>
            <w:hideMark/>
          </w:tcPr>
          <w:p w14:paraId="0BF5F2E9" w14:textId="77777777" w:rsidR="0029740E" w:rsidRPr="00F31235" w:rsidRDefault="0029740E" w:rsidP="000E37C3">
            <w:pPr>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F31235">
              <w:rPr>
                <w:color w:val="000000" w:themeColor="text1"/>
                <w:sz w:val="21"/>
                <w:szCs w:val="21"/>
              </w:rPr>
              <w:t>1</w:t>
            </w:r>
          </w:p>
        </w:tc>
      </w:tr>
      <w:tr w:rsidR="008C38ED" w:rsidRPr="00A63C8A" w14:paraId="2BD41A08" w14:textId="77777777" w:rsidTr="008C38ED">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C8EBDD"/>
            <w:vAlign w:val="center"/>
            <w:hideMark/>
          </w:tcPr>
          <w:p w14:paraId="11970A72"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Cash option as a payment</w:t>
            </w:r>
          </w:p>
        </w:tc>
        <w:tc>
          <w:tcPr>
            <w:tcW w:w="1777" w:type="dxa"/>
            <w:shd w:val="clear" w:color="auto" w:fill="C8EBDD"/>
            <w:vAlign w:val="center"/>
            <w:hideMark/>
          </w:tcPr>
          <w:p w14:paraId="6A788004" w14:textId="77777777" w:rsidR="0029740E" w:rsidRPr="00F31235" w:rsidRDefault="0029740E" w:rsidP="000E37C3">
            <w:pPr>
              <w:jc w:val="center"/>
              <w:cnfStyle w:val="000000100000" w:firstRow="0" w:lastRow="0" w:firstColumn="0" w:lastColumn="0" w:oddVBand="0" w:evenVBand="0" w:oddHBand="1" w:evenHBand="0" w:firstRowFirstColumn="0" w:firstRowLastColumn="0" w:lastRowFirstColumn="0" w:lastRowLastColumn="0"/>
              <w:rPr>
                <w:color w:val="000000" w:themeColor="text1"/>
                <w:sz w:val="21"/>
                <w:szCs w:val="21"/>
              </w:rPr>
            </w:pPr>
            <w:r w:rsidRPr="00F31235">
              <w:rPr>
                <w:color w:val="000000" w:themeColor="text1"/>
                <w:sz w:val="21"/>
                <w:szCs w:val="21"/>
              </w:rPr>
              <w:t>2</w:t>
            </w:r>
          </w:p>
        </w:tc>
      </w:tr>
      <w:tr w:rsidR="008C38ED" w:rsidRPr="00A63C8A" w14:paraId="7B528CE5" w14:textId="77777777" w:rsidTr="008C38ED">
        <w:trPr>
          <w:trHeight w:val="281"/>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auto"/>
            <w:vAlign w:val="center"/>
            <w:hideMark/>
          </w:tcPr>
          <w:p w14:paraId="02F7730F"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Delivery and tracing</w:t>
            </w:r>
          </w:p>
        </w:tc>
        <w:tc>
          <w:tcPr>
            <w:tcW w:w="1777" w:type="dxa"/>
            <w:shd w:val="clear" w:color="auto" w:fill="auto"/>
            <w:vAlign w:val="center"/>
            <w:hideMark/>
          </w:tcPr>
          <w:p w14:paraId="6A05CB3B" w14:textId="77777777" w:rsidR="0029740E" w:rsidRPr="00F31235" w:rsidRDefault="0029740E" w:rsidP="000E37C3">
            <w:pPr>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F31235">
              <w:rPr>
                <w:color w:val="000000" w:themeColor="text1"/>
                <w:sz w:val="21"/>
                <w:szCs w:val="21"/>
              </w:rPr>
              <w:t>4</w:t>
            </w:r>
          </w:p>
        </w:tc>
      </w:tr>
      <w:tr w:rsidR="008C38ED" w:rsidRPr="00A63C8A" w14:paraId="2285A6BB" w14:textId="77777777" w:rsidTr="008C38E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C8EBDD"/>
            <w:vAlign w:val="center"/>
            <w:hideMark/>
          </w:tcPr>
          <w:p w14:paraId="28F424B4"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Online payment</w:t>
            </w:r>
          </w:p>
        </w:tc>
        <w:tc>
          <w:tcPr>
            <w:tcW w:w="1777" w:type="dxa"/>
            <w:shd w:val="clear" w:color="auto" w:fill="C8EBDD"/>
            <w:vAlign w:val="center"/>
            <w:hideMark/>
          </w:tcPr>
          <w:p w14:paraId="3930DC71" w14:textId="77777777" w:rsidR="0029740E" w:rsidRPr="00F31235" w:rsidRDefault="0029740E" w:rsidP="000E37C3">
            <w:pPr>
              <w:jc w:val="center"/>
              <w:cnfStyle w:val="000000100000" w:firstRow="0" w:lastRow="0" w:firstColumn="0" w:lastColumn="0" w:oddVBand="0" w:evenVBand="0" w:oddHBand="1" w:evenHBand="0" w:firstRowFirstColumn="0" w:firstRowLastColumn="0" w:lastRowFirstColumn="0" w:lastRowLastColumn="0"/>
              <w:rPr>
                <w:color w:val="000000" w:themeColor="text1"/>
                <w:sz w:val="21"/>
                <w:szCs w:val="21"/>
              </w:rPr>
            </w:pPr>
            <w:r w:rsidRPr="00F31235">
              <w:rPr>
                <w:color w:val="000000" w:themeColor="text1"/>
                <w:sz w:val="21"/>
                <w:szCs w:val="21"/>
              </w:rPr>
              <w:t>1</w:t>
            </w:r>
          </w:p>
        </w:tc>
      </w:tr>
      <w:tr w:rsidR="008C38ED" w:rsidRPr="00A63C8A" w14:paraId="50B0ADBB" w14:textId="77777777" w:rsidTr="008C38ED">
        <w:trPr>
          <w:trHeight w:val="281"/>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auto"/>
            <w:vAlign w:val="center"/>
            <w:hideMark/>
          </w:tcPr>
          <w:p w14:paraId="7C5A18F0"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Details on the Abaya’s (fabric, texture…etc.)</w:t>
            </w:r>
          </w:p>
        </w:tc>
        <w:tc>
          <w:tcPr>
            <w:tcW w:w="1777" w:type="dxa"/>
            <w:shd w:val="clear" w:color="auto" w:fill="auto"/>
            <w:vAlign w:val="center"/>
            <w:hideMark/>
          </w:tcPr>
          <w:p w14:paraId="277BBA8E" w14:textId="77777777" w:rsidR="0029740E" w:rsidRPr="00F31235" w:rsidRDefault="0029740E" w:rsidP="000E37C3">
            <w:pPr>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F31235">
              <w:rPr>
                <w:color w:val="000000" w:themeColor="text1"/>
                <w:sz w:val="21"/>
                <w:szCs w:val="21"/>
              </w:rPr>
              <w:t>2</w:t>
            </w:r>
          </w:p>
        </w:tc>
      </w:tr>
      <w:tr w:rsidR="008C38ED" w:rsidRPr="00A63C8A" w14:paraId="79FD1551" w14:textId="77777777" w:rsidTr="008C38E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C8EBDD"/>
            <w:vAlign w:val="center"/>
            <w:hideMark/>
          </w:tcPr>
          <w:p w14:paraId="2505B81A"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 xml:space="preserve">Standard sizing </w:t>
            </w:r>
          </w:p>
        </w:tc>
        <w:tc>
          <w:tcPr>
            <w:tcW w:w="1777" w:type="dxa"/>
            <w:shd w:val="clear" w:color="auto" w:fill="C8EBDD"/>
            <w:vAlign w:val="center"/>
            <w:hideMark/>
          </w:tcPr>
          <w:p w14:paraId="677476C3" w14:textId="77777777" w:rsidR="0029740E" w:rsidRPr="00F31235" w:rsidRDefault="0029740E" w:rsidP="000E37C3">
            <w:pPr>
              <w:jc w:val="center"/>
              <w:cnfStyle w:val="000000100000" w:firstRow="0" w:lastRow="0" w:firstColumn="0" w:lastColumn="0" w:oddVBand="0" w:evenVBand="0" w:oddHBand="1" w:evenHBand="0" w:firstRowFirstColumn="0" w:firstRowLastColumn="0" w:lastRowFirstColumn="0" w:lastRowLastColumn="0"/>
              <w:rPr>
                <w:color w:val="000000" w:themeColor="text1"/>
                <w:sz w:val="21"/>
                <w:szCs w:val="21"/>
              </w:rPr>
            </w:pPr>
            <w:r w:rsidRPr="00F31235">
              <w:rPr>
                <w:color w:val="000000" w:themeColor="text1"/>
                <w:sz w:val="21"/>
                <w:szCs w:val="21"/>
              </w:rPr>
              <w:t>3</w:t>
            </w:r>
          </w:p>
        </w:tc>
      </w:tr>
      <w:tr w:rsidR="008C38ED" w:rsidRPr="00A63C8A" w14:paraId="2857F219" w14:textId="77777777" w:rsidTr="008C38ED">
        <w:trPr>
          <w:trHeight w:val="281"/>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auto"/>
            <w:vAlign w:val="center"/>
            <w:hideMark/>
          </w:tcPr>
          <w:p w14:paraId="7D27B5A4"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Promo codes</w:t>
            </w:r>
          </w:p>
        </w:tc>
        <w:tc>
          <w:tcPr>
            <w:tcW w:w="1777" w:type="dxa"/>
            <w:shd w:val="clear" w:color="auto" w:fill="auto"/>
            <w:vAlign w:val="center"/>
            <w:hideMark/>
          </w:tcPr>
          <w:p w14:paraId="77704019" w14:textId="77777777" w:rsidR="0029740E" w:rsidRPr="00F31235" w:rsidRDefault="0029740E" w:rsidP="000E37C3">
            <w:pPr>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F31235">
              <w:rPr>
                <w:color w:val="000000" w:themeColor="text1"/>
                <w:sz w:val="21"/>
                <w:szCs w:val="21"/>
              </w:rPr>
              <w:t>1</w:t>
            </w:r>
          </w:p>
        </w:tc>
      </w:tr>
      <w:tr w:rsidR="008C38ED" w:rsidRPr="00A63C8A" w14:paraId="5E50863A" w14:textId="77777777" w:rsidTr="005E46C6">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C8EBDD"/>
            <w:vAlign w:val="center"/>
            <w:hideMark/>
          </w:tcPr>
          <w:p w14:paraId="50EF7C07"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To sort Abayas based on designer</w:t>
            </w:r>
          </w:p>
        </w:tc>
        <w:tc>
          <w:tcPr>
            <w:tcW w:w="1777" w:type="dxa"/>
            <w:shd w:val="clear" w:color="auto" w:fill="C8EBDD"/>
            <w:vAlign w:val="center"/>
            <w:hideMark/>
          </w:tcPr>
          <w:p w14:paraId="0E75F54F" w14:textId="77777777" w:rsidR="0029740E" w:rsidRPr="00F31235" w:rsidRDefault="0029740E" w:rsidP="000E37C3">
            <w:pPr>
              <w:jc w:val="center"/>
              <w:cnfStyle w:val="000000100000" w:firstRow="0" w:lastRow="0" w:firstColumn="0" w:lastColumn="0" w:oddVBand="0" w:evenVBand="0" w:oddHBand="1" w:evenHBand="0" w:firstRowFirstColumn="0" w:firstRowLastColumn="0" w:lastRowFirstColumn="0" w:lastRowLastColumn="0"/>
              <w:rPr>
                <w:color w:val="000000" w:themeColor="text1"/>
                <w:sz w:val="21"/>
                <w:szCs w:val="21"/>
              </w:rPr>
            </w:pPr>
            <w:r w:rsidRPr="00F31235">
              <w:rPr>
                <w:color w:val="000000" w:themeColor="text1"/>
                <w:sz w:val="21"/>
                <w:szCs w:val="21"/>
              </w:rPr>
              <w:t>1</w:t>
            </w:r>
          </w:p>
        </w:tc>
      </w:tr>
      <w:tr w:rsidR="008C38ED" w:rsidRPr="00A63C8A" w14:paraId="12E56E19" w14:textId="77777777" w:rsidTr="008C38ED">
        <w:trPr>
          <w:trHeight w:val="310"/>
          <w:jc w:val="center"/>
        </w:trPr>
        <w:tc>
          <w:tcPr>
            <w:cnfStyle w:val="001000000000" w:firstRow="0" w:lastRow="0" w:firstColumn="1" w:lastColumn="0" w:oddVBand="0" w:evenVBand="0" w:oddHBand="0" w:evenHBand="0" w:firstRowFirstColumn="0" w:firstRowLastColumn="0" w:lastRowFirstColumn="0" w:lastRowLastColumn="0"/>
            <w:tcW w:w="4222" w:type="dxa"/>
            <w:shd w:val="clear" w:color="auto" w:fill="auto"/>
            <w:vAlign w:val="center"/>
            <w:hideMark/>
          </w:tcPr>
          <w:p w14:paraId="523A578E" w14:textId="77777777" w:rsidR="0029740E" w:rsidRPr="00F31235" w:rsidRDefault="0029740E" w:rsidP="000E37C3">
            <w:pPr>
              <w:rPr>
                <w:b w:val="0"/>
                <w:bCs w:val="0"/>
                <w:color w:val="000000" w:themeColor="text1"/>
                <w:sz w:val="21"/>
                <w:szCs w:val="21"/>
              </w:rPr>
            </w:pPr>
            <w:r w:rsidRPr="00F31235">
              <w:rPr>
                <w:b w:val="0"/>
                <w:bCs w:val="0"/>
                <w:color w:val="000000" w:themeColor="text1"/>
                <w:sz w:val="21"/>
                <w:szCs w:val="21"/>
              </w:rPr>
              <w:t>Customization (color and design)</w:t>
            </w:r>
          </w:p>
        </w:tc>
        <w:tc>
          <w:tcPr>
            <w:tcW w:w="1777" w:type="dxa"/>
            <w:shd w:val="clear" w:color="auto" w:fill="auto"/>
            <w:vAlign w:val="center"/>
            <w:hideMark/>
          </w:tcPr>
          <w:p w14:paraId="233DBF6D" w14:textId="77777777" w:rsidR="0029740E" w:rsidRPr="00F31235" w:rsidRDefault="0029740E" w:rsidP="00CB36CA">
            <w:pPr>
              <w:keepNext/>
              <w:jc w:val="center"/>
              <w:cnfStyle w:val="000000000000" w:firstRow="0" w:lastRow="0" w:firstColumn="0" w:lastColumn="0" w:oddVBand="0" w:evenVBand="0" w:oddHBand="0" w:evenHBand="0" w:firstRowFirstColumn="0" w:firstRowLastColumn="0" w:lastRowFirstColumn="0" w:lastRowLastColumn="0"/>
              <w:rPr>
                <w:color w:val="000000" w:themeColor="text1"/>
                <w:sz w:val="21"/>
                <w:szCs w:val="21"/>
              </w:rPr>
            </w:pPr>
            <w:r w:rsidRPr="00F31235">
              <w:rPr>
                <w:color w:val="000000" w:themeColor="text1"/>
                <w:sz w:val="21"/>
                <w:szCs w:val="21"/>
              </w:rPr>
              <w:t>1</w:t>
            </w:r>
          </w:p>
        </w:tc>
      </w:tr>
    </w:tbl>
    <w:p w14:paraId="5635539F" w14:textId="2DB5B578" w:rsidR="00D11CD3" w:rsidRPr="009C49DB" w:rsidRDefault="00E9065F" w:rsidP="00CB36CA">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Table 2.2: S</w:t>
      </w:r>
      <w:r w:rsidR="00CB36CA"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urvey </w:t>
      </w:r>
      <w:r w:rsidR="005E46C6"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on </w:t>
      </w:r>
      <w:r w:rsidR="00CB36CA"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s</w:t>
      </w:r>
      <w:r w:rsidR="00931E35"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uggested features</w:t>
      </w:r>
      <w:r w:rsidR="00CB36CA"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29026469" w14:textId="15E1AC5D" w:rsidR="0029740E" w:rsidRDefault="0029740E" w:rsidP="001A65C0">
      <w:pPr>
        <w:pStyle w:val="HEADING"/>
        <w:numPr>
          <w:ilvl w:val="0"/>
          <w:numId w:val="17"/>
        </w:numPr>
        <w:ind w:left="540" w:hanging="540"/>
      </w:pPr>
      <w:r w:rsidRPr="0029740E">
        <w:lastRenderedPageBreak/>
        <w:t xml:space="preserve">Designer's </w:t>
      </w:r>
      <w:r w:rsidRPr="00F565B9">
        <w:rPr>
          <w:color w:val="C57F7C"/>
        </w:rPr>
        <w:t>Survey &amp; Evaluation</w:t>
      </w:r>
    </w:p>
    <w:p w14:paraId="7DC09276" w14:textId="1A43D36F" w:rsidR="008816F9" w:rsidRDefault="00AC4F54" w:rsidP="00480A23">
      <w:pPr>
        <w:pStyle w:val="testnormal"/>
        <w:jc w:val="both"/>
      </w:pPr>
      <w:r w:rsidRPr="00085103">
        <w:t>The survey contains 9 questions. The goal of this survey is to</w:t>
      </w:r>
      <w:r w:rsidR="00480A23">
        <w:t xml:space="preserve"> get in touch with the designers, and to understand the real </w:t>
      </w:r>
      <w:r w:rsidR="004C4243">
        <w:t>market</w:t>
      </w:r>
      <w:r w:rsidR="00480A23">
        <w:t xml:space="preserve"> for designer’s Abaya</w:t>
      </w:r>
      <w:r w:rsidRPr="00085103">
        <w:t>.</w:t>
      </w:r>
      <w:r w:rsidR="008816F9">
        <w:t xml:space="preserve"> </w:t>
      </w:r>
    </w:p>
    <w:p w14:paraId="21642FBF" w14:textId="1EA865B8" w:rsidR="00AC4F54" w:rsidRDefault="008816F9" w:rsidP="00611DE0">
      <w:pPr>
        <w:pStyle w:val="testnormal"/>
        <w:jc w:val="both"/>
      </w:pPr>
      <w:r>
        <w:t xml:space="preserve">To conduct this survey, we have contacted </w:t>
      </w:r>
      <w:r w:rsidR="000714CF">
        <w:t xml:space="preserve">48 designers through </w:t>
      </w:r>
      <w:r w:rsidR="009F20A7">
        <w:t>WhatsApp</w:t>
      </w:r>
      <w:r w:rsidR="000714CF">
        <w:t xml:space="preserve">, and we got 8 responses. </w:t>
      </w:r>
    </w:p>
    <w:p w14:paraId="6638535F" w14:textId="77777777" w:rsidR="00983501" w:rsidRPr="00085103" w:rsidRDefault="00983501" w:rsidP="00687398">
      <w:pPr>
        <w:pStyle w:val="testnormal"/>
      </w:pPr>
    </w:p>
    <w:p w14:paraId="205C8449" w14:textId="00CC3DF2" w:rsidR="00F1246E" w:rsidRDefault="00F1246E" w:rsidP="001A65C0">
      <w:pPr>
        <w:pStyle w:val="heding2"/>
        <w:numPr>
          <w:ilvl w:val="0"/>
          <w:numId w:val="18"/>
        </w:numPr>
        <w:ind w:left="1260" w:hanging="810"/>
      </w:pPr>
      <w:r w:rsidRPr="00AC4F54">
        <w:t>Survey Questions</w:t>
      </w:r>
    </w:p>
    <w:p w14:paraId="54A2627D" w14:textId="77777777" w:rsidR="00AC4F54" w:rsidRDefault="00AC4F54" w:rsidP="001A65C0">
      <w:pPr>
        <w:pStyle w:val="testnormal"/>
        <w:spacing w:line="276" w:lineRule="auto"/>
        <w:ind w:right="360"/>
      </w:pPr>
      <w:r>
        <w:t xml:space="preserve">1. What is your age? </w:t>
      </w:r>
    </w:p>
    <w:p w14:paraId="74A92F3F" w14:textId="77777777" w:rsidR="00AC4F54" w:rsidRDefault="00AC4F54" w:rsidP="001A65C0">
      <w:pPr>
        <w:pStyle w:val="testnormal"/>
        <w:numPr>
          <w:ilvl w:val="0"/>
          <w:numId w:val="9"/>
        </w:numPr>
        <w:spacing w:line="276" w:lineRule="auto"/>
        <w:ind w:right="360"/>
      </w:pPr>
      <w:r>
        <w:t>Less than 16</w:t>
      </w:r>
    </w:p>
    <w:p w14:paraId="19867BED" w14:textId="77777777" w:rsidR="00AC4F54" w:rsidRDefault="00AC4F54" w:rsidP="001A65C0">
      <w:pPr>
        <w:pStyle w:val="testnormal"/>
        <w:numPr>
          <w:ilvl w:val="0"/>
          <w:numId w:val="9"/>
        </w:numPr>
        <w:spacing w:line="276" w:lineRule="auto"/>
        <w:ind w:right="360"/>
      </w:pPr>
      <w:r>
        <w:t>16-24</w:t>
      </w:r>
    </w:p>
    <w:p w14:paraId="574CE646" w14:textId="77777777" w:rsidR="00AC4F54" w:rsidRDefault="00AC4F54" w:rsidP="001A65C0">
      <w:pPr>
        <w:pStyle w:val="testnormal"/>
        <w:numPr>
          <w:ilvl w:val="0"/>
          <w:numId w:val="9"/>
        </w:numPr>
        <w:spacing w:line="276" w:lineRule="auto"/>
        <w:ind w:right="360"/>
      </w:pPr>
      <w:r>
        <w:t>25-34</w:t>
      </w:r>
    </w:p>
    <w:p w14:paraId="3C2AE798" w14:textId="77777777" w:rsidR="00AC4F54" w:rsidRDefault="00AC4F54" w:rsidP="001A65C0">
      <w:pPr>
        <w:pStyle w:val="testnormal"/>
        <w:numPr>
          <w:ilvl w:val="0"/>
          <w:numId w:val="9"/>
        </w:numPr>
        <w:spacing w:line="276" w:lineRule="auto"/>
        <w:ind w:right="360"/>
      </w:pPr>
      <w:r>
        <w:t>35-44</w:t>
      </w:r>
    </w:p>
    <w:p w14:paraId="550375BA" w14:textId="77777777" w:rsidR="00AC4F54" w:rsidRDefault="00AC4F54" w:rsidP="001A65C0">
      <w:pPr>
        <w:pStyle w:val="testnormal"/>
        <w:numPr>
          <w:ilvl w:val="0"/>
          <w:numId w:val="9"/>
        </w:numPr>
        <w:spacing w:line="276" w:lineRule="auto"/>
        <w:ind w:right="360"/>
      </w:pPr>
      <w:r>
        <w:t>45 and above</w:t>
      </w:r>
    </w:p>
    <w:p w14:paraId="00C853AA" w14:textId="77777777" w:rsidR="00AC4F54" w:rsidRDefault="00AC4F54" w:rsidP="001A65C0">
      <w:pPr>
        <w:pStyle w:val="testnormal"/>
        <w:spacing w:line="276" w:lineRule="auto"/>
        <w:ind w:right="360"/>
      </w:pPr>
    </w:p>
    <w:p w14:paraId="203E543C" w14:textId="77777777" w:rsidR="00AC4F54" w:rsidRDefault="00AC4F54" w:rsidP="001A65C0">
      <w:pPr>
        <w:pStyle w:val="testnormal"/>
        <w:spacing w:line="276" w:lineRule="auto"/>
        <w:ind w:right="360"/>
      </w:pPr>
      <w:r>
        <w:t xml:space="preserve">2. How do you usually buy your Abayas? </w:t>
      </w:r>
    </w:p>
    <w:p w14:paraId="12325379" w14:textId="77777777" w:rsidR="00AC4F54" w:rsidRDefault="00AC4F54" w:rsidP="001A65C0">
      <w:pPr>
        <w:pStyle w:val="testnormal"/>
        <w:numPr>
          <w:ilvl w:val="0"/>
          <w:numId w:val="10"/>
        </w:numPr>
        <w:spacing w:line="276" w:lineRule="auto"/>
        <w:ind w:right="360"/>
      </w:pPr>
      <w:r>
        <w:t>Online (</w:t>
      </w:r>
      <w:proofErr w:type="spellStart"/>
      <w:r>
        <w:t>Intagram</w:t>
      </w:r>
      <w:proofErr w:type="spellEnd"/>
      <w:r>
        <w:t xml:space="preserve"> and others)</w:t>
      </w:r>
    </w:p>
    <w:p w14:paraId="2FB9077C" w14:textId="77777777" w:rsidR="00AC4F54" w:rsidRDefault="00AC4F54" w:rsidP="001A65C0">
      <w:pPr>
        <w:pStyle w:val="testnormal"/>
        <w:numPr>
          <w:ilvl w:val="0"/>
          <w:numId w:val="10"/>
        </w:numPr>
        <w:spacing w:line="276" w:lineRule="auto"/>
        <w:ind w:right="360"/>
      </w:pPr>
      <w:r>
        <w:t>Bazaars, carnivals and other events</w:t>
      </w:r>
    </w:p>
    <w:p w14:paraId="6860FCEB" w14:textId="77777777" w:rsidR="00AC4F54" w:rsidRDefault="00AC4F54" w:rsidP="001A65C0">
      <w:pPr>
        <w:pStyle w:val="testnormal"/>
        <w:numPr>
          <w:ilvl w:val="0"/>
          <w:numId w:val="10"/>
        </w:numPr>
        <w:spacing w:line="276" w:lineRule="auto"/>
        <w:ind w:right="360"/>
      </w:pPr>
      <w:r>
        <w:t>Physical stores (malls)</w:t>
      </w:r>
    </w:p>
    <w:p w14:paraId="6BD3B5E6" w14:textId="77777777" w:rsidR="00AC4F54" w:rsidRDefault="00AC4F54" w:rsidP="001A65C0">
      <w:pPr>
        <w:pStyle w:val="testnormal"/>
        <w:spacing w:line="276" w:lineRule="auto"/>
        <w:ind w:right="360"/>
      </w:pPr>
    </w:p>
    <w:p w14:paraId="33F617B7" w14:textId="77777777" w:rsidR="00AC4F54" w:rsidRDefault="00AC4F54" w:rsidP="001A65C0">
      <w:pPr>
        <w:pStyle w:val="testnormal"/>
        <w:spacing w:line="276" w:lineRule="auto"/>
        <w:ind w:right="360"/>
      </w:pPr>
      <w:r>
        <w:t xml:space="preserve">3. Do you like Abaya's brands available for sale on social media? </w:t>
      </w:r>
    </w:p>
    <w:p w14:paraId="02F89556" w14:textId="77777777" w:rsidR="00AC4F54" w:rsidRDefault="00AC4F54" w:rsidP="001A65C0">
      <w:pPr>
        <w:pStyle w:val="testnormal"/>
        <w:numPr>
          <w:ilvl w:val="0"/>
          <w:numId w:val="11"/>
        </w:numPr>
        <w:spacing w:line="276" w:lineRule="auto"/>
        <w:ind w:right="360"/>
      </w:pPr>
      <w:r>
        <w:t>Yes</w:t>
      </w:r>
    </w:p>
    <w:p w14:paraId="1585AD28" w14:textId="77777777" w:rsidR="00AC4F54" w:rsidRDefault="00AC4F54" w:rsidP="001A65C0">
      <w:pPr>
        <w:pStyle w:val="testnormal"/>
        <w:numPr>
          <w:ilvl w:val="0"/>
          <w:numId w:val="11"/>
        </w:numPr>
        <w:spacing w:line="276" w:lineRule="auto"/>
        <w:ind w:right="360"/>
      </w:pPr>
      <w:r>
        <w:t>No</w:t>
      </w:r>
    </w:p>
    <w:p w14:paraId="61F468C3" w14:textId="1FF2277D" w:rsidR="00AC4F54" w:rsidRDefault="00AC4F54" w:rsidP="001A65C0">
      <w:pPr>
        <w:pStyle w:val="testnormal"/>
        <w:numPr>
          <w:ilvl w:val="0"/>
          <w:numId w:val="11"/>
        </w:numPr>
        <w:spacing w:line="276" w:lineRule="auto"/>
        <w:ind w:right="360"/>
      </w:pPr>
      <w:r>
        <w:t>Sometimes</w:t>
      </w:r>
    </w:p>
    <w:p w14:paraId="7863DDE6" w14:textId="77777777" w:rsidR="00AC4F54" w:rsidRDefault="00AC4F54" w:rsidP="001A65C0">
      <w:pPr>
        <w:pStyle w:val="testnormal"/>
        <w:spacing w:line="276" w:lineRule="auto"/>
        <w:ind w:right="360"/>
      </w:pPr>
      <w:r>
        <w:t xml:space="preserve">4. Do you prefer shopping from Abaya's designers, or stores? </w:t>
      </w:r>
    </w:p>
    <w:p w14:paraId="2A44B153" w14:textId="77777777" w:rsidR="00AC4F54" w:rsidRDefault="00AC4F54" w:rsidP="001A65C0">
      <w:pPr>
        <w:pStyle w:val="testnormal"/>
        <w:numPr>
          <w:ilvl w:val="0"/>
          <w:numId w:val="12"/>
        </w:numPr>
        <w:spacing w:line="276" w:lineRule="auto"/>
        <w:ind w:right="360"/>
      </w:pPr>
      <w:r>
        <w:t>I prefer Abaya's designers more</w:t>
      </w:r>
    </w:p>
    <w:p w14:paraId="28537EDE" w14:textId="77777777" w:rsidR="00AC4F54" w:rsidRDefault="00AC4F54" w:rsidP="001A65C0">
      <w:pPr>
        <w:pStyle w:val="testnormal"/>
        <w:numPr>
          <w:ilvl w:val="0"/>
          <w:numId w:val="12"/>
        </w:numPr>
        <w:spacing w:line="276" w:lineRule="auto"/>
        <w:ind w:right="360"/>
      </w:pPr>
      <w:r>
        <w:t>I prefer traditional stores more</w:t>
      </w:r>
    </w:p>
    <w:p w14:paraId="2636C997" w14:textId="77777777" w:rsidR="00AC4F54" w:rsidRDefault="00AC4F54" w:rsidP="001A65C0">
      <w:pPr>
        <w:pStyle w:val="testnormal"/>
        <w:spacing w:line="276" w:lineRule="auto"/>
        <w:ind w:right="360"/>
      </w:pPr>
    </w:p>
    <w:p w14:paraId="1EE06F83" w14:textId="75999722" w:rsidR="00AC4F54" w:rsidRDefault="00AC4F54" w:rsidP="001A65C0">
      <w:pPr>
        <w:pStyle w:val="testnormal"/>
        <w:spacing w:line="276" w:lineRule="auto"/>
        <w:ind w:right="360"/>
      </w:pPr>
      <w:r>
        <w:t xml:space="preserve">5. would you be interested if </w:t>
      </w:r>
      <w:r w:rsidR="00287A57">
        <w:t>there’s</w:t>
      </w:r>
      <w:r>
        <w:t xml:space="preserve"> an online app</w:t>
      </w:r>
      <w:r w:rsidR="00287A57">
        <w:t xml:space="preserve"> or website that will join all Abaya designers together? </w:t>
      </w:r>
    </w:p>
    <w:p w14:paraId="2322BD46" w14:textId="77777777" w:rsidR="00AC4F54" w:rsidRDefault="00AC4F54" w:rsidP="001A65C0">
      <w:pPr>
        <w:pStyle w:val="testnormal"/>
        <w:numPr>
          <w:ilvl w:val="0"/>
          <w:numId w:val="13"/>
        </w:numPr>
        <w:spacing w:line="276" w:lineRule="auto"/>
        <w:ind w:right="360"/>
      </w:pPr>
      <w:r>
        <w:t xml:space="preserve">YES, I would definitely be interested. </w:t>
      </w:r>
    </w:p>
    <w:p w14:paraId="06C3E141" w14:textId="77777777" w:rsidR="00AC4F54" w:rsidRDefault="00AC4F54" w:rsidP="001A65C0">
      <w:pPr>
        <w:pStyle w:val="testnormal"/>
        <w:numPr>
          <w:ilvl w:val="0"/>
          <w:numId w:val="13"/>
        </w:numPr>
        <w:spacing w:line="276" w:lineRule="auto"/>
        <w:ind w:right="360"/>
      </w:pPr>
      <w:r>
        <w:t>Yes, I would try it</w:t>
      </w:r>
    </w:p>
    <w:p w14:paraId="23A51E48" w14:textId="77777777" w:rsidR="00AC4F54" w:rsidRDefault="00AC4F54" w:rsidP="001A65C0">
      <w:pPr>
        <w:pStyle w:val="testnormal"/>
        <w:numPr>
          <w:ilvl w:val="0"/>
          <w:numId w:val="13"/>
        </w:numPr>
        <w:spacing w:line="276" w:lineRule="auto"/>
        <w:ind w:right="360"/>
      </w:pPr>
      <w:r>
        <w:t>Maybe</w:t>
      </w:r>
    </w:p>
    <w:p w14:paraId="37AC7101" w14:textId="1058FA69" w:rsidR="00AC4F54" w:rsidRDefault="00AC4F54" w:rsidP="009C49DB">
      <w:pPr>
        <w:pStyle w:val="testnormal"/>
        <w:numPr>
          <w:ilvl w:val="0"/>
          <w:numId w:val="13"/>
        </w:numPr>
        <w:spacing w:line="276" w:lineRule="auto"/>
        <w:ind w:right="360"/>
      </w:pPr>
      <w:r>
        <w:t xml:space="preserve">No, not interested </w:t>
      </w:r>
    </w:p>
    <w:p w14:paraId="6D77FF43" w14:textId="77777777" w:rsidR="00AC4F54" w:rsidRDefault="00AC4F54" w:rsidP="001A65C0">
      <w:pPr>
        <w:pStyle w:val="testnormal"/>
        <w:spacing w:line="276" w:lineRule="auto"/>
        <w:ind w:right="360"/>
      </w:pPr>
      <w:r>
        <w:lastRenderedPageBreak/>
        <w:t xml:space="preserve">6. What platform do you prefer for shopping? </w:t>
      </w:r>
    </w:p>
    <w:p w14:paraId="2F88AD9E" w14:textId="717DF840" w:rsidR="00AC4F54" w:rsidRDefault="008816F9" w:rsidP="001A65C0">
      <w:pPr>
        <w:pStyle w:val="testnormal"/>
        <w:numPr>
          <w:ilvl w:val="0"/>
          <w:numId w:val="14"/>
        </w:numPr>
        <w:spacing w:line="276" w:lineRule="auto"/>
        <w:ind w:right="360"/>
      </w:pPr>
      <w:r>
        <w:t>IOS</w:t>
      </w:r>
      <w:r w:rsidR="00AC4F54">
        <w:t xml:space="preserve"> apps</w:t>
      </w:r>
    </w:p>
    <w:p w14:paraId="29795F0A" w14:textId="77777777" w:rsidR="00AC4F54" w:rsidRDefault="00AC4F54" w:rsidP="001A65C0">
      <w:pPr>
        <w:pStyle w:val="testnormal"/>
        <w:numPr>
          <w:ilvl w:val="0"/>
          <w:numId w:val="14"/>
        </w:numPr>
        <w:spacing w:line="276" w:lineRule="auto"/>
        <w:ind w:right="360"/>
      </w:pPr>
      <w:r>
        <w:t>Android apps</w:t>
      </w:r>
    </w:p>
    <w:p w14:paraId="303FD7E7" w14:textId="77777777" w:rsidR="00AC4F54" w:rsidRDefault="00AC4F54" w:rsidP="001A65C0">
      <w:pPr>
        <w:pStyle w:val="testnormal"/>
        <w:numPr>
          <w:ilvl w:val="0"/>
          <w:numId w:val="14"/>
        </w:numPr>
        <w:spacing w:line="276" w:lineRule="auto"/>
        <w:ind w:right="360"/>
      </w:pPr>
      <w:r>
        <w:t>Website</w:t>
      </w:r>
    </w:p>
    <w:p w14:paraId="1C4A8785" w14:textId="77777777" w:rsidR="00AC4F54" w:rsidRDefault="00AC4F54" w:rsidP="001A65C0">
      <w:pPr>
        <w:pStyle w:val="testnormal"/>
        <w:numPr>
          <w:ilvl w:val="0"/>
          <w:numId w:val="14"/>
        </w:numPr>
        <w:spacing w:line="276" w:lineRule="auto"/>
        <w:ind w:right="360"/>
      </w:pPr>
      <w:r>
        <w:t>Other (please specify)</w:t>
      </w:r>
    </w:p>
    <w:p w14:paraId="723DC18B" w14:textId="77777777" w:rsidR="00AC4F54" w:rsidRDefault="00AC4F54" w:rsidP="001A65C0">
      <w:pPr>
        <w:pStyle w:val="testnormal"/>
        <w:spacing w:line="276" w:lineRule="auto"/>
        <w:ind w:right="360"/>
      </w:pPr>
    </w:p>
    <w:p w14:paraId="4636F598" w14:textId="1290460E" w:rsidR="00AC4F54" w:rsidRDefault="00AC4F54" w:rsidP="001A65C0">
      <w:pPr>
        <w:pStyle w:val="testnormal"/>
        <w:spacing w:line="276" w:lineRule="auto"/>
        <w:ind w:right="360"/>
      </w:pPr>
      <w:r>
        <w:t xml:space="preserve">7. What kind of problems do you face when buying from Instagram and </w:t>
      </w:r>
      <w:r w:rsidR="00287A57">
        <w:t>another</w:t>
      </w:r>
      <w:r>
        <w:t xml:space="preserve"> social m</w:t>
      </w:r>
      <w:r w:rsidR="00287A57">
        <w:t xml:space="preserve">edia? </w:t>
      </w:r>
    </w:p>
    <w:p w14:paraId="4578AB0D" w14:textId="77777777" w:rsidR="00AC4F54" w:rsidRDefault="00AC4F54" w:rsidP="001A65C0">
      <w:pPr>
        <w:pStyle w:val="testnormal"/>
        <w:numPr>
          <w:ilvl w:val="0"/>
          <w:numId w:val="15"/>
        </w:numPr>
        <w:spacing w:line="276" w:lineRule="auto"/>
        <w:ind w:right="360"/>
      </w:pPr>
      <w:r>
        <w:t>Sizing and customization issues</w:t>
      </w:r>
    </w:p>
    <w:p w14:paraId="4146DB9A" w14:textId="77777777" w:rsidR="00AC4F54" w:rsidRDefault="00AC4F54" w:rsidP="001A65C0">
      <w:pPr>
        <w:pStyle w:val="testnormal"/>
        <w:numPr>
          <w:ilvl w:val="0"/>
          <w:numId w:val="15"/>
        </w:numPr>
        <w:spacing w:line="276" w:lineRule="auto"/>
        <w:ind w:right="360"/>
      </w:pPr>
      <w:r>
        <w:t>Placing orders take a long time</w:t>
      </w:r>
    </w:p>
    <w:p w14:paraId="56638088" w14:textId="77777777" w:rsidR="00AC4F54" w:rsidRDefault="00AC4F54" w:rsidP="001A65C0">
      <w:pPr>
        <w:pStyle w:val="testnormal"/>
        <w:numPr>
          <w:ilvl w:val="0"/>
          <w:numId w:val="15"/>
        </w:numPr>
        <w:spacing w:line="276" w:lineRule="auto"/>
        <w:ind w:right="360"/>
      </w:pPr>
      <w:r>
        <w:t xml:space="preserve">Lack of information about the Abayas (materials, availability) </w:t>
      </w:r>
    </w:p>
    <w:p w14:paraId="4246B63A" w14:textId="77777777" w:rsidR="00AC4F54" w:rsidRDefault="00AC4F54" w:rsidP="001A65C0">
      <w:pPr>
        <w:pStyle w:val="testnormal"/>
        <w:numPr>
          <w:ilvl w:val="0"/>
          <w:numId w:val="15"/>
        </w:numPr>
        <w:spacing w:line="276" w:lineRule="auto"/>
        <w:ind w:right="360"/>
      </w:pPr>
      <w:r>
        <w:t>The number of designers is large, hard to check them all out</w:t>
      </w:r>
    </w:p>
    <w:p w14:paraId="4FCC1E3F" w14:textId="0073A7CD" w:rsidR="00AC4F54" w:rsidRDefault="00AC4F54" w:rsidP="001A65C0">
      <w:pPr>
        <w:pStyle w:val="testnormal"/>
        <w:numPr>
          <w:ilvl w:val="0"/>
          <w:numId w:val="15"/>
        </w:numPr>
        <w:spacing w:line="276" w:lineRule="auto"/>
        <w:ind w:right="360"/>
      </w:pPr>
      <w:r>
        <w:t>Other (please specify)</w:t>
      </w:r>
    </w:p>
    <w:p w14:paraId="64B12868" w14:textId="77777777" w:rsidR="00AC4F54" w:rsidRDefault="00AC4F54" w:rsidP="001A65C0">
      <w:pPr>
        <w:pStyle w:val="testnormal"/>
        <w:spacing w:line="276" w:lineRule="auto"/>
        <w:ind w:right="360"/>
      </w:pPr>
      <w:r>
        <w:t>8. Did any of the problems mentioned above held you back from buying from Instagram?</w:t>
      </w:r>
    </w:p>
    <w:p w14:paraId="7B680F98" w14:textId="77777777" w:rsidR="00AC4F54" w:rsidRDefault="00AC4F54" w:rsidP="001A65C0">
      <w:pPr>
        <w:pStyle w:val="testnormal"/>
        <w:numPr>
          <w:ilvl w:val="0"/>
          <w:numId w:val="16"/>
        </w:numPr>
        <w:spacing w:line="276" w:lineRule="auto"/>
        <w:ind w:right="360"/>
      </w:pPr>
      <w:r>
        <w:t>Yes</w:t>
      </w:r>
    </w:p>
    <w:p w14:paraId="622B370C" w14:textId="77777777" w:rsidR="00AC4F54" w:rsidRDefault="00AC4F54" w:rsidP="001A65C0">
      <w:pPr>
        <w:pStyle w:val="testnormal"/>
        <w:numPr>
          <w:ilvl w:val="0"/>
          <w:numId w:val="16"/>
        </w:numPr>
        <w:spacing w:line="276" w:lineRule="auto"/>
        <w:ind w:right="360"/>
      </w:pPr>
      <w:r>
        <w:t>No</w:t>
      </w:r>
    </w:p>
    <w:p w14:paraId="2EEBB8E1" w14:textId="77777777" w:rsidR="00AC4F54" w:rsidRDefault="00AC4F54" w:rsidP="001A65C0">
      <w:pPr>
        <w:pStyle w:val="testnormal"/>
        <w:numPr>
          <w:ilvl w:val="0"/>
          <w:numId w:val="16"/>
        </w:numPr>
        <w:spacing w:line="276" w:lineRule="auto"/>
        <w:ind w:right="360"/>
      </w:pPr>
      <w:r>
        <w:t>Sometimes</w:t>
      </w:r>
    </w:p>
    <w:p w14:paraId="24204A56" w14:textId="77777777" w:rsidR="00AC4F54" w:rsidRDefault="00AC4F54" w:rsidP="001A65C0">
      <w:pPr>
        <w:pStyle w:val="testnormal"/>
        <w:spacing w:line="276" w:lineRule="auto"/>
        <w:ind w:right="360"/>
      </w:pPr>
    </w:p>
    <w:p w14:paraId="05D07A5F" w14:textId="77777777" w:rsidR="00AC4F54" w:rsidRDefault="00AC4F54" w:rsidP="001A65C0">
      <w:pPr>
        <w:pStyle w:val="testnormal"/>
        <w:spacing w:line="276" w:lineRule="auto"/>
        <w:ind w:right="360"/>
      </w:pPr>
      <w:r>
        <w:t xml:space="preserve">9. What features would you suggest to be implemented in such software? </w:t>
      </w:r>
    </w:p>
    <w:p w14:paraId="3D88C515" w14:textId="77777777" w:rsidR="00AC4F54" w:rsidRPr="00AC4F54" w:rsidRDefault="00AC4F54" w:rsidP="00085103">
      <w:pPr>
        <w:pStyle w:val="testnormal"/>
      </w:pPr>
    </w:p>
    <w:p w14:paraId="740A8D5E" w14:textId="6FDEB9E5" w:rsidR="004C76B5" w:rsidRDefault="00F1246E" w:rsidP="001A65C0">
      <w:pPr>
        <w:pStyle w:val="heding2"/>
        <w:numPr>
          <w:ilvl w:val="0"/>
          <w:numId w:val="18"/>
        </w:numPr>
        <w:ind w:left="1080" w:hanging="630"/>
      </w:pPr>
      <w:r w:rsidRPr="00AC4F54">
        <w:t>Survey Results &amp; Inferences</w:t>
      </w:r>
    </w:p>
    <w:p w14:paraId="0BEB64D5" w14:textId="00919842" w:rsidR="000E37C3" w:rsidRDefault="00A73992" w:rsidP="004C76B5">
      <w:pPr>
        <w:pStyle w:val="subs"/>
        <w:ind w:left="540" w:firstLine="0"/>
      </w:pPr>
      <w:r w:rsidRPr="00A73992">
        <w:t xml:space="preserve">Demographic </w:t>
      </w:r>
      <w:r>
        <w:t xml:space="preserve">and </w:t>
      </w:r>
      <w:r w:rsidR="00687398">
        <w:t>Analysis:</w:t>
      </w:r>
    </w:p>
    <w:p w14:paraId="443B4A82" w14:textId="61C3CF3D" w:rsidR="00983501" w:rsidRDefault="00983501" w:rsidP="001A65C0">
      <w:pPr>
        <w:pStyle w:val="testnormal"/>
        <w:ind w:left="540" w:right="180" w:firstLine="360"/>
        <w:jc w:val="both"/>
      </w:pPr>
      <w:r>
        <w:t xml:space="preserve">A total of 8 responses were collected and analyzed. The designers who have responded are shown </w:t>
      </w:r>
      <w:r w:rsidRPr="009666FA">
        <w:t>on (</w:t>
      </w:r>
      <w:r w:rsidR="005E46C6" w:rsidRPr="009666FA">
        <w:t>Table 2.3</w:t>
      </w:r>
      <w:r w:rsidRPr="009666FA">
        <w:t xml:space="preserve">). </w:t>
      </w:r>
    </w:p>
    <w:p w14:paraId="2B4D6133" w14:textId="4CEA9C2F" w:rsidR="00983501" w:rsidRDefault="00983501" w:rsidP="001A65C0">
      <w:pPr>
        <w:pStyle w:val="testnormal"/>
        <w:ind w:left="540" w:right="180" w:firstLine="360"/>
        <w:jc w:val="both"/>
      </w:pPr>
      <w:r>
        <w:t xml:space="preserve">(6/8) of the respondents say that they would be interested </w:t>
      </w:r>
      <w:r w:rsidRPr="00DF3024">
        <w:t>if there is an Abaya shopping online system</w:t>
      </w:r>
      <w:r>
        <w:t xml:space="preserve"> that helps them to sell their designs, </w:t>
      </w:r>
      <w:r w:rsidRPr="009666FA">
        <w:t>(</w:t>
      </w:r>
      <w:r w:rsidR="0071068E" w:rsidRPr="009666FA">
        <w:t>Figure 2.3</w:t>
      </w:r>
      <w:r w:rsidRPr="009666FA">
        <w:t xml:space="preserve">). </w:t>
      </w:r>
      <w:r>
        <w:t>When asked to be involved in the process of creating the app, (5/8) say that they</w:t>
      </w:r>
      <w:r w:rsidRPr="00422604">
        <w:t xml:space="preserve"> want to be one of t</w:t>
      </w:r>
      <w:r>
        <w:t>he first to hear about this app, (3/8) say that they</w:t>
      </w:r>
      <w:r w:rsidRPr="00422604">
        <w:t xml:space="preserve"> want to be updated, a</w:t>
      </w:r>
      <w:r>
        <w:t>nd give my feedback when needed, and only (1/8) say that they don’t want to be involve</w:t>
      </w:r>
      <w:r w:rsidRPr="009666FA">
        <w:t>d, (</w:t>
      </w:r>
      <w:r w:rsidR="0071068E" w:rsidRPr="009666FA">
        <w:t>Figure 2.4</w:t>
      </w:r>
      <w:r w:rsidRPr="009666FA">
        <w:t xml:space="preserve">). </w:t>
      </w:r>
    </w:p>
    <w:tbl>
      <w:tblPr>
        <w:tblStyle w:val="GridTable2-Accent3"/>
        <w:tblpPr w:leftFromText="180" w:rightFromText="180" w:vertAnchor="text" w:horzAnchor="page" w:tblpX="2170" w:tblpY="185"/>
        <w:tblW w:w="8011" w:type="dxa"/>
        <w:tblBorders>
          <w:top w:val="single" w:sz="2" w:space="0" w:color="80D1B1"/>
          <w:left w:val="single" w:sz="2" w:space="0" w:color="80D1B1"/>
          <w:bottom w:val="single" w:sz="2" w:space="0" w:color="80D1B1"/>
          <w:right w:val="single" w:sz="2" w:space="0" w:color="80D1B1"/>
          <w:insideH w:val="single" w:sz="2" w:space="0" w:color="80D1B1"/>
          <w:insideV w:val="single" w:sz="2" w:space="0" w:color="80D1B1"/>
        </w:tblBorders>
        <w:tblLayout w:type="fixed"/>
        <w:tblLook w:val="04E0" w:firstRow="1" w:lastRow="1" w:firstColumn="1" w:lastColumn="0" w:noHBand="0" w:noVBand="1"/>
      </w:tblPr>
      <w:tblGrid>
        <w:gridCol w:w="2340"/>
        <w:gridCol w:w="1260"/>
        <w:gridCol w:w="1528"/>
        <w:gridCol w:w="1533"/>
        <w:gridCol w:w="1350"/>
      </w:tblGrid>
      <w:tr w:rsidR="007E3948" w:rsidRPr="00A63C8A" w14:paraId="6F6F602A" w14:textId="77777777" w:rsidTr="007E3948">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40" w:type="dxa"/>
            <w:tcBorders>
              <w:top w:val="single" w:sz="2" w:space="0" w:color="80D1B1"/>
              <w:bottom w:val="double" w:sz="6" w:space="0" w:color="80D1B1"/>
              <w:right w:val="single" w:sz="2" w:space="0" w:color="80D1B1"/>
            </w:tcBorders>
            <w:vAlign w:val="center"/>
          </w:tcPr>
          <w:p w14:paraId="374377C8" w14:textId="77777777" w:rsidR="001A65C0" w:rsidRPr="005C75C4" w:rsidRDefault="001A65C0" w:rsidP="001A65C0">
            <w:pPr>
              <w:jc w:val="center"/>
              <w:rPr>
                <w:color w:val="000000"/>
              </w:rPr>
            </w:pPr>
            <w:r w:rsidRPr="005C75C4">
              <w:rPr>
                <w:color w:val="000000"/>
              </w:rPr>
              <w:lastRenderedPageBreak/>
              <w:t>Respondent</w:t>
            </w:r>
            <w:r>
              <w:rPr>
                <w:color w:val="000000"/>
              </w:rPr>
              <w:t xml:space="preserve"> Instagram handler</w:t>
            </w:r>
          </w:p>
        </w:tc>
        <w:tc>
          <w:tcPr>
            <w:tcW w:w="1260" w:type="dxa"/>
            <w:tcBorders>
              <w:top w:val="single" w:sz="2" w:space="0" w:color="80D1B1"/>
              <w:bottom w:val="double" w:sz="6" w:space="0" w:color="80D1B1"/>
              <w:right w:val="single" w:sz="2" w:space="0" w:color="80D1B1"/>
            </w:tcBorders>
            <w:vAlign w:val="center"/>
          </w:tcPr>
          <w:p w14:paraId="32570D0C" w14:textId="77777777" w:rsidR="001A65C0" w:rsidRPr="005C75C4" w:rsidRDefault="001A65C0" w:rsidP="001A65C0">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Followers</w:t>
            </w:r>
          </w:p>
        </w:tc>
        <w:tc>
          <w:tcPr>
            <w:tcW w:w="1528" w:type="dxa"/>
            <w:tcBorders>
              <w:top w:val="single" w:sz="2" w:space="0" w:color="80D1B1"/>
              <w:bottom w:val="double" w:sz="6" w:space="0" w:color="80D1B1"/>
              <w:right w:val="single" w:sz="2" w:space="0" w:color="80D1B1"/>
            </w:tcBorders>
            <w:vAlign w:val="center"/>
          </w:tcPr>
          <w:p w14:paraId="1CCE115E" w14:textId="77777777" w:rsidR="007E3948" w:rsidRDefault="001A65C0" w:rsidP="001A65C0">
            <w:pPr>
              <w:jc w:val="center"/>
              <w:cnfStyle w:val="100000000000" w:firstRow="1" w:lastRow="0" w:firstColumn="0" w:lastColumn="0" w:oddVBand="0" w:evenVBand="0" w:oddHBand="0" w:evenHBand="0" w:firstRowFirstColumn="0" w:firstRowLastColumn="0" w:lastRowFirstColumn="0" w:lastRowLastColumn="0"/>
              <w:rPr>
                <w:color w:val="000000"/>
              </w:rPr>
            </w:pPr>
            <w:r w:rsidRPr="000E37C3">
              <w:rPr>
                <w:color w:val="000000"/>
              </w:rPr>
              <w:t>Orders</w:t>
            </w:r>
            <w:r>
              <w:rPr>
                <w:color w:val="000000"/>
              </w:rPr>
              <w:t>/</w:t>
            </w:r>
          </w:p>
          <w:p w14:paraId="509C5395" w14:textId="287D0889" w:rsidR="001A65C0" w:rsidRPr="005C75C4" w:rsidRDefault="001A65C0" w:rsidP="001A65C0">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month</w:t>
            </w:r>
          </w:p>
        </w:tc>
        <w:tc>
          <w:tcPr>
            <w:tcW w:w="1533" w:type="dxa"/>
            <w:tcBorders>
              <w:top w:val="single" w:sz="2" w:space="0" w:color="80D1B1"/>
              <w:bottom w:val="double" w:sz="6" w:space="0" w:color="80D1B1"/>
              <w:right w:val="single" w:sz="2" w:space="0" w:color="80D1B1"/>
            </w:tcBorders>
            <w:shd w:val="clear" w:color="auto" w:fill="auto"/>
            <w:vAlign w:val="center"/>
            <w:hideMark/>
          </w:tcPr>
          <w:p w14:paraId="183F6D3F" w14:textId="77777777" w:rsidR="001A65C0" w:rsidRPr="005C75C4" w:rsidRDefault="001A65C0" w:rsidP="001A65C0">
            <w:pPr>
              <w:jc w:val="center"/>
              <w:cnfStyle w:val="100000000000" w:firstRow="1" w:lastRow="0" w:firstColumn="0" w:lastColumn="0" w:oddVBand="0" w:evenVBand="0" w:oddHBand="0" w:evenHBand="0" w:firstRowFirstColumn="0" w:firstRowLastColumn="0" w:lastRowFirstColumn="0" w:lastRowLastColumn="0"/>
            </w:pPr>
            <w:r w:rsidRPr="000E37C3">
              <w:rPr>
                <w:color w:val="000000"/>
              </w:rPr>
              <w:t>Designs</w:t>
            </w:r>
            <w:r>
              <w:rPr>
                <w:color w:val="000000"/>
              </w:rPr>
              <w:t>/year</w:t>
            </w:r>
          </w:p>
        </w:tc>
        <w:tc>
          <w:tcPr>
            <w:tcW w:w="1350" w:type="dxa"/>
            <w:tcBorders>
              <w:top w:val="single" w:sz="2" w:space="0" w:color="80D1B1"/>
              <w:left w:val="single" w:sz="2" w:space="0" w:color="80D1B1"/>
              <w:bottom w:val="double" w:sz="6" w:space="0" w:color="80D1B1"/>
            </w:tcBorders>
            <w:shd w:val="clear" w:color="auto" w:fill="auto"/>
            <w:vAlign w:val="center"/>
            <w:hideMark/>
          </w:tcPr>
          <w:p w14:paraId="544ED5DD" w14:textId="77777777" w:rsidR="001A65C0" w:rsidRPr="005C75C4" w:rsidRDefault="001A65C0" w:rsidP="001A65C0">
            <w:pPr>
              <w:jc w:val="center"/>
              <w:cnfStyle w:val="100000000000" w:firstRow="1" w:lastRow="0" w:firstColumn="0" w:lastColumn="0" w:oddVBand="0" w:evenVBand="0" w:oddHBand="0" w:evenHBand="0" w:firstRowFirstColumn="0" w:firstRowLastColumn="0" w:lastRowFirstColumn="0" w:lastRowLastColumn="0"/>
            </w:pPr>
            <w:r w:rsidRPr="000E37C3">
              <w:rPr>
                <w:color w:val="000000"/>
              </w:rPr>
              <w:t>Earn</w:t>
            </w:r>
            <w:r>
              <w:rPr>
                <w:color w:val="000000"/>
              </w:rPr>
              <w:t>ings/</w:t>
            </w:r>
            <w:r w:rsidRPr="000E37C3">
              <w:rPr>
                <w:color w:val="000000"/>
              </w:rPr>
              <w:t xml:space="preserve"> month</w:t>
            </w:r>
          </w:p>
        </w:tc>
      </w:tr>
      <w:tr w:rsidR="007E3948" w:rsidRPr="00A63C8A" w14:paraId="055B4AE5" w14:textId="77777777" w:rsidTr="007E3948">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340" w:type="dxa"/>
            <w:tcBorders>
              <w:top w:val="double" w:sz="6" w:space="0" w:color="80D1B1"/>
            </w:tcBorders>
            <w:shd w:val="clear" w:color="auto" w:fill="C8EBDD"/>
            <w:vAlign w:val="center"/>
          </w:tcPr>
          <w:p w14:paraId="1EC92624" w14:textId="77777777" w:rsidR="001A65C0" w:rsidRPr="008C38ED" w:rsidRDefault="001A65C0" w:rsidP="001A65C0">
            <w:pPr>
              <w:rPr>
                <w:color w:val="000000"/>
                <w:sz w:val="21"/>
                <w:szCs w:val="21"/>
              </w:rPr>
            </w:pPr>
            <w:r w:rsidRPr="008C38ED">
              <w:rPr>
                <w:color w:val="000000"/>
                <w:sz w:val="21"/>
                <w:szCs w:val="21"/>
              </w:rPr>
              <w:t>@</w:t>
            </w:r>
            <w:proofErr w:type="spellStart"/>
            <w:r w:rsidRPr="008C38ED">
              <w:rPr>
                <w:color w:val="000000"/>
                <w:sz w:val="21"/>
                <w:szCs w:val="21"/>
              </w:rPr>
              <w:t>Abayaalfzr</w:t>
            </w:r>
            <w:proofErr w:type="spellEnd"/>
          </w:p>
        </w:tc>
        <w:tc>
          <w:tcPr>
            <w:tcW w:w="1260" w:type="dxa"/>
            <w:tcBorders>
              <w:top w:val="double" w:sz="6" w:space="0" w:color="80D1B1"/>
            </w:tcBorders>
            <w:shd w:val="clear" w:color="auto" w:fill="C8EBDD"/>
            <w:vAlign w:val="center"/>
          </w:tcPr>
          <w:p w14:paraId="25C908B9"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15.7K</w:t>
            </w:r>
          </w:p>
        </w:tc>
        <w:tc>
          <w:tcPr>
            <w:tcW w:w="1528" w:type="dxa"/>
            <w:tcBorders>
              <w:top w:val="double" w:sz="6" w:space="0" w:color="80D1B1"/>
            </w:tcBorders>
            <w:shd w:val="clear" w:color="auto" w:fill="C8EBDD"/>
            <w:vAlign w:val="center"/>
          </w:tcPr>
          <w:p w14:paraId="2C606C49"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17</w:t>
            </w:r>
          </w:p>
        </w:tc>
        <w:tc>
          <w:tcPr>
            <w:tcW w:w="1533" w:type="dxa"/>
            <w:tcBorders>
              <w:top w:val="double" w:sz="6" w:space="0" w:color="80D1B1"/>
            </w:tcBorders>
            <w:shd w:val="clear" w:color="auto" w:fill="C8EBDD"/>
            <w:vAlign w:val="center"/>
            <w:hideMark/>
          </w:tcPr>
          <w:p w14:paraId="0A270683"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C38ED">
              <w:rPr>
                <w:color w:val="000000"/>
                <w:sz w:val="21"/>
                <w:szCs w:val="21"/>
              </w:rPr>
              <w:t>10-20</w:t>
            </w:r>
          </w:p>
        </w:tc>
        <w:tc>
          <w:tcPr>
            <w:tcW w:w="1350" w:type="dxa"/>
            <w:tcBorders>
              <w:top w:val="double" w:sz="6" w:space="0" w:color="80D1B1"/>
            </w:tcBorders>
            <w:shd w:val="clear" w:color="auto" w:fill="C8EBDD"/>
            <w:vAlign w:val="center"/>
            <w:hideMark/>
          </w:tcPr>
          <w:p w14:paraId="163188D7"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8C38ED">
              <w:rPr>
                <w:color w:val="000000"/>
                <w:sz w:val="21"/>
                <w:szCs w:val="21"/>
              </w:rPr>
              <w:t>3K-10K SR</w:t>
            </w:r>
          </w:p>
        </w:tc>
      </w:tr>
      <w:tr w:rsidR="007E3948" w:rsidRPr="00A63C8A" w14:paraId="48A93007" w14:textId="77777777" w:rsidTr="007E3948">
        <w:trPr>
          <w:trHeight w:val="281"/>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1A54DBCE" w14:textId="77777777" w:rsidR="001A65C0" w:rsidRPr="008C38ED" w:rsidRDefault="001A65C0" w:rsidP="001A65C0">
            <w:pPr>
              <w:rPr>
                <w:color w:val="000000"/>
                <w:sz w:val="21"/>
                <w:szCs w:val="21"/>
              </w:rPr>
            </w:pPr>
            <w:r w:rsidRPr="008C38ED">
              <w:rPr>
                <w:color w:val="000000"/>
                <w:sz w:val="21"/>
                <w:szCs w:val="21"/>
              </w:rPr>
              <w:t>@</w:t>
            </w:r>
            <w:proofErr w:type="spellStart"/>
            <w:r w:rsidRPr="008C38ED">
              <w:rPr>
                <w:color w:val="000000"/>
                <w:sz w:val="21"/>
                <w:szCs w:val="21"/>
              </w:rPr>
              <w:t>abayapassion</w:t>
            </w:r>
            <w:proofErr w:type="spellEnd"/>
          </w:p>
        </w:tc>
        <w:tc>
          <w:tcPr>
            <w:tcW w:w="1260" w:type="dxa"/>
            <w:vAlign w:val="center"/>
          </w:tcPr>
          <w:p w14:paraId="4481328C"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C38ED">
              <w:rPr>
                <w:color w:val="000000"/>
                <w:sz w:val="21"/>
                <w:szCs w:val="21"/>
              </w:rPr>
              <w:t>19.6K</w:t>
            </w:r>
          </w:p>
        </w:tc>
        <w:tc>
          <w:tcPr>
            <w:tcW w:w="1528" w:type="dxa"/>
            <w:vAlign w:val="center"/>
          </w:tcPr>
          <w:p w14:paraId="2B7CEDFE"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C38ED">
              <w:rPr>
                <w:color w:val="000000"/>
                <w:sz w:val="21"/>
                <w:szCs w:val="21"/>
              </w:rPr>
              <w:t>6</w:t>
            </w:r>
          </w:p>
        </w:tc>
        <w:tc>
          <w:tcPr>
            <w:tcW w:w="1533" w:type="dxa"/>
            <w:shd w:val="clear" w:color="auto" w:fill="auto"/>
            <w:vAlign w:val="center"/>
            <w:hideMark/>
          </w:tcPr>
          <w:p w14:paraId="72C2E789"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C38ED">
              <w:rPr>
                <w:color w:val="000000"/>
                <w:sz w:val="21"/>
                <w:szCs w:val="21"/>
              </w:rPr>
              <w:t>20-30</w:t>
            </w:r>
          </w:p>
        </w:tc>
        <w:tc>
          <w:tcPr>
            <w:tcW w:w="1350" w:type="dxa"/>
            <w:shd w:val="clear" w:color="auto" w:fill="auto"/>
            <w:vAlign w:val="center"/>
            <w:hideMark/>
          </w:tcPr>
          <w:p w14:paraId="3A3970CD"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color w:val="000000"/>
                <w:sz w:val="21"/>
                <w:szCs w:val="21"/>
              </w:rPr>
              <w:t>-</w:t>
            </w:r>
          </w:p>
        </w:tc>
      </w:tr>
      <w:tr w:rsidR="007E3948" w:rsidRPr="00A63C8A" w14:paraId="2E045C5F" w14:textId="77777777" w:rsidTr="007E3948">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40" w:type="dxa"/>
            <w:shd w:val="clear" w:color="auto" w:fill="C8EBDD"/>
            <w:vAlign w:val="center"/>
          </w:tcPr>
          <w:p w14:paraId="1DA4684B" w14:textId="77777777" w:rsidR="001A65C0" w:rsidRPr="008C38ED" w:rsidRDefault="001A65C0" w:rsidP="001A65C0">
            <w:pPr>
              <w:rPr>
                <w:color w:val="000000"/>
                <w:sz w:val="21"/>
                <w:szCs w:val="21"/>
              </w:rPr>
            </w:pPr>
            <w:r w:rsidRPr="008C38ED">
              <w:rPr>
                <w:color w:val="000000"/>
                <w:sz w:val="21"/>
                <w:szCs w:val="21"/>
              </w:rPr>
              <w:t>@</w:t>
            </w:r>
            <w:proofErr w:type="spellStart"/>
            <w:r w:rsidRPr="008C38ED">
              <w:rPr>
                <w:color w:val="000000"/>
                <w:sz w:val="21"/>
                <w:szCs w:val="21"/>
              </w:rPr>
              <w:t>Abaya_by_n</w:t>
            </w:r>
            <w:proofErr w:type="spellEnd"/>
          </w:p>
        </w:tc>
        <w:tc>
          <w:tcPr>
            <w:tcW w:w="1260" w:type="dxa"/>
            <w:shd w:val="clear" w:color="auto" w:fill="C8EBDD"/>
            <w:vAlign w:val="center"/>
          </w:tcPr>
          <w:p w14:paraId="4741C05D"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6.5K</w:t>
            </w:r>
          </w:p>
        </w:tc>
        <w:tc>
          <w:tcPr>
            <w:tcW w:w="1528" w:type="dxa"/>
            <w:shd w:val="clear" w:color="auto" w:fill="C8EBDD"/>
            <w:vAlign w:val="center"/>
          </w:tcPr>
          <w:p w14:paraId="407D95B0"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15</w:t>
            </w:r>
          </w:p>
        </w:tc>
        <w:tc>
          <w:tcPr>
            <w:tcW w:w="1533" w:type="dxa"/>
            <w:shd w:val="clear" w:color="auto" w:fill="C8EBDD"/>
            <w:vAlign w:val="center"/>
            <w:hideMark/>
          </w:tcPr>
          <w:p w14:paraId="2CE45BFA"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C38ED">
              <w:rPr>
                <w:color w:val="000000"/>
                <w:sz w:val="21"/>
                <w:szCs w:val="21"/>
              </w:rPr>
              <w:t>10-20</w:t>
            </w:r>
          </w:p>
        </w:tc>
        <w:tc>
          <w:tcPr>
            <w:tcW w:w="1350" w:type="dxa"/>
            <w:shd w:val="clear" w:color="auto" w:fill="C8EBDD"/>
            <w:vAlign w:val="center"/>
            <w:hideMark/>
          </w:tcPr>
          <w:p w14:paraId="4FA953E5"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8C38ED">
              <w:rPr>
                <w:color w:val="000000"/>
                <w:sz w:val="21"/>
                <w:szCs w:val="21"/>
              </w:rPr>
              <w:t>-</w:t>
            </w:r>
          </w:p>
        </w:tc>
      </w:tr>
      <w:tr w:rsidR="007E3948" w:rsidRPr="00A63C8A" w14:paraId="75CFDA6F" w14:textId="77777777" w:rsidTr="007E3948">
        <w:trPr>
          <w:trHeight w:val="281"/>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78587CBA" w14:textId="77777777" w:rsidR="001A65C0" w:rsidRPr="008C38ED" w:rsidRDefault="001A65C0" w:rsidP="001A65C0">
            <w:pPr>
              <w:rPr>
                <w:color w:val="000000"/>
                <w:sz w:val="21"/>
                <w:szCs w:val="21"/>
              </w:rPr>
            </w:pPr>
            <w:r w:rsidRPr="008C38ED">
              <w:rPr>
                <w:color w:val="000000"/>
                <w:sz w:val="21"/>
                <w:szCs w:val="21"/>
              </w:rPr>
              <w:t>@</w:t>
            </w:r>
            <w:r w:rsidRPr="008C38ED">
              <w:rPr>
                <w:sz w:val="21"/>
                <w:szCs w:val="21"/>
              </w:rPr>
              <w:t xml:space="preserve"> </w:t>
            </w:r>
            <w:proofErr w:type="spellStart"/>
            <w:r w:rsidRPr="008C38ED">
              <w:rPr>
                <w:color w:val="000000"/>
                <w:sz w:val="21"/>
                <w:szCs w:val="21"/>
              </w:rPr>
              <w:t>Orion.abaya</w:t>
            </w:r>
            <w:proofErr w:type="spellEnd"/>
          </w:p>
        </w:tc>
        <w:tc>
          <w:tcPr>
            <w:tcW w:w="1260" w:type="dxa"/>
            <w:vAlign w:val="center"/>
          </w:tcPr>
          <w:p w14:paraId="75B5F210"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C38ED">
              <w:rPr>
                <w:color w:val="000000"/>
                <w:sz w:val="21"/>
                <w:szCs w:val="21"/>
              </w:rPr>
              <w:t>241K</w:t>
            </w:r>
          </w:p>
        </w:tc>
        <w:tc>
          <w:tcPr>
            <w:tcW w:w="1528" w:type="dxa"/>
            <w:vAlign w:val="center"/>
          </w:tcPr>
          <w:p w14:paraId="601451D0"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C38ED">
              <w:rPr>
                <w:color w:val="000000"/>
                <w:sz w:val="21"/>
                <w:szCs w:val="21"/>
              </w:rPr>
              <w:t>100</w:t>
            </w:r>
          </w:p>
        </w:tc>
        <w:tc>
          <w:tcPr>
            <w:tcW w:w="1533" w:type="dxa"/>
            <w:shd w:val="clear" w:color="auto" w:fill="auto"/>
            <w:vAlign w:val="center"/>
            <w:hideMark/>
          </w:tcPr>
          <w:p w14:paraId="0693781A"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C38ED">
              <w:rPr>
                <w:color w:val="000000"/>
                <w:sz w:val="21"/>
                <w:szCs w:val="21"/>
              </w:rPr>
              <w:t>More than 30</w:t>
            </w:r>
          </w:p>
        </w:tc>
        <w:tc>
          <w:tcPr>
            <w:tcW w:w="1350" w:type="dxa"/>
            <w:shd w:val="clear" w:color="auto" w:fill="auto"/>
            <w:vAlign w:val="center"/>
            <w:hideMark/>
          </w:tcPr>
          <w:p w14:paraId="62732142"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color w:val="000000"/>
                <w:sz w:val="21"/>
                <w:szCs w:val="21"/>
              </w:rPr>
              <w:t>10K-20K SR</w:t>
            </w:r>
          </w:p>
        </w:tc>
      </w:tr>
      <w:tr w:rsidR="007E3948" w:rsidRPr="00A63C8A" w14:paraId="503CAB9E" w14:textId="77777777" w:rsidTr="003746A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340" w:type="dxa"/>
            <w:shd w:val="clear" w:color="auto" w:fill="C8EBDD"/>
            <w:vAlign w:val="center"/>
          </w:tcPr>
          <w:p w14:paraId="41FBBF06" w14:textId="77777777" w:rsidR="001A65C0" w:rsidRPr="008C38ED" w:rsidRDefault="001A65C0" w:rsidP="001A65C0">
            <w:pPr>
              <w:tabs>
                <w:tab w:val="left" w:pos="753"/>
              </w:tabs>
              <w:rPr>
                <w:color w:val="000000"/>
                <w:sz w:val="21"/>
                <w:szCs w:val="21"/>
              </w:rPr>
            </w:pPr>
            <w:r w:rsidRPr="008C38ED">
              <w:rPr>
                <w:color w:val="000000"/>
                <w:sz w:val="21"/>
                <w:szCs w:val="21"/>
              </w:rPr>
              <w:t>@</w:t>
            </w:r>
            <w:proofErr w:type="spellStart"/>
            <w:r w:rsidRPr="008C38ED">
              <w:rPr>
                <w:color w:val="000000"/>
                <w:sz w:val="21"/>
                <w:szCs w:val="21"/>
              </w:rPr>
              <w:t>Abayat_guin</w:t>
            </w:r>
            <w:proofErr w:type="spellEnd"/>
          </w:p>
        </w:tc>
        <w:tc>
          <w:tcPr>
            <w:tcW w:w="1260" w:type="dxa"/>
            <w:shd w:val="clear" w:color="auto" w:fill="C8EBDD"/>
            <w:vAlign w:val="center"/>
          </w:tcPr>
          <w:p w14:paraId="71DC15D4"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153K</w:t>
            </w:r>
          </w:p>
        </w:tc>
        <w:tc>
          <w:tcPr>
            <w:tcW w:w="1528" w:type="dxa"/>
            <w:shd w:val="clear" w:color="auto" w:fill="C8EBDD"/>
            <w:vAlign w:val="center"/>
          </w:tcPr>
          <w:p w14:paraId="233E5F40"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80</w:t>
            </w:r>
          </w:p>
        </w:tc>
        <w:tc>
          <w:tcPr>
            <w:tcW w:w="1533" w:type="dxa"/>
            <w:shd w:val="clear" w:color="auto" w:fill="C8EBDD"/>
            <w:vAlign w:val="center"/>
            <w:hideMark/>
          </w:tcPr>
          <w:p w14:paraId="2AD8F032"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C38ED">
              <w:rPr>
                <w:color w:val="000000"/>
                <w:sz w:val="21"/>
                <w:szCs w:val="21"/>
              </w:rPr>
              <w:t>20-30</w:t>
            </w:r>
          </w:p>
        </w:tc>
        <w:tc>
          <w:tcPr>
            <w:tcW w:w="1350" w:type="dxa"/>
            <w:shd w:val="clear" w:color="auto" w:fill="C8EBDD"/>
            <w:vAlign w:val="center"/>
            <w:hideMark/>
          </w:tcPr>
          <w:p w14:paraId="5F836EC0"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8C38ED">
              <w:rPr>
                <w:sz w:val="21"/>
                <w:szCs w:val="21"/>
              </w:rPr>
              <w:t xml:space="preserve">More than 20K </w:t>
            </w:r>
            <w:r w:rsidRPr="008C38ED">
              <w:rPr>
                <w:color w:val="000000"/>
                <w:sz w:val="21"/>
                <w:szCs w:val="21"/>
              </w:rPr>
              <w:t>SR</w:t>
            </w:r>
          </w:p>
        </w:tc>
      </w:tr>
      <w:tr w:rsidR="007E3948" w:rsidRPr="00A63C8A" w14:paraId="20900167" w14:textId="77777777" w:rsidTr="007E3948">
        <w:trPr>
          <w:trHeight w:val="281"/>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4290AD81" w14:textId="77777777" w:rsidR="001A65C0" w:rsidRPr="008C38ED" w:rsidRDefault="001A65C0" w:rsidP="001A65C0">
            <w:pPr>
              <w:rPr>
                <w:b w:val="0"/>
                <w:bCs w:val="0"/>
                <w:sz w:val="21"/>
                <w:szCs w:val="21"/>
              </w:rPr>
            </w:pPr>
            <w:r w:rsidRPr="008C38ED">
              <w:rPr>
                <w:b w:val="0"/>
                <w:bCs w:val="0"/>
                <w:sz w:val="21"/>
                <w:szCs w:val="21"/>
              </w:rPr>
              <w:t>@</w:t>
            </w:r>
            <w:proofErr w:type="spellStart"/>
            <w:r w:rsidRPr="007E3948">
              <w:rPr>
                <w:bCs w:val="0"/>
                <w:sz w:val="21"/>
                <w:szCs w:val="21"/>
              </w:rPr>
              <w:t>Abaya_dialakabbara</w:t>
            </w:r>
            <w:proofErr w:type="spellEnd"/>
          </w:p>
        </w:tc>
        <w:tc>
          <w:tcPr>
            <w:tcW w:w="1260" w:type="dxa"/>
            <w:vAlign w:val="center"/>
          </w:tcPr>
          <w:p w14:paraId="435D174A"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sz w:val="21"/>
                <w:szCs w:val="21"/>
              </w:rPr>
              <w:t>23.2K</w:t>
            </w:r>
          </w:p>
        </w:tc>
        <w:tc>
          <w:tcPr>
            <w:tcW w:w="1528" w:type="dxa"/>
            <w:vAlign w:val="center"/>
          </w:tcPr>
          <w:p w14:paraId="65533B29"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sz w:val="21"/>
                <w:szCs w:val="21"/>
              </w:rPr>
              <w:t>11</w:t>
            </w:r>
          </w:p>
        </w:tc>
        <w:tc>
          <w:tcPr>
            <w:tcW w:w="1533" w:type="dxa"/>
            <w:shd w:val="clear" w:color="auto" w:fill="auto"/>
            <w:vAlign w:val="center"/>
            <w:hideMark/>
          </w:tcPr>
          <w:p w14:paraId="45118676"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sz w:val="21"/>
                <w:szCs w:val="21"/>
              </w:rPr>
              <w:t>10-20</w:t>
            </w:r>
          </w:p>
        </w:tc>
        <w:tc>
          <w:tcPr>
            <w:tcW w:w="1350" w:type="dxa"/>
            <w:shd w:val="clear" w:color="auto" w:fill="auto"/>
            <w:vAlign w:val="center"/>
            <w:hideMark/>
          </w:tcPr>
          <w:p w14:paraId="4C602C4A"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sz w:val="21"/>
                <w:szCs w:val="21"/>
              </w:rPr>
              <w:t>-</w:t>
            </w:r>
          </w:p>
        </w:tc>
      </w:tr>
      <w:tr w:rsidR="007E3948" w:rsidRPr="00A63C8A" w14:paraId="64B3A0F1" w14:textId="77777777" w:rsidTr="007E394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340" w:type="dxa"/>
            <w:shd w:val="clear" w:color="auto" w:fill="C8EBDD"/>
            <w:vAlign w:val="center"/>
          </w:tcPr>
          <w:p w14:paraId="4F92A32F" w14:textId="77777777" w:rsidR="001A65C0" w:rsidRPr="008C38ED" w:rsidRDefault="001A65C0" w:rsidP="001A65C0">
            <w:pPr>
              <w:rPr>
                <w:color w:val="000000"/>
                <w:sz w:val="21"/>
                <w:szCs w:val="21"/>
              </w:rPr>
            </w:pPr>
            <w:r w:rsidRPr="008C38ED">
              <w:rPr>
                <w:color w:val="000000"/>
                <w:sz w:val="21"/>
                <w:szCs w:val="21"/>
              </w:rPr>
              <w:t>@</w:t>
            </w:r>
            <w:proofErr w:type="spellStart"/>
            <w:r w:rsidRPr="008C38ED">
              <w:rPr>
                <w:color w:val="000000"/>
                <w:sz w:val="21"/>
                <w:szCs w:val="21"/>
              </w:rPr>
              <w:t>Abayaboutique</w:t>
            </w:r>
            <w:proofErr w:type="spellEnd"/>
          </w:p>
        </w:tc>
        <w:tc>
          <w:tcPr>
            <w:tcW w:w="1260" w:type="dxa"/>
            <w:shd w:val="clear" w:color="auto" w:fill="C8EBDD"/>
            <w:vAlign w:val="center"/>
          </w:tcPr>
          <w:p w14:paraId="478B28F3"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198K</w:t>
            </w:r>
          </w:p>
        </w:tc>
        <w:tc>
          <w:tcPr>
            <w:tcW w:w="1528" w:type="dxa"/>
            <w:shd w:val="clear" w:color="auto" w:fill="C8EBDD"/>
            <w:vAlign w:val="center"/>
          </w:tcPr>
          <w:p w14:paraId="40AEDB2D"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C38ED">
              <w:rPr>
                <w:color w:val="000000"/>
                <w:sz w:val="21"/>
                <w:szCs w:val="21"/>
              </w:rPr>
              <w:t>10</w:t>
            </w:r>
          </w:p>
        </w:tc>
        <w:tc>
          <w:tcPr>
            <w:tcW w:w="1533" w:type="dxa"/>
            <w:shd w:val="clear" w:color="auto" w:fill="C8EBDD"/>
            <w:vAlign w:val="center"/>
            <w:hideMark/>
          </w:tcPr>
          <w:p w14:paraId="0F1B3294"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C38ED">
              <w:rPr>
                <w:color w:val="000000"/>
                <w:sz w:val="21"/>
                <w:szCs w:val="21"/>
              </w:rPr>
              <w:t>More than 30</w:t>
            </w:r>
          </w:p>
        </w:tc>
        <w:tc>
          <w:tcPr>
            <w:tcW w:w="1350" w:type="dxa"/>
            <w:shd w:val="clear" w:color="auto" w:fill="C8EBDD"/>
            <w:vAlign w:val="center"/>
            <w:hideMark/>
          </w:tcPr>
          <w:p w14:paraId="21701A74" w14:textId="77777777" w:rsidR="001A65C0" w:rsidRPr="008C38ED" w:rsidRDefault="001A65C0" w:rsidP="001A65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8C38ED">
              <w:rPr>
                <w:color w:val="000000"/>
                <w:sz w:val="21"/>
                <w:szCs w:val="21"/>
              </w:rPr>
              <w:t>3K-10K SR</w:t>
            </w:r>
          </w:p>
        </w:tc>
      </w:tr>
      <w:tr w:rsidR="007E3948" w:rsidRPr="00A63C8A" w14:paraId="3E075AE2" w14:textId="77777777" w:rsidTr="007E3948">
        <w:trPr>
          <w:trHeight w:val="281"/>
        </w:trPr>
        <w:tc>
          <w:tcPr>
            <w:cnfStyle w:val="001000000000" w:firstRow="0" w:lastRow="0" w:firstColumn="1" w:lastColumn="0" w:oddVBand="0" w:evenVBand="0" w:oddHBand="0" w:evenHBand="0" w:firstRowFirstColumn="0" w:firstRowLastColumn="0" w:lastRowFirstColumn="0" w:lastRowLastColumn="0"/>
            <w:tcW w:w="2340" w:type="dxa"/>
            <w:tcBorders>
              <w:bottom w:val="thinThickSmallGap" w:sz="24" w:space="0" w:color="71CAA2"/>
            </w:tcBorders>
            <w:vAlign w:val="center"/>
          </w:tcPr>
          <w:p w14:paraId="5A321E5B" w14:textId="77777777" w:rsidR="001A65C0" w:rsidRPr="008C38ED" w:rsidRDefault="001A65C0" w:rsidP="001A65C0">
            <w:pPr>
              <w:rPr>
                <w:color w:val="000000"/>
                <w:sz w:val="21"/>
                <w:szCs w:val="21"/>
              </w:rPr>
            </w:pPr>
            <w:r w:rsidRPr="008C38ED">
              <w:rPr>
                <w:color w:val="000000"/>
                <w:sz w:val="21"/>
                <w:szCs w:val="21"/>
              </w:rPr>
              <w:t xml:space="preserve">Anonymous </w:t>
            </w:r>
          </w:p>
        </w:tc>
        <w:tc>
          <w:tcPr>
            <w:tcW w:w="1260" w:type="dxa"/>
            <w:tcBorders>
              <w:bottom w:val="thinThickSmallGap" w:sz="24" w:space="0" w:color="71CAA2"/>
            </w:tcBorders>
            <w:vAlign w:val="center"/>
          </w:tcPr>
          <w:p w14:paraId="4FC37CF9"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C38ED">
              <w:rPr>
                <w:color w:val="000000"/>
                <w:sz w:val="21"/>
                <w:szCs w:val="21"/>
              </w:rPr>
              <w:t>-</w:t>
            </w:r>
          </w:p>
        </w:tc>
        <w:tc>
          <w:tcPr>
            <w:tcW w:w="1528" w:type="dxa"/>
            <w:tcBorders>
              <w:bottom w:val="thinThickSmallGap" w:sz="24" w:space="0" w:color="71CAA2"/>
            </w:tcBorders>
            <w:vAlign w:val="center"/>
          </w:tcPr>
          <w:p w14:paraId="199E3639"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C38ED">
              <w:rPr>
                <w:color w:val="000000"/>
                <w:sz w:val="21"/>
                <w:szCs w:val="21"/>
              </w:rPr>
              <w:t>25</w:t>
            </w:r>
          </w:p>
        </w:tc>
        <w:tc>
          <w:tcPr>
            <w:tcW w:w="1533" w:type="dxa"/>
            <w:tcBorders>
              <w:bottom w:val="thinThickSmallGap" w:sz="24" w:space="0" w:color="71CAA2"/>
            </w:tcBorders>
            <w:shd w:val="clear" w:color="auto" w:fill="auto"/>
            <w:vAlign w:val="center"/>
            <w:hideMark/>
          </w:tcPr>
          <w:p w14:paraId="6592F369"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C38ED">
              <w:rPr>
                <w:color w:val="000000"/>
                <w:sz w:val="21"/>
                <w:szCs w:val="21"/>
              </w:rPr>
              <w:t>More than 30</w:t>
            </w:r>
          </w:p>
        </w:tc>
        <w:tc>
          <w:tcPr>
            <w:tcW w:w="1350" w:type="dxa"/>
            <w:tcBorders>
              <w:bottom w:val="thinThickSmallGap" w:sz="24" w:space="0" w:color="71CAA2"/>
            </w:tcBorders>
            <w:shd w:val="clear" w:color="auto" w:fill="auto"/>
            <w:vAlign w:val="center"/>
            <w:hideMark/>
          </w:tcPr>
          <w:p w14:paraId="5190E0A7" w14:textId="77777777" w:rsidR="001A65C0" w:rsidRPr="008C38ED" w:rsidRDefault="001A65C0" w:rsidP="001A65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8C38ED">
              <w:rPr>
                <w:sz w:val="21"/>
                <w:szCs w:val="21"/>
              </w:rPr>
              <w:t>3K-10K</w:t>
            </w:r>
          </w:p>
        </w:tc>
      </w:tr>
      <w:tr w:rsidR="007E3948" w:rsidRPr="00A63C8A" w14:paraId="4D9C68B7" w14:textId="77777777" w:rsidTr="007E3948">
        <w:trPr>
          <w:gridAfter w:val="2"/>
          <w:cnfStyle w:val="010000000000" w:firstRow="0" w:lastRow="1" w:firstColumn="0" w:lastColumn="0" w:oddVBand="0" w:evenVBand="0" w:oddHBand="0" w:evenHBand="0" w:firstRowFirstColumn="0" w:firstRowLastColumn="0" w:lastRowFirstColumn="0" w:lastRowLastColumn="0"/>
          <w:wAfter w:w="2883" w:type="dxa"/>
          <w:trHeight w:val="342"/>
        </w:trPr>
        <w:tc>
          <w:tcPr>
            <w:cnfStyle w:val="001000000000" w:firstRow="0" w:lastRow="0" w:firstColumn="1" w:lastColumn="0" w:oddVBand="0" w:evenVBand="0" w:oddHBand="0" w:evenHBand="0" w:firstRowFirstColumn="0" w:firstRowLastColumn="0" w:lastRowFirstColumn="0" w:lastRowLastColumn="0"/>
            <w:tcW w:w="2340" w:type="dxa"/>
            <w:tcBorders>
              <w:top w:val="thinThickSmallGap" w:sz="24" w:space="0" w:color="71CAA2"/>
              <w:left w:val="nil"/>
              <w:bottom w:val="thinThickSmallGap" w:sz="24" w:space="0" w:color="71CAA2"/>
            </w:tcBorders>
            <w:vAlign w:val="center"/>
          </w:tcPr>
          <w:p w14:paraId="3B365F60" w14:textId="77777777" w:rsidR="001A65C0" w:rsidRPr="008C38ED" w:rsidRDefault="001A65C0" w:rsidP="001A65C0">
            <w:pPr>
              <w:rPr>
                <w:color w:val="000000"/>
              </w:rPr>
            </w:pPr>
            <w:r w:rsidRPr="008C38ED">
              <w:rPr>
                <w:color w:val="000000"/>
              </w:rPr>
              <w:t>Average</w:t>
            </w:r>
          </w:p>
        </w:tc>
        <w:tc>
          <w:tcPr>
            <w:tcW w:w="1260" w:type="dxa"/>
            <w:tcBorders>
              <w:top w:val="thinThickSmallGap" w:sz="24" w:space="0" w:color="71CAA2"/>
              <w:bottom w:val="thinThickSmallGap" w:sz="24" w:space="0" w:color="71CAA2"/>
            </w:tcBorders>
            <w:vAlign w:val="center"/>
          </w:tcPr>
          <w:p w14:paraId="2FF5C675" w14:textId="77777777" w:rsidR="001A65C0" w:rsidRPr="008C38ED" w:rsidRDefault="001A65C0" w:rsidP="001A65C0">
            <w:pPr>
              <w:jc w:val="center"/>
              <w:cnfStyle w:val="010000000000" w:firstRow="0" w:lastRow="1" w:firstColumn="0" w:lastColumn="0" w:oddVBand="0" w:evenVBand="0" w:oddHBand="0" w:evenHBand="0" w:firstRowFirstColumn="0" w:firstRowLastColumn="0" w:lastRowFirstColumn="0" w:lastRowLastColumn="0"/>
              <w:rPr>
                <w:color w:val="000000"/>
              </w:rPr>
            </w:pPr>
            <w:r w:rsidRPr="008C38ED">
              <w:rPr>
                <w:color w:val="000000"/>
              </w:rPr>
              <w:t>83.8K</w:t>
            </w:r>
          </w:p>
        </w:tc>
        <w:tc>
          <w:tcPr>
            <w:tcW w:w="1528" w:type="dxa"/>
            <w:tcBorders>
              <w:top w:val="thinThickSmallGap" w:sz="24" w:space="0" w:color="71CAA2"/>
              <w:bottom w:val="thinThickSmallGap" w:sz="24" w:space="0" w:color="71CAA2"/>
              <w:right w:val="nil"/>
            </w:tcBorders>
            <w:vAlign w:val="center"/>
          </w:tcPr>
          <w:p w14:paraId="02CB5584" w14:textId="77777777" w:rsidR="001A65C0" w:rsidRPr="008C38ED" w:rsidRDefault="001A65C0" w:rsidP="007E3948">
            <w:pPr>
              <w:keepNext/>
              <w:jc w:val="center"/>
              <w:cnfStyle w:val="010000000000" w:firstRow="0" w:lastRow="1" w:firstColumn="0" w:lastColumn="0" w:oddVBand="0" w:evenVBand="0" w:oddHBand="0" w:evenHBand="0" w:firstRowFirstColumn="0" w:firstRowLastColumn="0" w:lastRowFirstColumn="0" w:lastRowLastColumn="0"/>
              <w:rPr>
                <w:color w:val="000000"/>
              </w:rPr>
            </w:pPr>
            <w:r w:rsidRPr="008C38ED">
              <w:rPr>
                <w:color w:val="000000"/>
              </w:rPr>
              <w:t>33</w:t>
            </w:r>
          </w:p>
        </w:tc>
      </w:tr>
    </w:tbl>
    <w:p w14:paraId="56FD252C" w14:textId="77777777" w:rsidR="004C76B5" w:rsidRDefault="004C76B5" w:rsidP="004C76B5">
      <w:pPr>
        <w:pStyle w:val="testnormal"/>
        <w:ind w:firstLine="0"/>
      </w:pPr>
    </w:p>
    <w:p w14:paraId="691EA36F" w14:textId="77777777" w:rsidR="008B252F" w:rsidRDefault="008B252F" w:rsidP="004C76B5">
      <w:pPr>
        <w:pStyle w:val="testnormal"/>
        <w:ind w:firstLine="0"/>
      </w:pPr>
    </w:p>
    <w:p w14:paraId="5770BDCE" w14:textId="77777777" w:rsidR="008B252F" w:rsidRDefault="008B252F" w:rsidP="004C76B5">
      <w:pPr>
        <w:pStyle w:val="testnormal"/>
        <w:ind w:firstLine="0"/>
      </w:pPr>
    </w:p>
    <w:p w14:paraId="1B2E6892" w14:textId="77777777" w:rsidR="008B252F" w:rsidRDefault="008B252F" w:rsidP="004C76B5">
      <w:pPr>
        <w:pStyle w:val="testnormal"/>
        <w:ind w:firstLine="0"/>
      </w:pPr>
    </w:p>
    <w:p w14:paraId="5E6E6F9F" w14:textId="77777777" w:rsidR="008B252F" w:rsidRDefault="008B252F" w:rsidP="004C76B5">
      <w:pPr>
        <w:pStyle w:val="testnormal"/>
        <w:ind w:firstLine="0"/>
      </w:pPr>
    </w:p>
    <w:p w14:paraId="4DBD04A5" w14:textId="77777777" w:rsidR="008B252F" w:rsidRDefault="008B252F" w:rsidP="004C76B5">
      <w:pPr>
        <w:pStyle w:val="testnormal"/>
        <w:ind w:firstLine="0"/>
      </w:pPr>
    </w:p>
    <w:p w14:paraId="02EF3EC1" w14:textId="77777777" w:rsidR="00983501" w:rsidRDefault="00983501" w:rsidP="008B252F">
      <w:pPr>
        <w:pStyle w:val="testnormal"/>
        <w:ind w:firstLine="0"/>
        <w:jc w:val="center"/>
      </w:pPr>
    </w:p>
    <w:p w14:paraId="2854163B" w14:textId="10F660FF" w:rsidR="003746A3" w:rsidRPr="009C49DB" w:rsidRDefault="00E9065F" w:rsidP="00E9065F">
      <w:pPr>
        <w:pStyle w:val="Caption"/>
        <w:framePr w:w="4094" w:hSpace="180" w:wrap="around" w:vAnchor="text" w:hAnchor="page" w:x="4457" w:y="79"/>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Pr>
          <w:i w:val="0"/>
          <w:sz w:val="20"/>
          <w:szCs w:val="20"/>
          <w14:textOutline w14:w="9525" w14:cap="rnd" w14:cmpd="sng" w14:algn="ctr">
            <w14:solidFill>
              <w14:schemeClr w14:val="accent3">
                <w14:lumMod w14:val="60000"/>
                <w14:lumOff w14:val="40000"/>
              </w14:schemeClr>
            </w14:solidFill>
            <w14:prstDash w14:val="solid"/>
            <w14:bevel/>
          </w14:textOutline>
        </w:rPr>
        <w:t>Table 2.3: S</w:t>
      </w:r>
      <w:r w:rsidR="003746A3"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Pr>
          <w:i w:val="0"/>
          <w:sz w:val="20"/>
          <w:szCs w:val="20"/>
          <w14:textOutline w14:w="9525" w14:cap="rnd" w14:cmpd="sng" w14:algn="ctr">
            <w14:solidFill>
              <w14:schemeClr w14:val="accent3">
                <w14:lumMod w14:val="60000"/>
                <w14:lumOff w14:val="40000"/>
              </w14:schemeClr>
            </w14:solidFill>
            <w14:prstDash w14:val="solid"/>
            <w14:bevel/>
          </w14:textOutline>
        </w:rPr>
        <w:t xml:space="preserve">Abaya </w:t>
      </w:r>
      <w:r w:rsidR="003746A3" w:rsidRPr="009C49DB">
        <w:rPr>
          <w:i w:val="0"/>
          <w:sz w:val="20"/>
          <w:szCs w:val="20"/>
          <w14:textOutline w14:w="9525" w14:cap="rnd" w14:cmpd="sng" w14:algn="ctr">
            <w14:solidFill>
              <w14:schemeClr w14:val="accent3">
                <w14:lumMod w14:val="60000"/>
                <w14:lumOff w14:val="40000"/>
              </w14:schemeClr>
            </w14:solidFill>
            <w14:prstDash w14:val="solid"/>
            <w14:bevel/>
          </w14:textOutline>
        </w:rPr>
        <w:t>designer</w:t>
      </w:r>
      <w:r>
        <w:rPr>
          <w:i w:val="0"/>
          <w:sz w:val="20"/>
          <w:szCs w:val="20"/>
          <w14:textOutline w14:w="9525" w14:cap="rnd" w14:cmpd="sng" w14:algn="ctr">
            <w14:solidFill>
              <w14:schemeClr w14:val="accent3">
                <w14:lumMod w14:val="60000"/>
                <w14:lumOff w14:val="40000"/>
              </w14:schemeClr>
            </w14:solidFill>
            <w14:prstDash w14:val="solid"/>
            <w14:bevel/>
          </w14:textOutline>
        </w:rPr>
        <w:t>s</w:t>
      </w:r>
      <w:r w:rsidR="003746A3" w:rsidRPr="009C49DB">
        <w:rPr>
          <w:i w:val="0"/>
          <w:sz w:val="20"/>
          <w:szCs w:val="20"/>
          <w14:textOutline w14:w="9525" w14:cap="rnd" w14:cmpd="sng" w14:algn="ctr">
            <w14:solidFill>
              <w14:schemeClr w14:val="accent3">
                <w14:lumMod w14:val="60000"/>
                <w14:lumOff w14:val="40000"/>
              </w14:schemeClr>
            </w14:solidFill>
            <w14:prstDash w14:val="solid"/>
            <w14:bevel/>
          </w14:textOutline>
        </w:rPr>
        <w:t>.</w:t>
      </w:r>
    </w:p>
    <w:p w14:paraId="2F472C1C" w14:textId="77777777" w:rsidR="00983501" w:rsidRDefault="00983501" w:rsidP="00D61009">
      <w:pPr>
        <w:pStyle w:val="testnormal"/>
        <w:ind w:firstLine="0"/>
        <w:jc w:val="center"/>
      </w:pPr>
    </w:p>
    <w:p w14:paraId="7B5618DB" w14:textId="77777777" w:rsidR="008B252F" w:rsidRDefault="008B252F" w:rsidP="008B252F">
      <w:pPr>
        <w:pStyle w:val="testnormal"/>
        <w:ind w:firstLine="0"/>
        <w:jc w:val="center"/>
      </w:pPr>
    </w:p>
    <w:p w14:paraId="310481BF" w14:textId="77777777" w:rsidR="008B252F" w:rsidRDefault="008B252F" w:rsidP="008B252F">
      <w:pPr>
        <w:pStyle w:val="testnormal"/>
        <w:ind w:firstLine="0"/>
        <w:jc w:val="center"/>
      </w:pPr>
    </w:p>
    <w:p w14:paraId="07898D50" w14:textId="77777777" w:rsidR="0071068E" w:rsidRDefault="00DF3024" w:rsidP="0071068E">
      <w:pPr>
        <w:pStyle w:val="testnormal"/>
        <w:keepNext/>
        <w:ind w:firstLine="0"/>
        <w:jc w:val="center"/>
      </w:pPr>
      <w:r>
        <w:rPr>
          <w:noProof/>
        </w:rPr>
        <w:drawing>
          <wp:inline distT="0" distB="0" distL="0" distR="0" wp14:anchorId="6E5F01CB" wp14:editId="6F498759">
            <wp:extent cx="4297680" cy="3048689"/>
            <wp:effectExtent l="0" t="0" r="0" b="0"/>
            <wp:docPr id="54" name="Picture 54" descr="Screen%20Shot%202017-05-17%20at%2010.17.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5-17%20at%2010.17.20%20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123"/>
                    <a:stretch/>
                  </pic:blipFill>
                  <pic:spPr bwMode="auto">
                    <a:xfrm>
                      <a:off x="0" y="0"/>
                      <a:ext cx="4297680" cy="3048689"/>
                    </a:xfrm>
                    <a:prstGeom prst="rect">
                      <a:avLst/>
                    </a:prstGeom>
                    <a:noFill/>
                    <a:ln>
                      <a:noFill/>
                    </a:ln>
                    <a:extLst>
                      <a:ext uri="{53640926-AAD7-44D8-BBD7-CCE9431645EC}">
                        <a14:shadowObscured xmlns:a14="http://schemas.microsoft.com/office/drawing/2010/main"/>
                      </a:ext>
                    </a:extLst>
                  </pic:spPr>
                </pic:pic>
              </a:graphicData>
            </a:graphic>
          </wp:inline>
        </w:drawing>
      </w:r>
    </w:p>
    <w:p w14:paraId="56678168" w14:textId="75C1507E" w:rsidR="0071068E" w:rsidRPr="009C49DB" w:rsidRDefault="00E9065F" w:rsidP="0071068E">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Pr>
          <w:i w:val="0"/>
          <w:sz w:val="20"/>
          <w:szCs w:val="20"/>
          <w14:textOutline w14:w="9525" w14:cap="rnd" w14:cmpd="sng" w14:algn="ctr">
            <w14:solidFill>
              <w14:schemeClr w14:val="accent3">
                <w14:lumMod w14:val="60000"/>
                <w14:lumOff w14:val="40000"/>
              </w14:schemeClr>
            </w14:solidFill>
            <w14:prstDash w14:val="solid"/>
            <w14:bevel/>
          </w14:textOutline>
        </w:rPr>
        <w:t>Figure 2.3: S</w:t>
      </w:r>
      <w:r w:rsidR="0071068E"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urvey on sells preferences. </w:t>
      </w:r>
    </w:p>
    <w:p w14:paraId="4107B333" w14:textId="77777777" w:rsidR="0071068E" w:rsidRDefault="004C76B5" w:rsidP="0071068E">
      <w:pPr>
        <w:pStyle w:val="testnormal"/>
        <w:keepNext/>
        <w:ind w:firstLine="0"/>
        <w:jc w:val="center"/>
      </w:pPr>
      <w:r>
        <w:rPr>
          <w:noProof/>
        </w:rPr>
        <w:lastRenderedPageBreak/>
        <w:drawing>
          <wp:inline distT="0" distB="0" distL="0" distR="0" wp14:anchorId="0DAE1212" wp14:editId="425367C6">
            <wp:extent cx="4297680" cy="3228552"/>
            <wp:effectExtent l="0" t="0" r="0" b="0"/>
            <wp:docPr id="55" name="Picture 55" descr="Screen%20Shot%202017-05-17%20at%2010.34.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5-17%20at%2010.34.29%20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612"/>
                    <a:stretch/>
                  </pic:blipFill>
                  <pic:spPr bwMode="auto">
                    <a:xfrm>
                      <a:off x="0" y="0"/>
                      <a:ext cx="4297680" cy="3228552"/>
                    </a:xfrm>
                    <a:prstGeom prst="rect">
                      <a:avLst/>
                    </a:prstGeom>
                    <a:noFill/>
                    <a:ln>
                      <a:noFill/>
                    </a:ln>
                    <a:extLst>
                      <a:ext uri="{53640926-AAD7-44D8-BBD7-CCE9431645EC}">
                        <a14:shadowObscured xmlns:a14="http://schemas.microsoft.com/office/drawing/2010/main"/>
                      </a:ext>
                    </a:extLst>
                  </pic:spPr>
                </pic:pic>
              </a:graphicData>
            </a:graphic>
          </wp:inline>
        </w:drawing>
      </w:r>
    </w:p>
    <w:p w14:paraId="68F78718" w14:textId="06EBC281" w:rsidR="0071068E" w:rsidRPr="009C49DB" w:rsidRDefault="0071068E" w:rsidP="0071068E">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Figure 2.4: </w:t>
      </w:r>
      <w:r w:rsidR="00E9065F">
        <w:rPr>
          <w:i w:val="0"/>
          <w:sz w:val="20"/>
          <w:szCs w:val="20"/>
          <w14:textOutline w14:w="9525" w14:cap="rnd" w14:cmpd="sng" w14:algn="ctr">
            <w14:solidFill>
              <w14:schemeClr w14:val="accent3">
                <w14:lumMod w14:val="60000"/>
                <w14:lumOff w14:val="40000"/>
              </w14:schemeClr>
            </w14:solidFill>
            <w14:prstDash w14:val="solid"/>
            <w14:bevel/>
          </w14:textOutline>
        </w:rPr>
        <w:t>S</w:t>
      </w:r>
      <w:r w:rsidR="007E3948" w:rsidRPr="009C49DB">
        <w:rPr>
          <w:i w:val="0"/>
          <w:sz w:val="20"/>
          <w:szCs w:val="20"/>
          <w14:textOutline w14:w="9525" w14:cap="rnd" w14:cmpd="sng" w14:algn="ctr">
            <w14:solidFill>
              <w14:schemeClr w14:val="accent3">
                <w14:lumMod w14:val="60000"/>
                <w14:lumOff w14:val="40000"/>
              </w14:schemeClr>
            </w14:solidFill>
            <w14:prstDash w14:val="solid"/>
            <w14:bevel/>
          </w14:textOutline>
        </w:rPr>
        <w:t>urvey on interest to</w:t>
      </w:r>
      <w:r w:rsidR="00E9065F">
        <w:rPr>
          <w:i w:val="0"/>
          <w:sz w:val="20"/>
          <w:szCs w:val="20"/>
          <w14:textOutline w14:w="9525" w14:cap="rnd" w14:cmpd="sng" w14:algn="ctr">
            <w14:solidFill>
              <w14:schemeClr w14:val="accent3">
                <w14:lumMod w14:val="60000"/>
                <w14:lumOff w14:val="40000"/>
              </w14:schemeClr>
            </w14:solidFill>
            <w14:prstDash w14:val="solid"/>
            <w14:bevel/>
          </w14:textOutline>
        </w:rPr>
        <w:t xml:space="preserve"> be</w:t>
      </w:r>
      <w:r w:rsidR="007E3948"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involve</w:t>
      </w:r>
      <w:r w:rsidR="00E9065F">
        <w:rPr>
          <w:i w:val="0"/>
          <w:sz w:val="20"/>
          <w:szCs w:val="20"/>
          <w14:textOutline w14:w="9525" w14:cap="rnd" w14:cmpd="sng" w14:algn="ctr">
            <w14:solidFill>
              <w14:schemeClr w14:val="accent3">
                <w14:lumMod w14:val="60000"/>
                <w14:lumOff w14:val="40000"/>
              </w14:schemeClr>
            </w14:solidFill>
            <w14:prstDash w14:val="solid"/>
            <w14:bevel/>
          </w14:textOutline>
        </w:rPr>
        <w:t>d</w:t>
      </w:r>
      <w:r w:rsidR="007E3948"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in creating the app</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5873F847" w14:textId="77777777" w:rsidR="00983501" w:rsidRDefault="00983501" w:rsidP="00A73992">
      <w:pPr>
        <w:pStyle w:val="testnormal"/>
        <w:ind w:firstLine="0"/>
        <w:jc w:val="center"/>
      </w:pPr>
    </w:p>
    <w:p w14:paraId="74089EEC" w14:textId="77777777" w:rsidR="00983501" w:rsidRPr="001D5A1C" w:rsidRDefault="00983501" w:rsidP="00A73992">
      <w:pPr>
        <w:pStyle w:val="testnormal"/>
        <w:ind w:firstLine="0"/>
        <w:jc w:val="center"/>
      </w:pPr>
    </w:p>
    <w:p w14:paraId="45EFE773" w14:textId="4C2E7E09" w:rsidR="00D11CD3" w:rsidRDefault="00D11CD3" w:rsidP="001A65C0">
      <w:pPr>
        <w:pStyle w:val="heding2"/>
        <w:numPr>
          <w:ilvl w:val="0"/>
          <w:numId w:val="18"/>
        </w:numPr>
        <w:ind w:left="1080" w:hanging="720"/>
      </w:pPr>
      <w:r>
        <w:t>T</w:t>
      </w:r>
      <w:r w:rsidRPr="00F565B9">
        <w:rPr>
          <w:color w:val="70879C"/>
        </w:rPr>
        <w:t>o</w:t>
      </w:r>
      <w:r>
        <w:t xml:space="preserve">ols </w:t>
      </w:r>
      <w:r w:rsidRPr="00F565B9">
        <w:rPr>
          <w:color w:val="70879C"/>
        </w:rPr>
        <w:t>Used</w:t>
      </w:r>
      <w:r>
        <w:t xml:space="preserve"> </w:t>
      </w:r>
    </w:p>
    <w:p w14:paraId="671B646B" w14:textId="77777777" w:rsidR="003B4CD8" w:rsidRDefault="003B4CD8" w:rsidP="001A65C0">
      <w:pPr>
        <w:pStyle w:val="TESTNORMAHED"/>
        <w:ind w:left="270"/>
      </w:pPr>
      <w:r>
        <w:rPr>
          <w:noProof/>
        </w:rPr>
        <w:drawing>
          <wp:inline distT="114300" distB="114300" distL="114300" distR="114300" wp14:anchorId="5CB07BAE" wp14:editId="7985AC28">
            <wp:extent cx="805733" cy="728663"/>
            <wp:effectExtent l="0" t="0" r="0" b="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
                    <a:srcRect l="5656" r="4491"/>
                    <a:stretch>
                      <a:fillRect/>
                    </a:stretch>
                  </pic:blipFill>
                  <pic:spPr>
                    <a:xfrm>
                      <a:off x="0" y="0"/>
                      <a:ext cx="805733" cy="728663"/>
                    </a:xfrm>
                    <a:prstGeom prst="rect">
                      <a:avLst/>
                    </a:prstGeom>
                    <a:ln/>
                  </pic:spPr>
                </pic:pic>
              </a:graphicData>
            </a:graphic>
          </wp:inline>
        </w:drawing>
      </w:r>
    </w:p>
    <w:p w14:paraId="20E83C42" w14:textId="3B1A3D2D" w:rsidR="003B4CD8" w:rsidRDefault="00D46AFF" w:rsidP="001A65C0">
      <w:pPr>
        <w:pStyle w:val="TESTNORMAHED"/>
        <w:spacing w:line="480" w:lineRule="auto"/>
        <w:ind w:left="270"/>
      </w:pPr>
      <w:proofErr w:type="spellStart"/>
      <w:r>
        <w:t>SuveyM</w:t>
      </w:r>
      <w:r w:rsidR="003B4CD8">
        <w:t>onkey</w:t>
      </w:r>
      <w:proofErr w:type="spellEnd"/>
    </w:p>
    <w:p w14:paraId="35CBE6C7" w14:textId="3B276E00" w:rsidR="003311A2" w:rsidRDefault="003B4CD8" w:rsidP="009C49DB">
      <w:pPr>
        <w:pStyle w:val="testnormal"/>
        <w:ind w:left="270" w:right="360" w:firstLine="360"/>
        <w:jc w:val="both"/>
      </w:pPr>
      <w:proofErr w:type="spellStart"/>
      <w:r w:rsidRPr="00446936">
        <w:t>SurveyMonkey</w:t>
      </w:r>
      <w:proofErr w:type="spellEnd"/>
      <w:r w:rsidRPr="00446936">
        <w:t xml:space="preserve"> [</w:t>
      </w:r>
      <w:r w:rsidR="00446936" w:rsidRPr="00446936">
        <w:t>3</w:t>
      </w:r>
      <w:r w:rsidRPr="00446936">
        <w:t xml:space="preserve">] </w:t>
      </w:r>
      <w:r>
        <w:t>is an online survey software as a service company. It provides free, customizable surveys, data analysis, sample selection, and data representation tools.</w:t>
      </w:r>
    </w:p>
    <w:p w14:paraId="70084470" w14:textId="77777777" w:rsidR="003311A2" w:rsidRDefault="003311A2">
      <w:pPr>
        <w:spacing w:after="60" w:line="288" w:lineRule="auto"/>
        <w:rPr>
          <w:rFonts w:ascii="Times" w:hAnsi="Times" w:cs="Times"/>
          <w:b/>
          <w:bCs/>
          <w:color w:val="5D7389"/>
          <w:sz w:val="56"/>
          <w:szCs w:val="56"/>
        </w:rPr>
      </w:pPr>
      <w:r>
        <w:br w:type="page"/>
      </w:r>
    </w:p>
    <w:p w14:paraId="6CD48759" w14:textId="77777777" w:rsidR="00AB3595" w:rsidRPr="00AB3595" w:rsidRDefault="00AB3595" w:rsidP="00AB3595">
      <w:pPr>
        <w:pStyle w:val="Name"/>
      </w:pPr>
    </w:p>
    <w:p w14:paraId="6DCB5BB8" w14:textId="77777777" w:rsidR="003311A2" w:rsidRDefault="003311A2" w:rsidP="00AB3595">
      <w:pPr>
        <w:pStyle w:val="Name"/>
      </w:pPr>
    </w:p>
    <w:p w14:paraId="2D8A820E" w14:textId="77777777" w:rsidR="003311A2" w:rsidRDefault="003311A2" w:rsidP="00AB3595">
      <w:pPr>
        <w:pStyle w:val="Name"/>
      </w:pPr>
    </w:p>
    <w:p w14:paraId="35AC0F41" w14:textId="77777777" w:rsidR="003311A2" w:rsidRDefault="003311A2" w:rsidP="00AB3595">
      <w:pPr>
        <w:pStyle w:val="Name"/>
      </w:pPr>
    </w:p>
    <w:p w14:paraId="24D204FC" w14:textId="77777777" w:rsidR="003311A2" w:rsidRDefault="003311A2" w:rsidP="00AB3595">
      <w:pPr>
        <w:pStyle w:val="Name"/>
      </w:pPr>
    </w:p>
    <w:p w14:paraId="2815FF41" w14:textId="77777777" w:rsidR="003311A2" w:rsidRDefault="003311A2" w:rsidP="00AB3595">
      <w:pPr>
        <w:pStyle w:val="Name"/>
      </w:pPr>
    </w:p>
    <w:p w14:paraId="6EEE33EE" w14:textId="77777777" w:rsidR="003311A2" w:rsidRDefault="003311A2" w:rsidP="00AB3595">
      <w:pPr>
        <w:pStyle w:val="Name"/>
      </w:pPr>
    </w:p>
    <w:p w14:paraId="2B8FF194" w14:textId="278C5210" w:rsidR="00AB3595" w:rsidRDefault="001A65C0" w:rsidP="00AB3595">
      <w:pPr>
        <w:pStyle w:val="Name"/>
      </w:pPr>
      <w:r>
        <w:t>CHAPTER 3</w:t>
      </w:r>
      <w:r w:rsidR="00AB3595" w:rsidRPr="00AB3595">
        <w:t xml:space="preserve">: REQUIREMENTS ANALYSIS AND DESIGN </w:t>
      </w:r>
    </w:p>
    <w:p w14:paraId="321A5853" w14:textId="6BC6E71C" w:rsidR="003311A2" w:rsidRDefault="003311A2" w:rsidP="00AB3595">
      <w:pPr>
        <w:pStyle w:val="Name"/>
      </w:pPr>
      <w:r>
        <w:rPr>
          <w:rFonts w:asciiTheme="minorBidi" w:hAnsiTheme="minorBidi"/>
          <w:noProof/>
          <w:color w:val="auto"/>
        </w:rPr>
        <mc:AlternateContent>
          <mc:Choice Requires="wps">
            <w:drawing>
              <wp:anchor distT="0" distB="0" distL="114300" distR="114300" simplePos="0" relativeHeight="251669504" behindDoc="0" locked="0" layoutInCell="1" allowOverlap="1" wp14:anchorId="36A6198A" wp14:editId="0C138CE0">
                <wp:simplePos x="0" y="0"/>
                <wp:positionH relativeFrom="column">
                  <wp:posOffset>0</wp:posOffset>
                </wp:positionH>
                <wp:positionV relativeFrom="paragraph">
                  <wp:posOffset>3175</wp:posOffset>
                </wp:positionV>
                <wp:extent cx="5301615" cy="3810"/>
                <wp:effectExtent l="127000" t="127000" r="108585" b="123190"/>
                <wp:wrapNone/>
                <wp:docPr id="11" name="Straight Connector 11"/>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AF5BD" id="Straight Connector 1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5pt" to="417.45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" strokecolor="#e9e6e2" strokeweight="11.75pt">
                <v:stroke linestyle="thickBetweenThin" joinstyle="miter" endcap="square"/>
              </v:line>
            </w:pict>
          </mc:Fallback>
        </mc:AlternateContent>
      </w:r>
    </w:p>
    <w:p w14:paraId="259012B7" w14:textId="77777777" w:rsidR="00F565B9" w:rsidRDefault="003311A2" w:rsidP="00345641">
      <w:pPr>
        <w:pStyle w:val="ListParagraph"/>
        <w:numPr>
          <w:ilvl w:val="0"/>
          <w:numId w:val="24"/>
        </w:numPr>
        <w:spacing w:after="60" w:line="480" w:lineRule="auto"/>
        <w:ind w:left="540" w:hanging="540"/>
        <w:rPr>
          <w:b/>
          <w:bCs/>
          <w:color w:val="C57F7C"/>
        </w:rPr>
      </w:pPr>
      <w:r>
        <w:br w:type="page"/>
      </w:r>
      <w:r w:rsidR="00AC5258" w:rsidRPr="00F565B9">
        <w:rPr>
          <w:b/>
          <w:bCs/>
          <w:color w:val="C57F7C"/>
        </w:rPr>
        <w:lastRenderedPageBreak/>
        <w:t xml:space="preserve">Proposed System Analysis </w:t>
      </w:r>
    </w:p>
    <w:p w14:paraId="69C20F87" w14:textId="215D4CAB" w:rsidR="00F565B9" w:rsidRDefault="00F565B9" w:rsidP="00345641">
      <w:pPr>
        <w:pStyle w:val="ListParagraph"/>
        <w:numPr>
          <w:ilvl w:val="1"/>
          <w:numId w:val="43"/>
        </w:numPr>
        <w:spacing w:after="60" w:line="480" w:lineRule="auto"/>
        <w:ind w:left="1170" w:hanging="810"/>
        <w:rPr>
          <w:b/>
          <w:bCs/>
          <w:color w:val="70879C"/>
        </w:rPr>
      </w:pPr>
      <w:r w:rsidRPr="001A65C0">
        <w:rPr>
          <w:b/>
          <w:bCs/>
          <w:color w:val="70879C"/>
        </w:rPr>
        <w:t xml:space="preserve">Activity Diagram </w:t>
      </w:r>
    </w:p>
    <w:p w14:paraId="686606C0" w14:textId="20112DEE" w:rsidR="00AA57DA" w:rsidRPr="009666FA" w:rsidRDefault="00AA57DA" w:rsidP="00CA3FBE">
      <w:pPr>
        <w:pStyle w:val="testnormal"/>
        <w:ind w:left="450" w:right="360" w:firstLine="450"/>
        <w:jc w:val="both"/>
      </w:pPr>
      <w:r w:rsidRPr="00AA57DA">
        <w:t>A</w:t>
      </w:r>
      <w:r w:rsidR="00B70AF7">
        <w:t>n activity diagram of the designer registration process</w:t>
      </w:r>
      <w:r>
        <w:t xml:space="preserve"> is </w:t>
      </w:r>
      <w:r w:rsidRPr="009666FA">
        <w:t xml:space="preserve">shown in (Figure </w:t>
      </w:r>
      <w:r w:rsidR="003746A3" w:rsidRPr="009666FA">
        <w:t>3.1).</w:t>
      </w:r>
      <w:r w:rsidR="00B70AF7" w:rsidRPr="009666FA">
        <w:t xml:space="preserve"> Assuming that the designer has already done the initial registration, the </w:t>
      </w:r>
      <w:r w:rsidRPr="009666FA">
        <w:t>next step is to starts</w:t>
      </w:r>
      <w:r w:rsidR="00B70AF7" w:rsidRPr="009666FA">
        <w:t xml:space="preserve"> fill</w:t>
      </w:r>
      <w:r w:rsidRPr="009666FA">
        <w:t>ing</w:t>
      </w:r>
      <w:r w:rsidR="00B70AF7" w:rsidRPr="009666FA">
        <w:t xml:space="preserve"> in </w:t>
      </w:r>
      <w:r w:rsidRPr="009666FA">
        <w:t xml:space="preserve">the </w:t>
      </w:r>
      <w:r w:rsidR="00B70AF7" w:rsidRPr="009666FA">
        <w:t xml:space="preserve">detailed information about the boutique, such as </w:t>
      </w:r>
      <w:r w:rsidRPr="009666FA">
        <w:t xml:space="preserve">logo, bank information, etc., then uploading and posting the item after validation. </w:t>
      </w:r>
    </w:p>
    <w:p w14:paraId="3FDC4D93" w14:textId="77777777" w:rsidR="008617D3" w:rsidRPr="009666FA" w:rsidRDefault="008617D3" w:rsidP="00CA3FBE">
      <w:pPr>
        <w:pStyle w:val="testnormal"/>
        <w:ind w:left="450" w:right="360" w:firstLine="450"/>
        <w:jc w:val="both"/>
      </w:pPr>
    </w:p>
    <w:p w14:paraId="2BE6F63D" w14:textId="72B3D070" w:rsidR="00CA3FBE" w:rsidRPr="00B70AF7" w:rsidRDefault="00AA57DA" w:rsidP="009C49DB">
      <w:pPr>
        <w:pStyle w:val="testnormal"/>
        <w:ind w:left="450" w:right="360" w:firstLine="450"/>
        <w:jc w:val="both"/>
      </w:pPr>
      <w:r w:rsidRPr="009666FA">
        <w:t>(Figure</w:t>
      </w:r>
      <w:r w:rsidR="003746A3" w:rsidRPr="009666FA">
        <w:t xml:space="preserve"> 3.2</w:t>
      </w:r>
      <w:r w:rsidRPr="009666FA">
        <w:t>) shows an activity diagram of the ordering process. The di</w:t>
      </w:r>
      <w:r>
        <w:t xml:space="preserve">agram starts assuming that the customer has already registered. It shows the </w:t>
      </w:r>
      <w:r w:rsidR="00CA3FBE">
        <w:t>activity process from browsing, item selection, adding to the cart, through the checking out process.</w:t>
      </w:r>
    </w:p>
    <w:p w14:paraId="78D64E62" w14:textId="77777777" w:rsidR="003746A3" w:rsidRDefault="00CA3FBE" w:rsidP="003746A3">
      <w:pPr>
        <w:pStyle w:val="testnormal"/>
        <w:keepNext/>
        <w:ind w:firstLine="0"/>
        <w:jc w:val="center"/>
      </w:pPr>
      <w:r>
        <w:rPr>
          <w:noProof/>
        </w:rPr>
        <w:lastRenderedPageBreak/>
        <w:drawing>
          <wp:inline distT="0" distB="0" distL="0" distR="0" wp14:anchorId="7342FD75" wp14:editId="525F0578">
            <wp:extent cx="4925350" cy="3603749"/>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uments/University/C/SENIOR/DAIGRAMS/Actibty%20dai%20-%20Page%201.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25350" cy="3603749"/>
                    </a:xfrm>
                    <a:prstGeom prst="rect">
                      <a:avLst/>
                    </a:prstGeom>
                    <a:noFill/>
                    <a:ln>
                      <a:noFill/>
                    </a:ln>
                    <a:extLst>
                      <a:ext uri="{53640926-AAD7-44D8-BBD7-CCE9431645EC}">
                        <a14:shadowObscured xmlns:a14="http://schemas.microsoft.com/office/drawing/2010/main"/>
                      </a:ext>
                    </a:extLst>
                  </pic:spPr>
                </pic:pic>
              </a:graphicData>
            </a:graphic>
          </wp:inline>
        </w:drawing>
      </w:r>
    </w:p>
    <w:p w14:paraId="3A406E5B" w14:textId="1B705CAF" w:rsidR="00CA3FBE" w:rsidRPr="009C49DB" w:rsidRDefault="00E9065F" w:rsidP="003746A3">
      <w:pPr>
        <w:pStyle w:val="Caption"/>
        <w:jc w:val="center"/>
        <w:rPr>
          <w:sz w:val="20"/>
          <w:szCs w:val="20"/>
        </w:rPr>
      </w:pPr>
      <w:r>
        <w:rPr>
          <w:i w:val="0"/>
          <w:sz w:val="20"/>
          <w:szCs w:val="20"/>
          <w14:textOutline w14:w="9525" w14:cap="rnd" w14:cmpd="sng" w14:algn="ctr">
            <w14:solidFill>
              <w14:schemeClr w14:val="accent3">
                <w14:lumMod w14:val="60000"/>
                <w14:lumOff w14:val="40000"/>
              </w14:schemeClr>
            </w14:solidFill>
            <w14:prstDash w14:val="solid"/>
            <w14:bevel/>
          </w14:textOutline>
        </w:rPr>
        <w:t>Figure 3.1: Activity Diagram - D</w:t>
      </w:r>
      <w:r w:rsidR="003746A3" w:rsidRPr="009C49DB">
        <w:rPr>
          <w:i w:val="0"/>
          <w:sz w:val="20"/>
          <w:szCs w:val="20"/>
          <w14:textOutline w14:w="9525" w14:cap="rnd" w14:cmpd="sng" w14:algn="ctr">
            <w14:solidFill>
              <w14:schemeClr w14:val="accent3">
                <w14:lumMod w14:val="60000"/>
                <w14:lumOff w14:val="40000"/>
              </w14:schemeClr>
            </w14:solidFill>
            <w14:prstDash w14:val="solid"/>
            <w14:bevel/>
          </w14:textOutline>
        </w:rPr>
        <w:t>esigner registration process.</w:t>
      </w:r>
    </w:p>
    <w:p w14:paraId="59E429F5" w14:textId="77777777" w:rsidR="008617D3" w:rsidRDefault="008617D3" w:rsidP="00CA3FBE">
      <w:pPr>
        <w:pStyle w:val="testnormal"/>
        <w:ind w:firstLine="0"/>
        <w:jc w:val="center"/>
      </w:pPr>
    </w:p>
    <w:p w14:paraId="0585555F" w14:textId="77777777" w:rsidR="003746A3" w:rsidRDefault="00C343E3" w:rsidP="003746A3">
      <w:pPr>
        <w:keepNext/>
        <w:spacing w:after="60" w:line="480" w:lineRule="auto"/>
        <w:jc w:val="center"/>
      </w:pPr>
      <w:r>
        <w:rPr>
          <w:noProof/>
        </w:rPr>
        <w:drawing>
          <wp:inline distT="0" distB="0" distL="0" distR="0" wp14:anchorId="082C61C9" wp14:editId="2AD97EBA">
            <wp:extent cx="5029200" cy="2825292"/>
            <wp:effectExtent l="0" t="0" r="0" b="0"/>
            <wp:docPr id="57" name="Picture 57" descr="../Documents/University/C/SENIOR/DAIGRAMS/Actibty%20dai%20-%20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uments/University/C/SENIOR/DAIGRAMS/Actibty%20dai%20-%20Page%20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619" t="59927" r="5434" b="1057"/>
                    <a:stretch/>
                  </pic:blipFill>
                  <pic:spPr bwMode="auto">
                    <a:xfrm>
                      <a:off x="0" y="0"/>
                      <a:ext cx="5029200" cy="2825292"/>
                    </a:xfrm>
                    <a:prstGeom prst="rect">
                      <a:avLst/>
                    </a:prstGeom>
                    <a:noFill/>
                    <a:ln>
                      <a:noFill/>
                    </a:ln>
                    <a:extLst>
                      <a:ext uri="{53640926-AAD7-44D8-BBD7-CCE9431645EC}">
                        <a14:shadowObscured xmlns:a14="http://schemas.microsoft.com/office/drawing/2010/main"/>
                      </a:ext>
                    </a:extLst>
                  </pic:spPr>
                </pic:pic>
              </a:graphicData>
            </a:graphic>
          </wp:inline>
        </w:drawing>
      </w:r>
    </w:p>
    <w:p w14:paraId="3CBA75BB" w14:textId="1A8B5410" w:rsidR="008617D3" w:rsidRPr="009C49DB" w:rsidRDefault="00E9065F" w:rsidP="003746A3">
      <w:pPr>
        <w:spacing w:after="60" w:line="288" w:lineRule="auto"/>
        <w:jc w:val="center"/>
        <w:rPr>
          <w:b/>
          <w:bCs/>
          <w:color w:val="70879C"/>
          <w:sz w:val="20"/>
          <w:szCs w:val="20"/>
        </w:rPr>
      </w:pPr>
      <w:r>
        <w:rPr>
          <w:iCs/>
          <w:sz w:val="20"/>
          <w:szCs w:val="20"/>
          <w14:textOutline w14:w="9525" w14:cap="rnd" w14:cmpd="sng" w14:algn="ctr">
            <w14:solidFill>
              <w14:schemeClr w14:val="accent3">
                <w14:lumMod w14:val="60000"/>
                <w14:lumOff w14:val="40000"/>
              </w14:schemeClr>
            </w14:solidFill>
            <w14:prstDash w14:val="solid"/>
            <w14:bevel/>
          </w14:textOutline>
        </w:rPr>
        <w:t>Figure 3.2: Activity Diagram - C</w:t>
      </w:r>
      <w:r w:rsidR="003746A3" w:rsidRPr="009C49DB">
        <w:rPr>
          <w:iCs/>
          <w:sz w:val="20"/>
          <w:szCs w:val="20"/>
          <w14:textOutline w14:w="9525" w14:cap="rnd" w14:cmpd="sng" w14:algn="ctr">
            <w14:solidFill>
              <w14:schemeClr w14:val="accent3">
                <w14:lumMod w14:val="60000"/>
                <w14:lumOff w14:val="40000"/>
              </w14:schemeClr>
            </w14:solidFill>
            <w14:prstDash w14:val="solid"/>
            <w14:bevel/>
          </w14:textOutline>
        </w:rPr>
        <w:t>ustomer ordering process.</w:t>
      </w:r>
      <w:r w:rsidR="003746A3" w:rsidRPr="009C49DB">
        <w:rPr>
          <w:b/>
          <w:bCs/>
          <w:color w:val="70879C"/>
          <w:sz w:val="20"/>
          <w:szCs w:val="20"/>
        </w:rPr>
        <w:t xml:space="preserve"> </w:t>
      </w:r>
      <w:r w:rsidR="008617D3" w:rsidRPr="009C49DB">
        <w:rPr>
          <w:b/>
          <w:bCs/>
          <w:color w:val="70879C"/>
          <w:sz w:val="20"/>
          <w:szCs w:val="20"/>
        </w:rPr>
        <w:br w:type="page"/>
      </w:r>
    </w:p>
    <w:p w14:paraId="54DAA63A" w14:textId="74DF7C8F" w:rsidR="00F565B9" w:rsidRDefault="00D207BC" w:rsidP="00840E2D">
      <w:pPr>
        <w:pStyle w:val="ListParagraph"/>
        <w:spacing w:after="60" w:line="360" w:lineRule="auto"/>
        <w:ind w:left="1260" w:hanging="900"/>
        <w:rPr>
          <w:b/>
          <w:bCs/>
          <w:color w:val="70879C"/>
        </w:rPr>
      </w:pPr>
      <w:r>
        <w:rPr>
          <w:b/>
          <w:bCs/>
          <w:color w:val="70879C"/>
        </w:rPr>
        <w:lastRenderedPageBreak/>
        <w:t>3.1.2</w:t>
      </w:r>
      <w:r w:rsidR="00F565B9" w:rsidRPr="00F565B9">
        <w:rPr>
          <w:b/>
          <w:bCs/>
          <w:color w:val="70879C"/>
        </w:rPr>
        <w:t>.</w:t>
      </w:r>
      <w:r w:rsidR="00F565B9" w:rsidRPr="00F565B9">
        <w:rPr>
          <w:b/>
          <w:bCs/>
          <w:color w:val="70879C"/>
        </w:rPr>
        <w:tab/>
        <w:t>Use Case Diagram</w:t>
      </w:r>
    </w:p>
    <w:p w14:paraId="6A11970A" w14:textId="6264025B" w:rsidR="008617D3" w:rsidRPr="008617D3" w:rsidRDefault="008617D3" w:rsidP="008617D3">
      <w:pPr>
        <w:pStyle w:val="testnormal"/>
        <w:ind w:left="360" w:right="360"/>
        <w:jc w:val="both"/>
      </w:pPr>
      <w:r w:rsidRPr="008617D3">
        <w:t>A main use case diagram</w:t>
      </w:r>
      <w:r>
        <w:t xml:space="preserve"> showed </w:t>
      </w:r>
      <w:r w:rsidRPr="009666FA">
        <w:t>in (</w:t>
      </w:r>
      <w:r w:rsidR="003746A3" w:rsidRPr="009666FA">
        <w:t>Figure 3.3</w:t>
      </w:r>
      <w:r w:rsidRPr="009666FA">
        <w:t xml:space="preserve">), showing </w:t>
      </w:r>
      <w:r w:rsidRPr="008617D3">
        <w:t xml:space="preserve">the significance and major tasks that will be performed by the customer, </w:t>
      </w:r>
      <w:r w:rsidRPr="009666FA">
        <w:t>designe</w:t>
      </w:r>
      <w:r w:rsidRPr="007C2F22">
        <w:t>r,</w:t>
      </w:r>
      <w:r w:rsidRPr="009666FA">
        <w:t xml:space="preserve"> and </w:t>
      </w:r>
      <w:r w:rsidRPr="008617D3">
        <w:t>admin.</w:t>
      </w:r>
    </w:p>
    <w:p w14:paraId="2BD62747" w14:textId="77777777" w:rsidR="008617D3" w:rsidRDefault="008617D3" w:rsidP="008617D3">
      <w:pPr>
        <w:pStyle w:val="testnormal"/>
      </w:pPr>
    </w:p>
    <w:p w14:paraId="4B7AC443" w14:textId="77777777" w:rsidR="003746A3" w:rsidRDefault="00D1428F" w:rsidP="003746A3">
      <w:pPr>
        <w:keepNext/>
        <w:spacing w:after="60" w:line="480" w:lineRule="auto"/>
        <w:jc w:val="center"/>
      </w:pPr>
      <w:r>
        <w:rPr>
          <w:noProof/>
        </w:rPr>
        <w:drawing>
          <wp:inline distT="0" distB="0" distL="0" distR="0" wp14:anchorId="7A3222CE" wp14:editId="71A173CB">
            <wp:extent cx="4854180" cy="43891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uments/University/C/SENIOR/DAIGRAMS/Basic%20Use%20Case%20Diagram%20-%20Page%201.p"/>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42" b="1386"/>
                    <a:stretch/>
                  </pic:blipFill>
                  <pic:spPr bwMode="auto">
                    <a:xfrm>
                      <a:off x="0" y="0"/>
                      <a:ext cx="4854180" cy="4389120"/>
                    </a:xfrm>
                    <a:prstGeom prst="rect">
                      <a:avLst/>
                    </a:prstGeom>
                    <a:noFill/>
                    <a:ln>
                      <a:noFill/>
                    </a:ln>
                    <a:extLst>
                      <a:ext uri="{53640926-AAD7-44D8-BBD7-CCE9431645EC}">
                        <a14:shadowObscured xmlns:a14="http://schemas.microsoft.com/office/drawing/2010/main"/>
                      </a:ext>
                    </a:extLst>
                  </pic:spPr>
                </pic:pic>
              </a:graphicData>
            </a:graphic>
          </wp:inline>
        </w:drawing>
      </w:r>
    </w:p>
    <w:p w14:paraId="0BD4E8FF" w14:textId="3450E2F9" w:rsidR="003746A3" w:rsidRPr="009C49DB" w:rsidRDefault="003746A3" w:rsidP="00E9065F">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 3.</w:t>
      </w:r>
      <w:r w:rsidR="00E5286A">
        <w:rPr>
          <w:i w:val="0"/>
          <w:color w:val="5D7389"/>
          <w:sz w:val="20"/>
          <w:szCs w:val="20"/>
          <w14:textOutline w14:w="9525" w14:cap="rnd" w14:cmpd="sng" w14:algn="ctr">
            <w14:solidFill>
              <w14:schemeClr w14:val="accent3">
                <w14:lumMod w14:val="60000"/>
                <w14:lumOff w14:val="40000"/>
              </w14:schemeClr>
            </w14:solidFill>
            <w14:prstDash w14:val="solid"/>
            <w14:bevel/>
          </w14:textOutline>
        </w:rPr>
        <w:t>3</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sidR="00E9065F">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Use Case diagram</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7B82AA2E" w14:textId="75D87387" w:rsidR="003746A3" w:rsidRDefault="003746A3" w:rsidP="003746A3">
      <w:pPr>
        <w:pStyle w:val="Caption"/>
        <w:jc w:val="center"/>
      </w:pPr>
    </w:p>
    <w:p w14:paraId="5F313878" w14:textId="5588BEE5" w:rsidR="00CA3FBE" w:rsidRDefault="00CA3FBE">
      <w:pPr>
        <w:spacing w:after="60" w:line="288" w:lineRule="auto"/>
        <w:rPr>
          <w:b/>
          <w:bCs/>
          <w:color w:val="70879C"/>
        </w:rPr>
      </w:pPr>
    </w:p>
    <w:p w14:paraId="2C4BD8F3" w14:textId="77777777" w:rsidR="008617D3" w:rsidRDefault="008617D3">
      <w:pPr>
        <w:spacing w:after="60" w:line="288" w:lineRule="auto"/>
        <w:rPr>
          <w:b/>
          <w:bCs/>
          <w:color w:val="70879C"/>
        </w:rPr>
      </w:pPr>
      <w:r>
        <w:rPr>
          <w:b/>
          <w:bCs/>
          <w:color w:val="70879C"/>
        </w:rPr>
        <w:br w:type="page"/>
      </w:r>
    </w:p>
    <w:p w14:paraId="6327E665" w14:textId="58436378" w:rsidR="00F565B9" w:rsidRDefault="00D207BC" w:rsidP="00D207BC">
      <w:pPr>
        <w:pStyle w:val="ListParagraph"/>
        <w:spacing w:after="60" w:line="480" w:lineRule="auto"/>
        <w:ind w:left="1170" w:hanging="810"/>
        <w:rPr>
          <w:b/>
          <w:bCs/>
          <w:color w:val="70879C"/>
        </w:rPr>
      </w:pPr>
      <w:r>
        <w:rPr>
          <w:b/>
          <w:bCs/>
          <w:color w:val="70879C"/>
        </w:rPr>
        <w:lastRenderedPageBreak/>
        <w:t>3.1.3</w:t>
      </w:r>
      <w:r w:rsidR="00F565B9" w:rsidRPr="00F565B9">
        <w:rPr>
          <w:b/>
          <w:bCs/>
          <w:color w:val="70879C"/>
        </w:rPr>
        <w:t>.</w:t>
      </w:r>
      <w:r w:rsidR="00F565B9" w:rsidRPr="00F565B9">
        <w:rPr>
          <w:b/>
          <w:bCs/>
          <w:color w:val="70879C"/>
        </w:rPr>
        <w:tab/>
        <w:t xml:space="preserve">Use Case Specifications </w:t>
      </w:r>
    </w:p>
    <w:tbl>
      <w:tblPr>
        <w:tblStyle w:val="GridTable2-Accent3"/>
        <w:tblW w:w="8634" w:type="dxa"/>
        <w:jc w:val="center"/>
        <w:tblBorders>
          <w:top w:val="single" w:sz="2" w:space="0" w:color="80D1B1"/>
          <w:left w:val="single" w:sz="2" w:space="0" w:color="80D1B1"/>
          <w:bottom w:val="single" w:sz="2" w:space="0" w:color="80D1B1"/>
          <w:right w:val="single" w:sz="2" w:space="0" w:color="80D1B1"/>
          <w:insideH w:val="single" w:sz="2" w:space="0" w:color="80D1B1"/>
          <w:insideV w:val="single" w:sz="2" w:space="0" w:color="80D1B1"/>
        </w:tblBorders>
        <w:tblLook w:val="0680" w:firstRow="0" w:lastRow="0" w:firstColumn="1" w:lastColumn="0" w:noHBand="1" w:noVBand="1"/>
      </w:tblPr>
      <w:tblGrid>
        <w:gridCol w:w="1887"/>
        <w:gridCol w:w="2072"/>
        <w:gridCol w:w="1889"/>
        <w:gridCol w:w="2786"/>
      </w:tblGrid>
      <w:tr w:rsidR="008617D3" w:rsidRPr="00A63C8A" w14:paraId="6EC4775B" w14:textId="77777777" w:rsidTr="008617D3">
        <w:trPr>
          <w:trHeight w:val="308"/>
          <w:jc w:val="center"/>
        </w:trPr>
        <w:tc>
          <w:tcPr>
            <w:cnfStyle w:val="001000000000" w:firstRow="0" w:lastRow="0" w:firstColumn="1" w:lastColumn="0" w:oddVBand="0" w:evenVBand="0" w:oddHBand="0" w:evenHBand="0" w:firstRowFirstColumn="0" w:firstRowLastColumn="0" w:lastRowFirstColumn="0" w:lastRowLastColumn="0"/>
            <w:tcW w:w="1887" w:type="dxa"/>
            <w:tcBorders>
              <w:top w:val="single" w:sz="2" w:space="0" w:color="80D1B1"/>
            </w:tcBorders>
            <w:shd w:val="clear" w:color="auto" w:fill="C8EBDD"/>
          </w:tcPr>
          <w:p w14:paraId="14D2C525" w14:textId="520BD02A" w:rsidR="00590BA9" w:rsidRPr="00135EC2" w:rsidRDefault="00590BA9" w:rsidP="005552B0">
            <w:pPr>
              <w:spacing w:before="6" w:after="6"/>
              <w:jc w:val="both"/>
              <w:rPr>
                <w:color w:val="000000" w:themeColor="text1"/>
              </w:rPr>
            </w:pPr>
            <w:r w:rsidRPr="00135EC2">
              <w:rPr>
                <w:color w:val="000000" w:themeColor="text1"/>
              </w:rPr>
              <w:t>Use Case ID:</w:t>
            </w:r>
          </w:p>
        </w:tc>
        <w:tc>
          <w:tcPr>
            <w:tcW w:w="2072" w:type="dxa"/>
            <w:tcBorders>
              <w:top w:val="single" w:sz="2" w:space="0" w:color="80D1B1"/>
            </w:tcBorders>
            <w:shd w:val="clear" w:color="auto" w:fill="FFFFFF" w:themeFill="background1"/>
          </w:tcPr>
          <w:p w14:paraId="1A2BD12D" w14:textId="2B8535FF" w:rsidR="00590BA9" w:rsidRPr="00135EC2" w:rsidRDefault="00590BA9"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1</w:t>
            </w:r>
          </w:p>
        </w:tc>
        <w:tc>
          <w:tcPr>
            <w:tcW w:w="1889" w:type="dxa"/>
            <w:tcBorders>
              <w:top w:val="single" w:sz="2" w:space="0" w:color="80D1B1"/>
            </w:tcBorders>
            <w:shd w:val="clear" w:color="auto" w:fill="C8EBDD"/>
          </w:tcPr>
          <w:p w14:paraId="4E3B5083" w14:textId="707902B6" w:rsidR="00590BA9"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b/>
                <w:bCs/>
                <w:color w:val="000000" w:themeColor="text1"/>
              </w:rPr>
            </w:pPr>
            <w:r w:rsidRPr="00135EC2">
              <w:rPr>
                <w:b/>
                <w:bCs/>
                <w:color w:val="000000" w:themeColor="text1"/>
              </w:rPr>
              <w:t>Use Case Name:</w:t>
            </w:r>
          </w:p>
        </w:tc>
        <w:tc>
          <w:tcPr>
            <w:tcW w:w="2786" w:type="dxa"/>
            <w:tcBorders>
              <w:top w:val="single" w:sz="2" w:space="0" w:color="80D1B1"/>
            </w:tcBorders>
            <w:shd w:val="clear" w:color="auto" w:fill="FFFFFF" w:themeFill="background1"/>
            <w:hideMark/>
          </w:tcPr>
          <w:p w14:paraId="5E72A22D" w14:textId="1E5C18A2" w:rsidR="00590BA9" w:rsidRPr="00135EC2" w:rsidRDefault="00135EC2" w:rsidP="009570D5">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Customer </w:t>
            </w:r>
            <w:r w:rsidR="009570D5" w:rsidRPr="009570D5">
              <w:rPr>
                <w:color w:val="000000" w:themeColor="text1"/>
              </w:rPr>
              <w:t>L</w:t>
            </w:r>
            <w:r w:rsidRPr="009570D5">
              <w:rPr>
                <w:color w:val="000000" w:themeColor="text1"/>
              </w:rPr>
              <w:t>ogin</w:t>
            </w:r>
          </w:p>
        </w:tc>
      </w:tr>
      <w:tr w:rsidR="008617D3" w:rsidRPr="00A63C8A" w14:paraId="1E62CD65" w14:textId="77777777" w:rsidTr="008617D3">
        <w:trPr>
          <w:trHeight w:val="319"/>
          <w:jc w:val="center"/>
        </w:trPr>
        <w:tc>
          <w:tcPr>
            <w:cnfStyle w:val="001000000000" w:firstRow="0" w:lastRow="0" w:firstColumn="1" w:lastColumn="0" w:oddVBand="0" w:evenVBand="0" w:oddHBand="0" w:evenHBand="0" w:firstRowFirstColumn="0" w:firstRowLastColumn="0" w:lastRowFirstColumn="0" w:lastRowLastColumn="0"/>
            <w:tcW w:w="1887" w:type="dxa"/>
            <w:shd w:val="clear" w:color="auto" w:fill="C8EBDD"/>
          </w:tcPr>
          <w:p w14:paraId="043B9CF7" w14:textId="1F02931B" w:rsidR="009C1834" w:rsidRPr="00135EC2" w:rsidRDefault="009C1834" w:rsidP="005552B0">
            <w:pPr>
              <w:spacing w:before="6" w:after="6"/>
              <w:jc w:val="both"/>
              <w:rPr>
                <w:color w:val="000000" w:themeColor="text1"/>
              </w:rPr>
            </w:pPr>
            <w:r w:rsidRPr="00135EC2">
              <w:rPr>
                <w:color w:val="000000" w:themeColor="text1"/>
              </w:rPr>
              <w:t>Actors:</w:t>
            </w:r>
          </w:p>
        </w:tc>
        <w:tc>
          <w:tcPr>
            <w:tcW w:w="6747" w:type="dxa"/>
            <w:gridSpan w:val="3"/>
            <w:shd w:val="clear" w:color="auto" w:fill="C8EBDD"/>
            <w:hideMark/>
          </w:tcPr>
          <w:p w14:paraId="0403BC7E" w14:textId="1F2E7019"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Customer</w:t>
            </w:r>
          </w:p>
        </w:tc>
      </w:tr>
      <w:tr w:rsidR="008617D3" w:rsidRPr="00A63C8A" w14:paraId="6BD69C1D" w14:textId="77777777" w:rsidTr="008617D3">
        <w:trPr>
          <w:trHeight w:val="281"/>
          <w:jc w:val="center"/>
        </w:trPr>
        <w:tc>
          <w:tcPr>
            <w:cnfStyle w:val="001000000000" w:firstRow="0" w:lastRow="0" w:firstColumn="1" w:lastColumn="0" w:oddVBand="0" w:evenVBand="0" w:oddHBand="0" w:evenHBand="0" w:firstRowFirstColumn="0" w:firstRowLastColumn="0" w:lastRowFirstColumn="0" w:lastRowLastColumn="0"/>
            <w:tcW w:w="1887" w:type="dxa"/>
          </w:tcPr>
          <w:p w14:paraId="1395D8F8" w14:textId="40D23A97" w:rsidR="009C1834" w:rsidRPr="00135EC2" w:rsidRDefault="009C1834" w:rsidP="005552B0">
            <w:pPr>
              <w:spacing w:before="6" w:after="6"/>
              <w:jc w:val="both"/>
              <w:rPr>
                <w:color w:val="000000" w:themeColor="text1"/>
              </w:rPr>
            </w:pPr>
            <w:r w:rsidRPr="00135EC2">
              <w:rPr>
                <w:color w:val="000000" w:themeColor="text1"/>
              </w:rPr>
              <w:t>Description:</w:t>
            </w:r>
          </w:p>
        </w:tc>
        <w:tc>
          <w:tcPr>
            <w:tcW w:w="6747" w:type="dxa"/>
            <w:gridSpan w:val="3"/>
            <w:shd w:val="clear" w:color="auto" w:fill="auto"/>
            <w:hideMark/>
          </w:tcPr>
          <w:p w14:paraId="59A00B19" w14:textId="2148B86D" w:rsidR="009C1834" w:rsidRPr="00135EC2" w:rsidRDefault="00287A57"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For</w:t>
            </w:r>
            <w:r w:rsidR="009C1834" w:rsidRPr="00135EC2">
              <w:rPr>
                <w:color w:val="000000" w:themeColor="text1"/>
              </w:rPr>
              <w:t xml:space="preserve"> the customer to make an order or view past orders, the customer </w:t>
            </w:r>
            <w:r w:rsidR="00D46AFF" w:rsidRPr="00135EC2">
              <w:rPr>
                <w:color w:val="000000" w:themeColor="text1"/>
              </w:rPr>
              <w:t>must</w:t>
            </w:r>
            <w:r w:rsidR="009C1834" w:rsidRPr="00135EC2">
              <w:rPr>
                <w:color w:val="000000" w:themeColor="text1"/>
              </w:rPr>
              <w:t xml:space="preserve"> login to his/her account. </w:t>
            </w:r>
          </w:p>
        </w:tc>
      </w:tr>
      <w:tr w:rsidR="008617D3" w:rsidRPr="00A63C8A" w14:paraId="1849DE4F" w14:textId="77777777" w:rsidTr="008617D3">
        <w:trPr>
          <w:trHeight w:val="281"/>
          <w:jc w:val="center"/>
        </w:trPr>
        <w:tc>
          <w:tcPr>
            <w:cnfStyle w:val="001000000000" w:firstRow="0" w:lastRow="0" w:firstColumn="1" w:lastColumn="0" w:oddVBand="0" w:evenVBand="0" w:oddHBand="0" w:evenHBand="0" w:firstRowFirstColumn="0" w:firstRowLastColumn="0" w:lastRowFirstColumn="0" w:lastRowLastColumn="0"/>
            <w:tcW w:w="1887" w:type="dxa"/>
            <w:shd w:val="clear" w:color="auto" w:fill="C8EBDD"/>
          </w:tcPr>
          <w:p w14:paraId="0ADF22B7" w14:textId="5C1E8D25" w:rsidR="009C1834" w:rsidRPr="00135EC2" w:rsidRDefault="009C1834" w:rsidP="005552B0">
            <w:pPr>
              <w:spacing w:before="6" w:after="6"/>
              <w:jc w:val="both"/>
              <w:rPr>
                <w:color w:val="000000" w:themeColor="text1"/>
              </w:rPr>
            </w:pPr>
            <w:r w:rsidRPr="00135EC2">
              <w:rPr>
                <w:color w:val="000000" w:themeColor="text1"/>
              </w:rPr>
              <w:t>Preconditions:</w:t>
            </w:r>
          </w:p>
        </w:tc>
        <w:tc>
          <w:tcPr>
            <w:tcW w:w="6747" w:type="dxa"/>
            <w:gridSpan w:val="3"/>
            <w:shd w:val="clear" w:color="auto" w:fill="C8EBDD"/>
            <w:hideMark/>
          </w:tcPr>
          <w:p w14:paraId="22B32969" w14:textId="77777777" w:rsidR="009C1834" w:rsidRPr="00135EC2" w:rsidRDefault="009C1834" w:rsidP="00345641">
            <w:pPr>
              <w:pStyle w:val="ListParagraph"/>
              <w:numPr>
                <w:ilvl w:val="0"/>
                <w:numId w:val="28"/>
              </w:numPr>
              <w:spacing w:before="6" w:after="6" w:line="276" w:lineRule="auto"/>
              <w:ind w:left="259"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An account must be previously created </w:t>
            </w:r>
          </w:p>
          <w:p w14:paraId="03F63B34" w14:textId="4E48616F" w:rsidR="009C1834" w:rsidRPr="00135EC2" w:rsidRDefault="009C1834" w:rsidP="00345641">
            <w:pPr>
              <w:pStyle w:val="ListParagraph"/>
              <w:numPr>
                <w:ilvl w:val="0"/>
                <w:numId w:val="28"/>
              </w:numPr>
              <w:spacing w:before="6" w:after="6"/>
              <w:ind w:left="259"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Email and password must be correct</w:t>
            </w:r>
          </w:p>
        </w:tc>
      </w:tr>
      <w:tr w:rsidR="008617D3" w:rsidRPr="00A63C8A" w14:paraId="069F55AF" w14:textId="77777777" w:rsidTr="008617D3">
        <w:trPr>
          <w:trHeight w:val="281"/>
          <w:jc w:val="center"/>
        </w:trPr>
        <w:tc>
          <w:tcPr>
            <w:cnfStyle w:val="001000000000" w:firstRow="0" w:lastRow="0" w:firstColumn="1" w:lastColumn="0" w:oddVBand="0" w:evenVBand="0" w:oddHBand="0" w:evenHBand="0" w:firstRowFirstColumn="0" w:firstRowLastColumn="0" w:lastRowFirstColumn="0" w:lastRowLastColumn="0"/>
            <w:tcW w:w="1887" w:type="dxa"/>
          </w:tcPr>
          <w:p w14:paraId="13455FAD" w14:textId="1B199990" w:rsidR="009C1834" w:rsidRPr="00135EC2" w:rsidRDefault="009C1834" w:rsidP="005552B0">
            <w:pPr>
              <w:spacing w:before="6" w:after="6"/>
              <w:jc w:val="both"/>
              <w:rPr>
                <w:color w:val="000000" w:themeColor="text1"/>
              </w:rPr>
            </w:pPr>
            <w:r w:rsidRPr="00135EC2">
              <w:rPr>
                <w:color w:val="000000" w:themeColor="text1"/>
              </w:rPr>
              <w:t>Post conditions:</w:t>
            </w:r>
          </w:p>
        </w:tc>
        <w:tc>
          <w:tcPr>
            <w:tcW w:w="6747" w:type="dxa"/>
            <w:gridSpan w:val="3"/>
            <w:shd w:val="clear" w:color="auto" w:fill="auto"/>
            <w:hideMark/>
          </w:tcPr>
          <w:p w14:paraId="45BEF4FC" w14:textId="1ACE400A" w:rsidR="009C1834" w:rsidRPr="00135EC2" w:rsidRDefault="009C1834" w:rsidP="00345641">
            <w:pPr>
              <w:pStyle w:val="ListParagraph"/>
              <w:numPr>
                <w:ilvl w:val="0"/>
                <w:numId w:val="29"/>
              </w:numPr>
              <w:spacing w:before="6" w:after="6"/>
              <w:ind w:left="259" w:hanging="259"/>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Application will show the default page of the app.</w:t>
            </w:r>
          </w:p>
          <w:p w14:paraId="49C943EF" w14:textId="291AD283" w:rsidR="009C1834" w:rsidRPr="00135EC2" w:rsidRDefault="009C1834" w:rsidP="00345641">
            <w:pPr>
              <w:pStyle w:val="ListParagraph"/>
              <w:numPr>
                <w:ilvl w:val="0"/>
                <w:numId w:val="29"/>
              </w:numPr>
              <w:spacing w:before="6" w:after="6"/>
              <w:ind w:left="259" w:hanging="259"/>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The profile page will be showing the account details.</w:t>
            </w:r>
          </w:p>
          <w:p w14:paraId="55F72DA7" w14:textId="4940003D" w:rsidR="009C1834" w:rsidRPr="00135EC2" w:rsidRDefault="009C1834" w:rsidP="00345641">
            <w:pPr>
              <w:pStyle w:val="ListParagraph"/>
              <w:numPr>
                <w:ilvl w:val="0"/>
                <w:numId w:val="29"/>
              </w:numPr>
              <w:spacing w:before="6" w:after="6"/>
              <w:ind w:left="259" w:hanging="259"/>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Application will show past orders if found.</w:t>
            </w:r>
          </w:p>
        </w:tc>
      </w:tr>
      <w:tr w:rsidR="008617D3" w:rsidRPr="00A63C8A" w14:paraId="3272B761" w14:textId="77777777" w:rsidTr="008617D3">
        <w:trPr>
          <w:trHeight w:val="281"/>
          <w:jc w:val="center"/>
        </w:trPr>
        <w:tc>
          <w:tcPr>
            <w:cnfStyle w:val="001000000000" w:firstRow="0" w:lastRow="0" w:firstColumn="1" w:lastColumn="0" w:oddVBand="0" w:evenVBand="0" w:oddHBand="0" w:evenHBand="0" w:firstRowFirstColumn="0" w:firstRowLastColumn="0" w:lastRowFirstColumn="0" w:lastRowLastColumn="0"/>
            <w:tcW w:w="1887" w:type="dxa"/>
            <w:shd w:val="clear" w:color="auto" w:fill="C8EBDD"/>
          </w:tcPr>
          <w:p w14:paraId="6DDDB46D" w14:textId="4024E9FA" w:rsidR="009C1834" w:rsidRPr="00135EC2" w:rsidRDefault="009C1834" w:rsidP="005552B0">
            <w:pPr>
              <w:spacing w:before="6" w:after="6"/>
              <w:jc w:val="both"/>
              <w:rPr>
                <w:color w:val="000000" w:themeColor="text1"/>
              </w:rPr>
            </w:pPr>
            <w:r w:rsidRPr="00135EC2">
              <w:rPr>
                <w:color w:val="000000" w:themeColor="text1"/>
              </w:rPr>
              <w:t>Normal Flow:</w:t>
            </w:r>
          </w:p>
        </w:tc>
        <w:tc>
          <w:tcPr>
            <w:tcW w:w="6747" w:type="dxa"/>
            <w:gridSpan w:val="3"/>
            <w:shd w:val="clear" w:color="auto" w:fill="C8EBDD"/>
            <w:hideMark/>
          </w:tcPr>
          <w:p w14:paraId="1E9FBD58" w14:textId="77777777"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1.1 Customer clicks the login button </w:t>
            </w:r>
          </w:p>
          <w:p w14:paraId="712F8BFE" w14:textId="77777777"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1.2 System takes the user to login page </w:t>
            </w:r>
          </w:p>
          <w:p w14:paraId="481A83DD" w14:textId="77777777"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1.3 Customer enters login details</w:t>
            </w:r>
          </w:p>
          <w:p w14:paraId="3C41810A" w14:textId="77777777"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1.4 System checks for entered information</w:t>
            </w:r>
          </w:p>
          <w:p w14:paraId="7FB734D4" w14:textId="7922C98D"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1.5 Login successful </w:t>
            </w:r>
          </w:p>
        </w:tc>
      </w:tr>
      <w:tr w:rsidR="008617D3" w:rsidRPr="00A63C8A" w14:paraId="6F1D802A" w14:textId="77777777" w:rsidTr="008617D3">
        <w:trPr>
          <w:trHeight w:val="229"/>
          <w:jc w:val="center"/>
        </w:trPr>
        <w:tc>
          <w:tcPr>
            <w:cnfStyle w:val="001000000000" w:firstRow="0" w:lastRow="0" w:firstColumn="1" w:lastColumn="0" w:oddVBand="0" w:evenVBand="0" w:oddHBand="0" w:evenHBand="0" w:firstRowFirstColumn="0" w:firstRowLastColumn="0" w:lastRowFirstColumn="0" w:lastRowLastColumn="0"/>
            <w:tcW w:w="1887" w:type="dxa"/>
          </w:tcPr>
          <w:p w14:paraId="08966B32" w14:textId="6330EC4B" w:rsidR="009C1834" w:rsidRPr="00135EC2" w:rsidRDefault="009C1834" w:rsidP="005552B0">
            <w:pPr>
              <w:spacing w:before="6" w:after="6"/>
              <w:jc w:val="both"/>
              <w:rPr>
                <w:color w:val="000000" w:themeColor="text1"/>
              </w:rPr>
            </w:pPr>
            <w:r w:rsidRPr="00135EC2">
              <w:rPr>
                <w:color w:val="000000" w:themeColor="text1"/>
              </w:rPr>
              <w:t>Exceptions:</w:t>
            </w:r>
          </w:p>
        </w:tc>
        <w:tc>
          <w:tcPr>
            <w:tcW w:w="6747" w:type="dxa"/>
            <w:gridSpan w:val="3"/>
            <w:shd w:val="clear" w:color="auto" w:fill="auto"/>
            <w:hideMark/>
          </w:tcPr>
          <w:p w14:paraId="5212A12A" w14:textId="77777777" w:rsidR="009C1834" w:rsidRPr="00135EC2" w:rsidRDefault="009C1834"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Customer Information incorrect</w:t>
            </w:r>
          </w:p>
          <w:p w14:paraId="2FBDBA73" w14:textId="5F15E42B" w:rsidR="009C1834" w:rsidRPr="00135EC2" w:rsidRDefault="009C1834" w:rsidP="00345641">
            <w:pPr>
              <w:pStyle w:val="ListParagraph"/>
              <w:numPr>
                <w:ilvl w:val="0"/>
                <w:numId w:val="30"/>
              </w:numPr>
              <w:spacing w:before="6" w:after="6"/>
              <w:ind w:left="367" w:hanging="9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The customer enters the email and password</w:t>
            </w:r>
          </w:p>
          <w:p w14:paraId="1CA6A0BA" w14:textId="7AFA7025" w:rsidR="009C1834" w:rsidRPr="00135EC2" w:rsidRDefault="009C1834" w:rsidP="00345641">
            <w:pPr>
              <w:pStyle w:val="ListParagraph"/>
              <w:numPr>
                <w:ilvl w:val="0"/>
                <w:numId w:val="30"/>
              </w:numPr>
              <w:spacing w:before="6" w:after="6"/>
              <w:ind w:left="367" w:hanging="9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The system checks for information accuracy</w:t>
            </w:r>
          </w:p>
          <w:p w14:paraId="5CD548F4" w14:textId="55CA9FBC" w:rsidR="00590BA9" w:rsidRPr="00135EC2" w:rsidRDefault="009C1834" w:rsidP="00345641">
            <w:pPr>
              <w:pStyle w:val="ListParagraph"/>
              <w:numPr>
                <w:ilvl w:val="0"/>
                <w:numId w:val="30"/>
              </w:numPr>
              <w:spacing w:before="6" w:after="6"/>
              <w:ind w:left="367" w:hanging="9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The information provided by the customer </w:t>
            </w:r>
            <w:r w:rsidR="00590BA9" w:rsidRPr="00135EC2">
              <w:rPr>
                <w:color w:val="000000" w:themeColor="text1"/>
              </w:rPr>
              <w:t>mismatch the records</w:t>
            </w:r>
          </w:p>
          <w:p w14:paraId="5B8DEF2D" w14:textId="5D673E7E" w:rsidR="009C1834" w:rsidRPr="00135EC2" w:rsidRDefault="009C1834" w:rsidP="00345641">
            <w:pPr>
              <w:pStyle w:val="ListParagraph"/>
              <w:numPr>
                <w:ilvl w:val="0"/>
                <w:numId w:val="30"/>
              </w:numPr>
              <w:spacing w:before="6" w:after="6"/>
              <w:ind w:left="367" w:hanging="9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The systems show a message “The email or password is incorrect”</w:t>
            </w:r>
          </w:p>
        </w:tc>
      </w:tr>
    </w:tbl>
    <w:tbl>
      <w:tblPr>
        <w:tblStyle w:val="GridTable2-Accent3"/>
        <w:tblpPr w:leftFromText="180" w:rightFromText="180" w:vertAnchor="text" w:horzAnchor="page" w:tblpX="2250" w:tblpY="655"/>
        <w:tblW w:w="8640" w:type="dxa"/>
        <w:tblBorders>
          <w:top w:val="single" w:sz="2" w:space="0" w:color="80D1B1"/>
          <w:left w:val="single" w:sz="2" w:space="0" w:color="80D1B1"/>
          <w:bottom w:val="single" w:sz="2" w:space="0" w:color="80D1B1"/>
          <w:right w:val="single" w:sz="2" w:space="0" w:color="80D1B1"/>
          <w:insideH w:val="single" w:sz="2" w:space="0" w:color="80D1B1"/>
          <w:insideV w:val="single" w:sz="2" w:space="0" w:color="80D1B1"/>
        </w:tblBorders>
        <w:tblLook w:val="0680" w:firstRow="0" w:lastRow="0" w:firstColumn="1" w:lastColumn="0" w:noHBand="1" w:noVBand="1"/>
      </w:tblPr>
      <w:tblGrid>
        <w:gridCol w:w="1884"/>
        <w:gridCol w:w="2165"/>
        <w:gridCol w:w="1890"/>
        <w:gridCol w:w="2701"/>
      </w:tblGrid>
      <w:tr w:rsidR="00135EC2" w:rsidRPr="00A63C8A" w14:paraId="5AF90E81" w14:textId="77777777" w:rsidTr="003025EC">
        <w:trPr>
          <w:trHeight w:val="308"/>
        </w:trPr>
        <w:tc>
          <w:tcPr>
            <w:cnfStyle w:val="001000000000" w:firstRow="0" w:lastRow="0" w:firstColumn="1" w:lastColumn="0" w:oddVBand="0" w:evenVBand="0" w:oddHBand="0" w:evenHBand="0" w:firstRowFirstColumn="0" w:firstRowLastColumn="0" w:lastRowFirstColumn="0" w:lastRowLastColumn="0"/>
            <w:tcW w:w="1884" w:type="dxa"/>
            <w:tcBorders>
              <w:top w:val="single" w:sz="2" w:space="0" w:color="80D1B1"/>
            </w:tcBorders>
            <w:shd w:val="clear" w:color="auto" w:fill="C8EBDD"/>
          </w:tcPr>
          <w:p w14:paraId="0D5F732C" w14:textId="77777777" w:rsidR="002709DF" w:rsidRDefault="002709DF" w:rsidP="002709DF">
            <w:pPr>
              <w:keepNext/>
              <w:spacing w:before="6" w:after="6"/>
              <w:jc w:val="both"/>
              <w:rPr>
                <w:b w:val="0"/>
                <w:bCs w:val="0"/>
              </w:rPr>
            </w:pPr>
          </w:p>
          <w:p w14:paraId="0B4D3556" w14:textId="415C4F6A" w:rsidR="00135EC2" w:rsidRPr="00135EC2" w:rsidRDefault="00135EC2" w:rsidP="005552B0">
            <w:pPr>
              <w:spacing w:before="6" w:after="6"/>
              <w:jc w:val="both"/>
              <w:rPr>
                <w:color w:val="000000" w:themeColor="text1"/>
              </w:rPr>
            </w:pPr>
            <w:r w:rsidRPr="00135EC2">
              <w:rPr>
                <w:color w:val="000000" w:themeColor="text1"/>
              </w:rPr>
              <w:t>Use Case ID:</w:t>
            </w:r>
          </w:p>
        </w:tc>
        <w:tc>
          <w:tcPr>
            <w:tcW w:w="2165" w:type="dxa"/>
            <w:tcBorders>
              <w:top w:val="single" w:sz="2" w:space="0" w:color="80D1B1"/>
            </w:tcBorders>
            <w:shd w:val="clear" w:color="auto" w:fill="FFFFFF" w:themeFill="background1"/>
          </w:tcPr>
          <w:p w14:paraId="2C03CA88" w14:textId="6C5747E5"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2</w:t>
            </w:r>
          </w:p>
        </w:tc>
        <w:tc>
          <w:tcPr>
            <w:tcW w:w="1890" w:type="dxa"/>
            <w:tcBorders>
              <w:top w:val="single" w:sz="2" w:space="0" w:color="80D1B1"/>
            </w:tcBorders>
            <w:shd w:val="clear" w:color="auto" w:fill="C8EBDD"/>
          </w:tcPr>
          <w:p w14:paraId="287D9647" w14:textId="77777777"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b/>
                <w:bCs/>
                <w:color w:val="000000" w:themeColor="text1"/>
              </w:rPr>
            </w:pPr>
            <w:r w:rsidRPr="00135EC2">
              <w:rPr>
                <w:b/>
                <w:bCs/>
                <w:color w:val="000000" w:themeColor="text1"/>
              </w:rPr>
              <w:t>Use Case Name:</w:t>
            </w:r>
          </w:p>
        </w:tc>
        <w:tc>
          <w:tcPr>
            <w:tcW w:w="2701" w:type="dxa"/>
            <w:tcBorders>
              <w:top w:val="single" w:sz="2" w:space="0" w:color="80D1B1"/>
            </w:tcBorders>
            <w:shd w:val="clear" w:color="auto" w:fill="FFFFFF" w:themeFill="background1"/>
            <w:hideMark/>
          </w:tcPr>
          <w:p w14:paraId="74FAF795" w14:textId="5E351D9C"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View Sales Statistics</w:t>
            </w:r>
          </w:p>
        </w:tc>
      </w:tr>
      <w:tr w:rsidR="00135EC2" w:rsidRPr="00A63C8A" w14:paraId="2BCC7E08" w14:textId="77777777" w:rsidTr="00135EC2">
        <w:trPr>
          <w:trHeight w:val="319"/>
        </w:trPr>
        <w:tc>
          <w:tcPr>
            <w:cnfStyle w:val="001000000000" w:firstRow="0" w:lastRow="0" w:firstColumn="1" w:lastColumn="0" w:oddVBand="0" w:evenVBand="0" w:oddHBand="0" w:evenHBand="0" w:firstRowFirstColumn="0" w:firstRowLastColumn="0" w:lastRowFirstColumn="0" w:lastRowLastColumn="0"/>
            <w:tcW w:w="1884" w:type="dxa"/>
            <w:shd w:val="clear" w:color="auto" w:fill="C8EBDD"/>
          </w:tcPr>
          <w:p w14:paraId="1FAE62FA" w14:textId="77777777" w:rsidR="00135EC2" w:rsidRPr="00135EC2" w:rsidRDefault="00135EC2" w:rsidP="005552B0">
            <w:pPr>
              <w:spacing w:before="6" w:after="6"/>
              <w:jc w:val="both"/>
              <w:rPr>
                <w:color w:val="000000" w:themeColor="text1"/>
              </w:rPr>
            </w:pPr>
            <w:r w:rsidRPr="00135EC2">
              <w:rPr>
                <w:color w:val="000000" w:themeColor="text1"/>
              </w:rPr>
              <w:t>Actors:</w:t>
            </w:r>
          </w:p>
        </w:tc>
        <w:tc>
          <w:tcPr>
            <w:tcW w:w="6756" w:type="dxa"/>
            <w:gridSpan w:val="3"/>
            <w:shd w:val="clear" w:color="auto" w:fill="C8EBDD"/>
            <w:hideMark/>
          </w:tcPr>
          <w:p w14:paraId="0017CAD2" w14:textId="22249CD4"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Designer</w:t>
            </w:r>
          </w:p>
        </w:tc>
      </w:tr>
      <w:tr w:rsidR="00135EC2" w:rsidRPr="00A63C8A" w14:paraId="55EA7E4F" w14:textId="77777777" w:rsidTr="00135EC2">
        <w:trPr>
          <w:trHeight w:val="281"/>
        </w:trPr>
        <w:tc>
          <w:tcPr>
            <w:cnfStyle w:val="001000000000" w:firstRow="0" w:lastRow="0" w:firstColumn="1" w:lastColumn="0" w:oddVBand="0" w:evenVBand="0" w:oddHBand="0" w:evenHBand="0" w:firstRowFirstColumn="0" w:firstRowLastColumn="0" w:lastRowFirstColumn="0" w:lastRowLastColumn="0"/>
            <w:tcW w:w="1884" w:type="dxa"/>
          </w:tcPr>
          <w:p w14:paraId="5F0BC509" w14:textId="77777777" w:rsidR="00135EC2" w:rsidRPr="00135EC2" w:rsidRDefault="00135EC2" w:rsidP="005552B0">
            <w:pPr>
              <w:spacing w:before="6" w:after="6"/>
              <w:jc w:val="both"/>
              <w:rPr>
                <w:color w:val="000000" w:themeColor="text1"/>
              </w:rPr>
            </w:pPr>
            <w:r w:rsidRPr="00135EC2">
              <w:rPr>
                <w:color w:val="000000" w:themeColor="text1"/>
              </w:rPr>
              <w:t>Description:</w:t>
            </w:r>
          </w:p>
        </w:tc>
        <w:tc>
          <w:tcPr>
            <w:tcW w:w="6756" w:type="dxa"/>
            <w:gridSpan w:val="3"/>
            <w:shd w:val="clear" w:color="auto" w:fill="auto"/>
            <w:hideMark/>
          </w:tcPr>
          <w:p w14:paraId="6192C05C" w14:textId="471F644B"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Brands owners will be able to view the sales statistics to help them learn about their products in graphical statistics </w:t>
            </w:r>
          </w:p>
        </w:tc>
      </w:tr>
      <w:tr w:rsidR="00135EC2" w:rsidRPr="00A63C8A" w14:paraId="3D4F019B" w14:textId="77777777" w:rsidTr="00135EC2">
        <w:trPr>
          <w:trHeight w:val="281"/>
        </w:trPr>
        <w:tc>
          <w:tcPr>
            <w:cnfStyle w:val="001000000000" w:firstRow="0" w:lastRow="0" w:firstColumn="1" w:lastColumn="0" w:oddVBand="0" w:evenVBand="0" w:oddHBand="0" w:evenHBand="0" w:firstRowFirstColumn="0" w:firstRowLastColumn="0" w:lastRowFirstColumn="0" w:lastRowLastColumn="0"/>
            <w:tcW w:w="1884" w:type="dxa"/>
            <w:shd w:val="clear" w:color="auto" w:fill="C8EBDD"/>
          </w:tcPr>
          <w:p w14:paraId="1FFC8454" w14:textId="77777777" w:rsidR="00135EC2" w:rsidRPr="00135EC2" w:rsidRDefault="00135EC2" w:rsidP="005552B0">
            <w:pPr>
              <w:spacing w:before="6" w:after="6"/>
              <w:jc w:val="both"/>
              <w:rPr>
                <w:color w:val="000000" w:themeColor="text1"/>
              </w:rPr>
            </w:pPr>
            <w:r w:rsidRPr="00135EC2">
              <w:rPr>
                <w:color w:val="000000" w:themeColor="text1"/>
              </w:rPr>
              <w:t>Preconditions:</w:t>
            </w:r>
          </w:p>
        </w:tc>
        <w:tc>
          <w:tcPr>
            <w:tcW w:w="6756" w:type="dxa"/>
            <w:gridSpan w:val="3"/>
            <w:shd w:val="clear" w:color="auto" w:fill="C8EBDD"/>
            <w:hideMark/>
          </w:tcPr>
          <w:p w14:paraId="3C239D1C" w14:textId="18C28AE1" w:rsidR="00135EC2" w:rsidRPr="00135EC2" w:rsidRDefault="00135EC2" w:rsidP="00345641">
            <w:pPr>
              <w:pStyle w:val="ListParagraph"/>
              <w:numPr>
                <w:ilvl w:val="0"/>
                <w:numId w:val="31"/>
              </w:numPr>
              <w:spacing w:before="6" w:after="6" w:line="276" w:lineRule="auto"/>
              <w:ind w:left="270"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Designer account must be created</w:t>
            </w:r>
          </w:p>
        </w:tc>
      </w:tr>
      <w:tr w:rsidR="00135EC2" w:rsidRPr="00A63C8A" w14:paraId="7E94EC03" w14:textId="77777777" w:rsidTr="00135EC2">
        <w:trPr>
          <w:trHeight w:val="281"/>
        </w:trPr>
        <w:tc>
          <w:tcPr>
            <w:cnfStyle w:val="001000000000" w:firstRow="0" w:lastRow="0" w:firstColumn="1" w:lastColumn="0" w:oddVBand="0" w:evenVBand="0" w:oddHBand="0" w:evenHBand="0" w:firstRowFirstColumn="0" w:firstRowLastColumn="0" w:lastRowFirstColumn="0" w:lastRowLastColumn="0"/>
            <w:tcW w:w="1884" w:type="dxa"/>
          </w:tcPr>
          <w:p w14:paraId="1AFD6742" w14:textId="77777777" w:rsidR="00135EC2" w:rsidRPr="00135EC2" w:rsidRDefault="00135EC2" w:rsidP="005552B0">
            <w:pPr>
              <w:spacing w:before="6" w:after="6"/>
              <w:jc w:val="both"/>
              <w:rPr>
                <w:color w:val="000000" w:themeColor="text1"/>
              </w:rPr>
            </w:pPr>
            <w:r w:rsidRPr="00135EC2">
              <w:rPr>
                <w:color w:val="000000" w:themeColor="text1"/>
              </w:rPr>
              <w:t>Post conditions:</w:t>
            </w:r>
          </w:p>
        </w:tc>
        <w:tc>
          <w:tcPr>
            <w:tcW w:w="6756" w:type="dxa"/>
            <w:gridSpan w:val="3"/>
            <w:shd w:val="clear" w:color="auto" w:fill="auto"/>
            <w:hideMark/>
          </w:tcPr>
          <w:p w14:paraId="33EE9CF2" w14:textId="7787392D" w:rsidR="00135EC2" w:rsidRPr="00135EC2" w:rsidRDefault="00135EC2" w:rsidP="00345641">
            <w:pPr>
              <w:pStyle w:val="ListParagraph"/>
              <w:numPr>
                <w:ilvl w:val="0"/>
                <w:numId w:val="32"/>
              </w:numPr>
              <w:spacing w:before="6" w:after="6"/>
              <w:ind w:left="270"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The designer will be able to view most ordered item</w:t>
            </w:r>
          </w:p>
          <w:p w14:paraId="6407B9CB" w14:textId="19A97AAC" w:rsidR="00135EC2" w:rsidRPr="00135EC2" w:rsidRDefault="00135EC2" w:rsidP="00345641">
            <w:pPr>
              <w:pStyle w:val="ListParagraph"/>
              <w:numPr>
                <w:ilvl w:val="0"/>
                <w:numId w:val="32"/>
              </w:numPr>
              <w:spacing w:before="6" w:after="6"/>
              <w:ind w:left="270"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Monthly statistics of designers’ items sales</w:t>
            </w:r>
          </w:p>
          <w:p w14:paraId="347EC694" w14:textId="176F7E56" w:rsidR="00135EC2" w:rsidRPr="00135EC2" w:rsidRDefault="00135EC2" w:rsidP="00345641">
            <w:pPr>
              <w:pStyle w:val="ListParagraph"/>
              <w:numPr>
                <w:ilvl w:val="0"/>
                <w:numId w:val="32"/>
              </w:numPr>
              <w:spacing w:before="6" w:after="6"/>
              <w:ind w:left="270"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Views frequency of an individual item</w:t>
            </w:r>
          </w:p>
        </w:tc>
      </w:tr>
      <w:tr w:rsidR="00135EC2" w:rsidRPr="00A63C8A" w14:paraId="5D6937C6" w14:textId="77777777" w:rsidTr="00135EC2">
        <w:trPr>
          <w:trHeight w:val="281"/>
        </w:trPr>
        <w:tc>
          <w:tcPr>
            <w:cnfStyle w:val="001000000000" w:firstRow="0" w:lastRow="0" w:firstColumn="1" w:lastColumn="0" w:oddVBand="0" w:evenVBand="0" w:oddHBand="0" w:evenHBand="0" w:firstRowFirstColumn="0" w:firstRowLastColumn="0" w:lastRowFirstColumn="0" w:lastRowLastColumn="0"/>
            <w:tcW w:w="1884" w:type="dxa"/>
            <w:shd w:val="clear" w:color="auto" w:fill="C8EBDD"/>
          </w:tcPr>
          <w:p w14:paraId="322F1D89" w14:textId="77777777" w:rsidR="00135EC2" w:rsidRPr="00135EC2" w:rsidRDefault="00135EC2" w:rsidP="005552B0">
            <w:pPr>
              <w:spacing w:before="6" w:after="6"/>
              <w:jc w:val="both"/>
              <w:rPr>
                <w:color w:val="000000" w:themeColor="text1"/>
              </w:rPr>
            </w:pPr>
            <w:r w:rsidRPr="00135EC2">
              <w:rPr>
                <w:color w:val="000000" w:themeColor="text1"/>
              </w:rPr>
              <w:t>Normal Flow:</w:t>
            </w:r>
          </w:p>
        </w:tc>
        <w:tc>
          <w:tcPr>
            <w:tcW w:w="6756" w:type="dxa"/>
            <w:gridSpan w:val="3"/>
            <w:shd w:val="clear" w:color="auto" w:fill="C8EBDD"/>
            <w:hideMark/>
          </w:tcPr>
          <w:p w14:paraId="28C61992" w14:textId="77777777"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2.1 The designer navigates to the statistical graphics button  </w:t>
            </w:r>
          </w:p>
          <w:p w14:paraId="52CFBC3F" w14:textId="77777777"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2.2 The system will show the graphical representations</w:t>
            </w:r>
          </w:p>
          <w:p w14:paraId="30558F5A" w14:textId="6946822E"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2.3 The designer chooses </w:t>
            </w:r>
          </w:p>
        </w:tc>
      </w:tr>
      <w:tr w:rsidR="00135EC2" w:rsidRPr="00A63C8A" w14:paraId="394165DF" w14:textId="77777777" w:rsidTr="009570D5">
        <w:trPr>
          <w:trHeight w:val="540"/>
        </w:trPr>
        <w:tc>
          <w:tcPr>
            <w:cnfStyle w:val="001000000000" w:firstRow="0" w:lastRow="0" w:firstColumn="1" w:lastColumn="0" w:oddVBand="0" w:evenVBand="0" w:oddHBand="0" w:evenHBand="0" w:firstRowFirstColumn="0" w:firstRowLastColumn="0" w:lastRowFirstColumn="0" w:lastRowLastColumn="0"/>
            <w:tcW w:w="1884" w:type="dxa"/>
          </w:tcPr>
          <w:p w14:paraId="288D9D18" w14:textId="77777777" w:rsidR="00135EC2" w:rsidRPr="00135EC2" w:rsidRDefault="00135EC2" w:rsidP="005552B0">
            <w:pPr>
              <w:spacing w:before="6" w:after="6"/>
              <w:jc w:val="both"/>
              <w:rPr>
                <w:color w:val="000000" w:themeColor="text1"/>
              </w:rPr>
            </w:pPr>
            <w:r w:rsidRPr="00135EC2">
              <w:rPr>
                <w:color w:val="000000" w:themeColor="text1"/>
              </w:rPr>
              <w:t>Exceptions:</w:t>
            </w:r>
          </w:p>
        </w:tc>
        <w:tc>
          <w:tcPr>
            <w:tcW w:w="6756" w:type="dxa"/>
            <w:gridSpan w:val="3"/>
            <w:shd w:val="clear" w:color="auto" w:fill="auto"/>
            <w:hideMark/>
          </w:tcPr>
          <w:p w14:paraId="44D1A205" w14:textId="627D4B1B" w:rsidR="00135EC2" w:rsidRPr="00135EC2" w:rsidRDefault="00135EC2" w:rsidP="002709DF">
            <w:pPr>
              <w:keepNext/>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The brand could have low sales; therefore, the statistical graphics could be unclear</w:t>
            </w:r>
          </w:p>
        </w:tc>
      </w:tr>
    </w:tbl>
    <w:p w14:paraId="525C24A5" w14:textId="5DDF7318" w:rsidR="002709DF" w:rsidRPr="009C49DB" w:rsidRDefault="002709DF" w:rsidP="002709DF">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Table 3.1: </w:t>
      </w:r>
      <w:r w:rsidR="009570D5" w:rsidRPr="009C49DB">
        <w:rPr>
          <w:i w:val="0"/>
          <w:sz w:val="20"/>
          <w:szCs w:val="20"/>
          <w14:textOutline w14:w="9525" w14:cap="rnd" w14:cmpd="sng" w14:algn="ctr">
            <w14:solidFill>
              <w14:schemeClr w14:val="accent3">
                <w14:lumMod w14:val="60000"/>
                <w14:lumOff w14:val="40000"/>
              </w14:schemeClr>
            </w14:solidFill>
            <w14:prstDash w14:val="solid"/>
            <w14:bevel/>
          </w14:textOutline>
        </w:rPr>
        <w:t>use case specifications -</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Customer</w:t>
      </w:r>
      <w:r w:rsidR="009570D5"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L</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ogin.</w:t>
      </w:r>
    </w:p>
    <w:p w14:paraId="4F0C6BFC" w14:textId="4A6BD79E" w:rsidR="002709DF" w:rsidRPr="009C49DB" w:rsidRDefault="002709DF" w:rsidP="009570D5">
      <w:pPr>
        <w:pStyle w:val="Caption"/>
        <w:framePr w:hSpace="180" w:wrap="around" w:vAnchor="text" w:hAnchor="page" w:x="4589" w:y="4376"/>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E5286A">
        <w:rPr>
          <w:i w:val="0"/>
          <w:color w:val="5D7389"/>
          <w:sz w:val="20"/>
          <w:szCs w:val="20"/>
          <w14:textOutline w14:w="9525" w14:cap="rnd" w14:cmpd="sng" w14:algn="ctr">
            <w14:solidFill>
              <w14:schemeClr w14:val="accent3">
                <w14:lumMod w14:val="60000"/>
                <w14:lumOff w14:val="40000"/>
              </w14:schemeClr>
            </w14:solidFill>
            <w14:prstDash w14:val="solid"/>
            <w14:bevel/>
          </w14:textOutline>
        </w:rPr>
        <w:t>2</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9570D5"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use case specifications -</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View Sales Statistics.</w:t>
      </w:r>
    </w:p>
    <w:p w14:paraId="425FBFF0" w14:textId="7D5CA908" w:rsidR="00B9448D" w:rsidRDefault="00B9448D" w:rsidP="002709DF">
      <w:pPr>
        <w:spacing w:after="60" w:line="480" w:lineRule="auto"/>
        <w:jc w:val="center"/>
        <w:rPr>
          <w:b/>
          <w:bCs/>
          <w:color w:val="70879C"/>
        </w:rPr>
      </w:pPr>
    </w:p>
    <w:p w14:paraId="2D77F3CE" w14:textId="77777777" w:rsidR="00590BA9" w:rsidRDefault="00590BA9" w:rsidP="00B9448D">
      <w:pPr>
        <w:spacing w:after="60" w:line="480" w:lineRule="auto"/>
        <w:rPr>
          <w:b/>
          <w:bCs/>
          <w:color w:val="70879C"/>
        </w:rPr>
      </w:pPr>
    </w:p>
    <w:tbl>
      <w:tblPr>
        <w:tblStyle w:val="GridTable2-Accent3"/>
        <w:tblW w:w="8634" w:type="dxa"/>
        <w:jc w:val="center"/>
        <w:tblBorders>
          <w:top w:val="single" w:sz="2" w:space="0" w:color="80D1B1"/>
          <w:left w:val="single" w:sz="2" w:space="0" w:color="80D1B1"/>
          <w:bottom w:val="single" w:sz="2" w:space="0" w:color="80D1B1"/>
          <w:right w:val="single" w:sz="2" w:space="0" w:color="80D1B1"/>
          <w:insideH w:val="single" w:sz="2" w:space="0" w:color="80D1B1"/>
          <w:insideV w:val="single" w:sz="2" w:space="0" w:color="80D1B1"/>
        </w:tblBorders>
        <w:tblLook w:val="0680" w:firstRow="0" w:lastRow="0" w:firstColumn="1" w:lastColumn="0" w:noHBand="1" w:noVBand="1"/>
      </w:tblPr>
      <w:tblGrid>
        <w:gridCol w:w="1863"/>
        <w:gridCol w:w="1914"/>
        <w:gridCol w:w="1890"/>
        <w:gridCol w:w="2967"/>
      </w:tblGrid>
      <w:tr w:rsidR="00411663" w:rsidRPr="00A63C8A" w14:paraId="214F87C9" w14:textId="77777777" w:rsidTr="00411663">
        <w:trPr>
          <w:trHeight w:val="308"/>
          <w:jc w:val="center"/>
        </w:trPr>
        <w:tc>
          <w:tcPr>
            <w:cnfStyle w:val="001000000000" w:firstRow="0" w:lastRow="0" w:firstColumn="1" w:lastColumn="0" w:oddVBand="0" w:evenVBand="0" w:oddHBand="0" w:evenHBand="0" w:firstRowFirstColumn="0" w:firstRowLastColumn="0" w:lastRowFirstColumn="0" w:lastRowLastColumn="0"/>
            <w:tcW w:w="1863" w:type="dxa"/>
            <w:tcBorders>
              <w:top w:val="single" w:sz="2" w:space="0" w:color="80D1B1"/>
            </w:tcBorders>
            <w:shd w:val="clear" w:color="auto" w:fill="C8EBDD"/>
          </w:tcPr>
          <w:p w14:paraId="5409D255" w14:textId="77777777" w:rsidR="00135EC2" w:rsidRPr="00135EC2" w:rsidRDefault="00135EC2" w:rsidP="005552B0">
            <w:pPr>
              <w:spacing w:before="6" w:after="6"/>
              <w:jc w:val="both"/>
              <w:rPr>
                <w:color w:val="000000" w:themeColor="text1"/>
              </w:rPr>
            </w:pPr>
            <w:r w:rsidRPr="00135EC2">
              <w:rPr>
                <w:color w:val="000000" w:themeColor="text1"/>
              </w:rPr>
              <w:lastRenderedPageBreak/>
              <w:t>Use Case ID:</w:t>
            </w:r>
          </w:p>
        </w:tc>
        <w:tc>
          <w:tcPr>
            <w:tcW w:w="1914" w:type="dxa"/>
            <w:tcBorders>
              <w:top w:val="single" w:sz="2" w:space="0" w:color="80D1B1"/>
            </w:tcBorders>
            <w:shd w:val="clear" w:color="auto" w:fill="FFFFFF" w:themeFill="background1"/>
          </w:tcPr>
          <w:p w14:paraId="17D6FB8C" w14:textId="1D76372F"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w:t>
            </w:r>
          </w:p>
        </w:tc>
        <w:tc>
          <w:tcPr>
            <w:tcW w:w="1890" w:type="dxa"/>
            <w:tcBorders>
              <w:top w:val="single" w:sz="2" w:space="0" w:color="80D1B1"/>
            </w:tcBorders>
            <w:shd w:val="clear" w:color="auto" w:fill="C8EBDD"/>
          </w:tcPr>
          <w:p w14:paraId="2D7CD638" w14:textId="77777777" w:rsidR="00135EC2" w:rsidRPr="00135EC2" w:rsidRDefault="00135EC2" w:rsidP="005552B0">
            <w:pPr>
              <w:spacing w:before="6" w:after="6"/>
              <w:jc w:val="both"/>
              <w:cnfStyle w:val="000000000000" w:firstRow="0" w:lastRow="0" w:firstColumn="0" w:lastColumn="0" w:oddVBand="0" w:evenVBand="0" w:oddHBand="0" w:evenHBand="0" w:firstRowFirstColumn="0" w:firstRowLastColumn="0" w:lastRowFirstColumn="0" w:lastRowLastColumn="0"/>
              <w:rPr>
                <w:b/>
                <w:bCs/>
                <w:color w:val="000000" w:themeColor="text1"/>
              </w:rPr>
            </w:pPr>
            <w:r w:rsidRPr="00135EC2">
              <w:rPr>
                <w:b/>
                <w:bCs/>
                <w:color w:val="000000" w:themeColor="text1"/>
              </w:rPr>
              <w:t>Use Case Name:</w:t>
            </w:r>
          </w:p>
        </w:tc>
        <w:tc>
          <w:tcPr>
            <w:tcW w:w="2967" w:type="dxa"/>
            <w:tcBorders>
              <w:top w:val="single" w:sz="2" w:space="0" w:color="80D1B1"/>
            </w:tcBorders>
            <w:shd w:val="clear" w:color="auto" w:fill="FFFFFF" w:themeFill="background1"/>
            <w:hideMark/>
          </w:tcPr>
          <w:p w14:paraId="2932EA34" w14:textId="30A83251" w:rsidR="00135EC2" w:rsidRPr="00135EC2" w:rsidRDefault="00135EC2" w:rsidP="00411663">
            <w:pPr>
              <w:spacing w:before="6" w:after="6"/>
              <w:cnfStyle w:val="000000000000" w:firstRow="0" w:lastRow="0" w:firstColumn="0" w:lastColumn="0" w:oddVBand="0" w:evenVBand="0" w:oddHBand="0" w:evenHBand="0" w:firstRowFirstColumn="0" w:firstRowLastColumn="0" w:lastRowFirstColumn="0" w:lastRowLastColumn="0"/>
              <w:rPr>
                <w:color w:val="000000" w:themeColor="text1"/>
              </w:rPr>
            </w:pPr>
            <w:r w:rsidRPr="00135EC2">
              <w:rPr>
                <w:color w:val="000000" w:themeColor="text1"/>
              </w:rPr>
              <w:t xml:space="preserve">Verify </w:t>
            </w:r>
            <w:r w:rsidR="009570D5" w:rsidRPr="00135EC2">
              <w:rPr>
                <w:color w:val="000000" w:themeColor="text1"/>
              </w:rPr>
              <w:t>Designer’s Account</w:t>
            </w:r>
          </w:p>
        </w:tc>
      </w:tr>
      <w:tr w:rsidR="00135EC2" w:rsidRPr="00A63C8A" w14:paraId="15013184" w14:textId="77777777" w:rsidTr="0010585C">
        <w:trPr>
          <w:trHeight w:val="319"/>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C8EBDD"/>
          </w:tcPr>
          <w:p w14:paraId="0318FB05" w14:textId="77777777" w:rsidR="00135EC2" w:rsidRPr="00135EC2" w:rsidRDefault="00135EC2" w:rsidP="005552B0">
            <w:pPr>
              <w:spacing w:before="6" w:after="6"/>
              <w:jc w:val="both"/>
              <w:rPr>
                <w:color w:val="000000" w:themeColor="text1"/>
              </w:rPr>
            </w:pPr>
            <w:r w:rsidRPr="00135EC2">
              <w:rPr>
                <w:color w:val="000000" w:themeColor="text1"/>
              </w:rPr>
              <w:t>Actors:</w:t>
            </w:r>
          </w:p>
        </w:tc>
        <w:tc>
          <w:tcPr>
            <w:tcW w:w="6771" w:type="dxa"/>
            <w:gridSpan w:val="3"/>
            <w:shd w:val="clear" w:color="auto" w:fill="C8EBDD"/>
            <w:hideMark/>
          </w:tcPr>
          <w:p w14:paraId="7062AFDA" w14:textId="378B0628" w:rsidR="00135EC2" w:rsidRPr="00135EC2"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Admin</w:t>
            </w:r>
          </w:p>
        </w:tc>
      </w:tr>
      <w:tr w:rsidR="00135EC2" w:rsidRPr="00A63C8A" w14:paraId="75303D26" w14:textId="77777777" w:rsidTr="0010585C">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tcPr>
          <w:p w14:paraId="69D54DF9" w14:textId="77777777" w:rsidR="00135EC2" w:rsidRPr="00135EC2" w:rsidRDefault="00135EC2" w:rsidP="005552B0">
            <w:pPr>
              <w:spacing w:before="6" w:after="6"/>
              <w:jc w:val="both"/>
              <w:rPr>
                <w:color w:val="000000" w:themeColor="text1"/>
              </w:rPr>
            </w:pPr>
            <w:r w:rsidRPr="00135EC2">
              <w:rPr>
                <w:color w:val="000000" w:themeColor="text1"/>
              </w:rPr>
              <w:t>Description:</w:t>
            </w:r>
          </w:p>
        </w:tc>
        <w:tc>
          <w:tcPr>
            <w:tcW w:w="6771" w:type="dxa"/>
            <w:gridSpan w:val="3"/>
            <w:shd w:val="clear" w:color="auto" w:fill="auto"/>
            <w:hideMark/>
          </w:tcPr>
          <w:p w14:paraId="371D2C10" w14:textId="01A273FF" w:rsidR="00135EC2" w:rsidRPr="00135EC2" w:rsidRDefault="00287A57"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To</w:t>
            </w:r>
            <w:r w:rsidR="003025EC" w:rsidRPr="003025EC">
              <w:rPr>
                <w:color w:val="000000" w:themeColor="text1"/>
              </w:rPr>
              <w:t xml:space="preserve"> have authenticated items for the customer experience, the admin checks the designer registration accounts for accuracy.</w:t>
            </w:r>
          </w:p>
        </w:tc>
      </w:tr>
      <w:tr w:rsidR="00135EC2" w:rsidRPr="00A63C8A" w14:paraId="0632DA34" w14:textId="77777777" w:rsidTr="0010585C">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C8EBDD"/>
          </w:tcPr>
          <w:p w14:paraId="56A6C4C1" w14:textId="77777777" w:rsidR="00135EC2" w:rsidRPr="00135EC2" w:rsidRDefault="00135EC2" w:rsidP="005552B0">
            <w:pPr>
              <w:spacing w:before="6" w:after="6"/>
              <w:jc w:val="both"/>
              <w:rPr>
                <w:color w:val="000000" w:themeColor="text1"/>
              </w:rPr>
            </w:pPr>
            <w:r w:rsidRPr="00135EC2">
              <w:rPr>
                <w:color w:val="000000" w:themeColor="text1"/>
              </w:rPr>
              <w:t>Preconditions:</w:t>
            </w:r>
          </w:p>
        </w:tc>
        <w:tc>
          <w:tcPr>
            <w:tcW w:w="6771" w:type="dxa"/>
            <w:gridSpan w:val="3"/>
            <w:shd w:val="clear" w:color="auto" w:fill="C8EBDD"/>
            <w:hideMark/>
          </w:tcPr>
          <w:p w14:paraId="0F59E1A9" w14:textId="2C364C9C" w:rsidR="00135EC2" w:rsidRPr="003025EC" w:rsidRDefault="003025EC" w:rsidP="00345641">
            <w:pPr>
              <w:pStyle w:val="ListParagraph"/>
              <w:numPr>
                <w:ilvl w:val="0"/>
                <w:numId w:val="33"/>
              </w:numPr>
              <w:spacing w:before="6" w:after="6"/>
              <w:ind w:left="283" w:hanging="27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Designer must register through designer registration page.</w:t>
            </w:r>
          </w:p>
        </w:tc>
      </w:tr>
      <w:tr w:rsidR="00135EC2" w:rsidRPr="00A63C8A" w14:paraId="69CEF092" w14:textId="77777777" w:rsidTr="0010585C">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tcPr>
          <w:p w14:paraId="67E9AD24" w14:textId="77777777" w:rsidR="00135EC2" w:rsidRPr="00135EC2" w:rsidRDefault="00135EC2" w:rsidP="005552B0">
            <w:pPr>
              <w:spacing w:before="6" w:after="6"/>
              <w:jc w:val="both"/>
              <w:rPr>
                <w:color w:val="000000" w:themeColor="text1"/>
              </w:rPr>
            </w:pPr>
            <w:r w:rsidRPr="00135EC2">
              <w:rPr>
                <w:color w:val="000000" w:themeColor="text1"/>
              </w:rPr>
              <w:t>Post conditions:</w:t>
            </w:r>
          </w:p>
        </w:tc>
        <w:tc>
          <w:tcPr>
            <w:tcW w:w="6771" w:type="dxa"/>
            <w:gridSpan w:val="3"/>
            <w:shd w:val="clear" w:color="auto" w:fill="auto"/>
            <w:hideMark/>
          </w:tcPr>
          <w:p w14:paraId="796E7868" w14:textId="77777777" w:rsidR="003025EC" w:rsidRPr="003025EC" w:rsidRDefault="003025EC" w:rsidP="005552B0">
            <w:pPr>
              <w:spacing w:before="6" w:after="6"/>
              <w:ind w:left="283" w:hanging="283"/>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1.</w:t>
            </w:r>
            <w:r w:rsidRPr="003025EC">
              <w:rPr>
                <w:color w:val="000000" w:themeColor="text1"/>
              </w:rPr>
              <w:tab/>
              <w:t>The designer account will be created</w:t>
            </w:r>
          </w:p>
          <w:p w14:paraId="1E0E20E0" w14:textId="77777777" w:rsidR="003025EC" w:rsidRPr="003025EC" w:rsidRDefault="003025EC" w:rsidP="005552B0">
            <w:pPr>
              <w:spacing w:before="6" w:after="6"/>
              <w:ind w:left="283" w:hanging="283"/>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2.</w:t>
            </w:r>
            <w:r w:rsidRPr="003025EC">
              <w:rPr>
                <w:color w:val="000000" w:themeColor="text1"/>
              </w:rPr>
              <w:tab/>
              <w:t>The designer will be able to sell items</w:t>
            </w:r>
          </w:p>
          <w:p w14:paraId="272FA4B8" w14:textId="3FCB50DE" w:rsidR="00135EC2" w:rsidRPr="003025EC" w:rsidRDefault="003025EC" w:rsidP="005552B0">
            <w:pPr>
              <w:spacing w:before="6" w:after="6"/>
              <w:ind w:left="283" w:hanging="283"/>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3.</w:t>
            </w:r>
            <w:r w:rsidRPr="003025EC">
              <w:rPr>
                <w:color w:val="000000" w:themeColor="text1"/>
              </w:rPr>
              <w:tab/>
              <w:t xml:space="preserve">The designer can view sales statistics </w:t>
            </w:r>
          </w:p>
        </w:tc>
      </w:tr>
      <w:tr w:rsidR="00135EC2" w:rsidRPr="00A63C8A" w14:paraId="3D770272" w14:textId="77777777" w:rsidTr="0010585C">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C8EBDD"/>
          </w:tcPr>
          <w:p w14:paraId="42F0070D" w14:textId="77777777" w:rsidR="00135EC2" w:rsidRPr="00135EC2" w:rsidRDefault="00135EC2" w:rsidP="005552B0">
            <w:pPr>
              <w:spacing w:before="6" w:after="6"/>
              <w:jc w:val="both"/>
              <w:rPr>
                <w:color w:val="000000" w:themeColor="text1"/>
              </w:rPr>
            </w:pPr>
            <w:r w:rsidRPr="00135EC2">
              <w:rPr>
                <w:color w:val="000000" w:themeColor="text1"/>
              </w:rPr>
              <w:t>Normal Flow:</w:t>
            </w:r>
          </w:p>
        </w:tc>
        <w:tc>
          <w:tcPr>
            <w:tcW w:w="6771" w:type="dxa"/>
            <w:gridSpan w:val="3"/>
            <w:shd w:val="clear" w:color="auto" w:fill="C8EBDD"/>
            <w:hideMark/>
          </w:tcPr>
          <w:p w14:paraId="5D7FAF74"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3.1 The admin will receive a designer registration request</w:t>
            </w:r>
          </w:p>
          <w:p w14:paraId="067AE1F1"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3.2 The admin will check the designer information for accuracy</w:t>
            </w:r>
          </w:p>
          <w:p w14:paraId="333A8423"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 xml:space="preserve">3.3 The admin states the account as authentic </w:t>
            </w:r>
          </w:p>
          <w:p w14:paraId="66EC0549"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 xml:space="preserve">3.4 The admin adds the new registered account to the database </w:t>
            </w:r>
          </w:p>
          <w:p w14:paraId="2215E821" w14:textId="45B31EF9" w:rsidR="00135EC2" w:rsidRPr="00135EC2"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 xml:space="preserve">3.5 Admin notifies designer of account verification success   </w:t>
            </w:r>
          </w:p>
        </w:tc>
      </w:tr>
      <w:tr w:rsidR="00135EC2" w:rsidRPr="00A63C8A" w14:paraId="63B6ACC7" w14:textId="77777777" w:rsidTr="0010585C">
        <w:trPr>
          <w:trHeight w:val="229"/>
          <w:jc w:val="center"/>
        </w:trPr>
        <w:tc>
          <w:tcPr>
            <w:cnfStyle w:val="001000000000" w:firstRow="0" w:lastRow="0" w:firstColumn="1" w:lastColumn="0" w:oddVBand="0" w:evenVBand="0" w:oddHBand="0" w:evenHBand="0" w:firstRowFirstColumn="0" w:firstRowLastColumn="0" w:lastRowFirstColumn="0" w:lastRowLastColumn="0"/>
            <w:tcW w:w="1863" w:type="dxa"/>
          </w:tcPr>
          <w:p w14:paraId="19A59BB2" w14:textId="77777777" w:rsidR="00135EC2" w:rsidRPr="00135EC2" w:rsidRDefault="00135EC2" w:rsidP="005552B0">
            <w:pPr>
              <w:spacing w:before="6" w:after="6"/>
              <w:jc w:val="both"/>
              <w:rPr>
                <w:color w:val="000000" w:themeColor="text1"/>
              </w:rPr>
            </w:pPr>
            <w:r w:rsidRPr="00135EC2">
              <w:rPr>
                <w:color w:val="000000" w:themeColor="text1"/>
              </w:rPr>
              <w:t>Exceptions:</w:t>
            </w:r>
          </w:p>
        </w:tc>
        <w:tc>
          <w:tcPr>
            <w:tcW w:w="6771" w:type="dxa"/>
            <w:gridSpan w:val="3"/>
            <w:shd w:val="clear" w:color="auto" w:fill="auto"/>
            <w:hideMark/>
          </w:tcPr>
          <w:p w14:paraId="30E076C9"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3.1 The admin will receive a designer registration request</w:t>
            </w:r>
          </w:p>
          <w:p w14:paraId="2E39D117"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3.2 The admin will check the designer information for accuracy</w:t>
            </w:r>
          </w:p>
          <w:p w14:paraId="7B17318C" w14:textId="77777777" w:rsidR="003025EC" w:rsidRPr="003025EC" w:rsidRDefault="003025EC" w:rsidP="005552B0">
            <w:pPr>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 xml:space="preserve">3.3 The admin states the account as inauthentic </w:t>
            </w:r>
          </w:p>
          <w:p w14:paraId="209DE068" w14:textId="43D4D207" w:rsidR="00135EC2" w:rsidRPr="003025EC" w:rsidRDefault="003025EC" w:rsidP="009570D5">
            <w:pPr>
              <w:keepNext/>
              <w:spacing w:before="6" w:after="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3025EC">
              <w:rPr>
                <w:color w:val="000000" w:themeColor="text1"/>
              </w:rPr>
              <w:t>3.4 The admin notifies user of unsuccessful registration with the given reasons</w:t>
            </w:r>
          </w:p>
        </w:tc>
      </w:tr>
    </w:tbl>
    <w:p w14:paraId="4F225624" w14:textId="4E89A651" w:rsidR="009570D5" w:rsidRPr="009C49DB" w:rsidRDefault="009570D5" w:rsidP="009570D5">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Table 3.</w:t>
      </w:r>
      <w:r w:rsidR="00E5286A">
        <w:rPr>
          <w:i w:val="0"/>
          <w:sz w:val="20"/>
          <w:szCs w:val="20"/>
          <w14:textOutline w14:w="9525" w14:cap="rnd" w14:cmpd="sng" w14:algn="ctr">
            <w14:solidFill>
              <w14:schemeClr w14:val="accent3">
                <w14:lumMod w14:val="60000"/>
                <w14:lumOff w14:val="40000"/>
              </w14:schemeClr>
            </w14:solidFill>
            <w14:prstDash w14:val="solid"/>
            <w14:bevel/>
          </w14:textOutline>
        </w:rPr>
        <w:t>3</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use case specifications -</w:t>
      </w:r>
      <w:r w:rsidRPr="009C49DB">
        <w:rPr>
          <w:sz w:val="20"/>
          <w:szCs w:val="20"/>
        </w:rPr>
        <w:t xml:space="preserve"> </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Verify Designer’s Account.</w:t>
      </w:r>
    </w:p>
    <w:p w14:paraId="18D56F7A" w14:textId="77777777" w:rsidR="009570D5" w:rsidRPr="009570D5" w:rsidRDefault="009570D5" w:rsidP="009570D5"/>
    <w:tbl>
      <w:tblPr>
        <w:tblStyle w:val="GridTable2-Accent3"/>
        <w:tblW w:w="8634" w:type="dxa"/>
        <w:jc w:val="center"/>
        <w:tblBorders>
          <w:top w:val="single" w:sz="2" w:space="0" w:color="80D1B1"/>
          <w:left w:val="single" w:sz="2" w:space="0" w:color="80D1B1"/>
          <w:bottom w:val="single" w:sz="2" w:space="0" w:color="80D1B1"/>
          <w:right w:val="single" w:sz="2" w:space="0" w:color="80D1B1"/>
          <w:insideH w:val="single" w:sz="2" w:space="0" w:color="80D1B1"/>
          <w:insideV w:val="single" w:sz="2" w:space="0" w:color="80D1B1"/>
        </w:tblBorders>
        <w:tblLook w:val="0680" w:firstRow="0" w:lastRow="0" w:firstColumn="1" w:lastColumn="0" w:noHBand="1" w:noVBand="1"/>
      </w:tblPr>
      <w:tblGrid>
        <w:gridCol w:w="1863"/>
        <w:gridCol w:w="2094"/>
        <w:gridCol w:w="1890"/>
        <w:gridCol w:w="2787"/>
      </w:tblGrid>
      <w:tr w:rsidR="00CA3FBE" w:rsidRPr="00A63C8A" w14:paraId="314B312E" w14:textId="77777777" w:rsidTr="00A36969">
        <w:trPr>
          <w:trHeight w:val="308"/>
          <w:jc w:val="center"/>
        </w:trPr>
        <w:tc>
          <w:tcPr>
            <w:cnfStyle w:val="001000000000" w:firstRow="0" w:lastRow="0" w:firstColumn="1" w:lastColumn="0" w:oddVBand="0" w:evenVBand="0" w:oddHBand="0" w:evenHBand="0" w:firstRowFirstColumn="0" w:firstRowLastColumn="0" w:lastRowFirstColumn="0" w:lastRowLastColumn="0"/>
            <w:tcW w:w="1863" w:type="dxa"/>
            <w:tcBorders>
              <w:top w:val="single" w:sz="2" w:space="0" w:color="80D1B1"/>
            </w:tcBorders>
            <w:shd w:val="clear" w:color="auto" w:fill="C8EBDD"/>
          </w:tcPr>
          <w:p w14:paraId="7C1F80D4" w14:textId="77777777" w:rsidR="00CA3FBE" w:rsidRPr="00135EC2" w:rsidRDefault="00CA3FBE" w:rsidP="005552B0">
            <w:pPr>
              <w:spacing w:before="4" w:after="4"/>
              <w:jc w:val="both"/>
              <w:rPr>
                <w:color w:val="000000" w:themeColor="text1"/>
              </w:rPr>
            </w:pPr>
            <w:r w:rsidRPr="00135EC2">
              <w:rPr>
                <w:color w:val="000000" w:themeColor="text1"/>
              </w:rPr>
              <w:t>Use Case ID:</w:t>
            </w:r>
          </w:p>
        </w:tc>
        <w:tc>
          <w:tcPr>
            <w:tcW w:w="2094" w:type="dxa"/>
            <w:tcBorders>
              <w:top w:val="single" w:sz="2" w:space="0" w:color="80D1B1"/>
            </w:tcBorders>
            <w:shd w:val="clear" w:color="auto" w:fill="FFFFFF" w:themeFill="background1"/>
          </w:tcPr>
          <w:p w14:paraId="5F9E31CF" w14:textId="33E9D02E" w:rsidR="00CA3FBE" w:rsidRPr="00135EC2" w:rsidRDefault="00CA3FBE"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890" w:type="dxa"/>
            <w:tcBorders>
              <w:top w:val="single" w:sz="2" w:space="0" w:color="80D1B1"/>
            </w:tcBorders>
            <w:shd w:val="clear" w:color="auto" w:fill="C8EBDD"/>
          </w:tcPr>
          <w:p w14:paraId="52E9C883" w14:textId="77777777" w:rsidR="00CA3FBE" w:rsidRPr="00135EC2" w:rsidRDefault="00CA3FBE" w:rsidP="005552B0">
            <w:pPr>
              <w:spacing w:before="4" w:after="4"/>
              <w:jc w:val="both"/>
              <w:cnfStyle w:val="000000000000" w:firstRow="0" w:lastRow="0" w:firstColumn="0" w:lastColumn="0" w:oddVBand="0" w:evenVBand="0" w:oddHBand="0" w:evenHBand="0" w:firstRowFirstColumn="0" w:firstRowLastColumn="0" w:lastRowFirstColumn="0" w:lastRowLastColumn="0"/>
              <w:rPr>
                <w:b/>
                <w:bCs/>
                <w:color w:val="000000" w:themeColor="text1"/>
              </w:rPr>
            </w:pPr>
            <w:r w:rsidRPr="00135EC2">
              <w:rPr>
                <w:b/>
                <w:bCs/>
                <w:color w:val="000000" w:themeColor="text1"/>
              </w:rPr>
              <w:t>Use Case Name:</w:t>
            </w:r>
          </w:p>
        </w:tc>
        <w:tc>
          <w:tcPr>
            <w:tcW w:w="2787" w:type="dxa"/>
            <w:tcBorders>
              <w:top w:val="single" w:sz="2" w:space="0" w:color="80D1B1"/>
            </w:tcBorders>
            <w:shd w:val="clear" w:color="auto" w:fill="FFFFFF" w:themeFill="background1"/>
            <w:hideMark/>
          </w:tcPr>
          <w:p w14:paraId="6DBE1C29" w14:textId="15842704" w:rsidR="00CA3FBE" w:rsidRPr="00135EC2" w:rsidRDefault="007E21EB"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Brows</w:t>
            </w:r>
            <w:r w:rsidR="00411663">
              <w:rPr>
                <w:color w:val="000000" w:themeColor="text1"/>
              </w:rPr>
              <w:t>e</w:t>
            </w:r>
            <w:r>
              <w:rPr>
                <w:color w:val="000000" w:themeColor="text1"/>
              </w:rPr>
              <w:t xml:space="preserve"> </w:t>
            </w:r>
            <w:r w:rsidR="009570D5">
              <w:rPr>
                <w:color w:val="000000" w:themeColor="text1"/>
              </w:rPr>
              <w:t>Items</w:t>
            </w:r>
          </w:p>
        </w:tc>
      </w:tr>
      <w:tr w:rsidR="00CA3FBE" w:rsidRPr="00A63C8A" w14:paraId="18E54C9A" w14:textId="77777777" w:rsidTr="00A36969">
        <w:trPr>
          <w:trHeight w:val="319"/>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C8EBDD"/>
          </w:tcPr>
          <w:p w14:paraId="2CAA74EC" w14:textId="77777777" w:rsidR="00CA3FBE" w:rsidRPr="00135EC2" w:rsidRDefault="00CA3FBE" w:rsidP="005552B0">
            <w:pPr>
              <w:spacing w:before="4" w:after="4"/>
              <w:jc w:val="both"/>
              <w:rPr>
                <w:color w:val="000000" w:themeColor="text1"/>
              </w:rPr>
            </w:pPr>
            <w:r w:rsidRPr="00135EC2">
              <w:rPr>
                <w:color w:val="000000" w:themeColor="text1"/>
              </w:rPr>
              <w:t>Actors:</w:t>
            </w:r>
          </w:p>
        </w:tc>
        <w:tc>
          <w:tcPr>
            <w:tcW w:w="6771" w:type="dxa"/>
            <w:gridSpan w:val="3"/>
            <w:shd w:val="clear" w:color="auto" w:fill="C8EBDD"/>
            <w:hideMark/>
          </w:tcPr>
          <w:p w14:paraId="225458F4" w14:textId="242BD369" w:rsidR="00CA3FBE" w:rsidRPr="00135EC2" w:rsidRDefault="007E21EB"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Customer</w:t>
            </w:r>
          </w:p>
        </w:tc>
      </w:tr>
      <w:tr w:rsidR="00CA3FBE" w:rsidRPr="00A63C8A" w14:paraId="33EDC4CC" w14:textId="77777777" w:rsidTr="00A36969">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tcPr>
          <w:p w14:paraId="2FB8801F" w14:textId="77777777" w:rsidR="00CA3FBE" w:rsidRPr="00135EC2" w:rsidRDefault="00CA3FBE" w:rsidP="005552B0">
            <w:pPr>
              <w:spacing w:before="4" w:after="4"/>
              <w:jc w:val="both"/>
              <w:rPr>
                <w:color w:val="000000" w:themeColor="text1"/>
              </w:rPr>
            </w:pPr>
            <w:r w:rsidRPr="00135EC2">
              <w:rPr>
                <w:color w:val="000000" w:themeColor="text1"/>
              </w:rPr>
              <w:t>Description:</w:t>
            </w:r>
          </w:p>
        </w:tc>
        <w:tc>
          <w:tcPr>
            <w:tcW w:w="6771" w:type="dxa"/>
            <w:gridSpan w:val="3"/>
            <w:shd w:val="clear" w:color="auto" w:fill="auto"/>
            <w:hideMark/>
          </w:tcPr>
          <w:p w14:paraId="5417E660" w14:textId="5FBD2E69" w:rsidR="00CA3FBE" w:rsidRPr="00135EC2" w:rsidRDefault="007E21EB"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Preview all available options, arranged from top to bottom by the posting date.</w:t>
            </w:r>
          </w:p>
        </w:tc>
      </w:tr>
      <w:tr w:rsidR="00CA3FBE" w:rsidRPr="00A63C8A" w14:paraId="44796928" w14:textId="77777777" w:rsidTr="00A36969">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C8EBDD"/>
          </w:tcPr>
          <w:p w14:paraId="43A38A5F" w14:textId="77777777" w:rsidR="00CA3FBE" w:rsidRPr="00135EC2" w:rsidRDefault="00CA3FBE" w:rsidP="005552B0">
            <w:pPr>
              <w:spacing w:before="4" w:after="4"/>
              <w:jc w:val="both"/>
              <w:rPr>
                <w:color w:val="000000" w:themeColor="text1"/>
              </w:rPr>
            </w:pPr>
            <w:r w:rsidRPr="00135EC2">
              <w:rPr>
                <w:color w:val="000000" w:themeColor="text1"/>
              </w:rPr>
              <w:t>Preconditions:</w:t>
            </w:r>
          </w:p>
        </w:tc>
        <w:tc>
          <w:tcPr>
            <w:tcW w:w="6771" w:type="dxa"/>
            <w:gridSpan w:val="3"/>
            <w:shd w:val="clear" w:color="auto" w:fill="C8EBDD"/>
            <w:hideMark/>
          </w:tcPr>
          <w:p w14:paraId="74002431" w14:textId="07835E9F" w:rsidR="00A11360" w:rsidRPr="00D959DD" w:rsidRDefault="00A11360" w:rsidP="00345641">
            <w:pPr>
              <w:pStyle w:val="ListParagraph"/>
              <w:numPr>
                <w:ilvl w:val="0"/>
                <w:numId w:val="44"/>
              </w:numPr>
              <w:spacing w:before="4" w:after="4"/>
              <w:ind w:left="367"/>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c</w:t>
            </w:r>
            <w:r w:rsidR="007E21EB">
              <w:rPr>
                <w:color w:val="000000" w:themeColor="text1"/>
              </w:rPr>
              <w:t>ustomer</w:t>
            </w:r>
            <w:r w:rsidR="00CA3FBE" w:rsidRPr="003025EC">
              <w:rPr>
                <w:color w:val="000000" w:themeColor="text1"/>
              </w:rPr>
              <w:t xml:space="preserve"> must register through </w:t>
            </w:r>
            <w:r w:rsidR="007E21EB">
              <w:rPr>
                <w:color w:val="000000" w:themeColor="text1"/>
              </w:rPr>
              <w:t>customer</w:t>
            </w:r>
            <w:r w:rsidR="00CA3FBE" w:rsidRPr="003025EC">
              <w:rPr>
                <w:color w:val="000000" w:themeColor="text1"/>
              </w:rPr>
              <w:t xml:space="preserve"> registration page.</w:t>
            </w:r>
          </w:p>
        </w:tc>
      </w:tr>
      <w:tr w:rsidR="00CA3FBE" w:rsidRPr="00A63C8A" w14:paraId="5FF422CF" w14:textId="77777777" w:rsidTr="00A36969">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tcPr>
          <w:p w14:paraId="00C3F907" w14:textId="77777777" w:rsidR="00CA3FBE" w:rsidRPr="00135EC2" w:rsidRDefault="00CA3FBE" w:rsidP="005552B0">
            <w:pPr>
              <w:spacing w:before="4" w:after="4"/>
              <w:jc w:val="both"/>
              <w:rPr>
                <w:color w:val="000000" w:themeColor="text1"/>
              </w:rPr>
            </w:pPr>
            <w:r w:rsidRPr="00135EC2">
              <w:rPr>
                <w:color w:val="000000" w:themeColor="text1"/>
              </w:rPr>
              <w:t>Post conditions:</w:t>
            </w:r>
          </w:p>
        </w:tc>
        <w:tc>
          <w:tcPr>
            <w:tcW w:w="6771" w:type="dxa"/>
            <w:gridSpan w:val="3"/>
            <w:shd w:val="clear" w:color="auto" w:fill="auto"/>
            <w:hideMark/>
          </w:tcPr>
          <w:p w14:paraId="01F64650" w14:textId="017DA503" w:rsidR="00CA3FBE" w:rsidRPr="003025EC" w:rsidRDefault="001522AE" w:rsidP="005552B0">
            <w:pPr>
              <w:spacing w:before="4" w:after="4"/>
              <w:ind w:left="283" w:hanging="283"/>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r w:rsidR="00CA3FBE" w:rsidRPr="003025EC">
              <w:rPr>
                <w:color w:val="000000" w:themeColor="text1"/>
              </w:rPr>
              <w:t xml:space="preserve"> </w:t>
            </w:r>
          </w:p>
        </w:tc>
      </w:tr>
      <w:tr w:rsidR="00CA3FBE" w:rsidRPr="00A63C8A" w14:paraId="7688C15C" w14:textId="77777777" w:rsidTr="00A36969">
        <w:trPr>
          <w:trHeight w:val="281"/>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C8EBDD"/>
          </w:tcPr>
          <w:p w14:paraId="33E83E70" w14:textId="77777777" w:rsidR="00CA3FBE" w:rsidRPr="00135EC2" w:rsidRDefault="00CA3FBE" w:rsidP="005552B0">
            <w:pPr>
              <w:spacing w:before="4" w:after="4"/>
              <w:jc w:val="both"/>
              <w:rPr>
                <w:color w:val="000000" w:themeColor="text1"/>
              </w:rPr>
            </w:pPr>
            <w:r w:rsidRPr="00135EC2">
              <w:rPr>
                <w:color w:val="000000" w:themeColor="text1"/>
              </w:rPr>
              <w:t>Normal Flow:</w:t>
            </w:r>
          </w:p>
        </w:tc>
        <w:tc>
          <w:tcPr>
            <w:tcW w:w="6771" w:type="dxa"/>
            <w:gridSpan w:val="3"/>
            <w:shd w:val="clear" w:color="auto" w:fill="C8EBDD"/>
            <w:hideMark/>
          </w:tcPr>
          <w:p w14:paraId="55D1ACDD" w14:textId="338B1AD2" w:rsidR="00D959DD" w:rsidRPr="00D959DD" w:rsidRDefault="00D959DD"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D959DD">
              <w:rPr>
                <w:color w:val="000000" w:themeColor="text1"/>
              </w:rPr>
              <w:t>4.</w:t>
            </w:r>
            <w:r>
              <w:rPr>
                <w:color w:val="000000" w:themeColor="text1"/>
              </w:rPr>
              <w:t xml:space="preserve">1 </w:t>
            </w:r>
            <w:r w:rsidRPr="00D959DD">
              <w:rPr>
                <w:color w:val="000000" w:themeColor="text1"/>
              </w:rPr>
              <w:t xml:space="preserve">The customer would select to view the items based on the category or the brand.  </w:t>
            </w:r>
          </w:p>
          <w:p w14:paraId="04CAD5CC" w14:textId="7F5F928C" w:rsidR="00D959DD" w:rsidRPr="00D959DD" w:rsidRDefault="00D959DD" w:rsidP="005552B0">
            <w:pPr>
              <w:jc w:val="both"/>
              <w:cnfStyle w:val="000000000000" w:firstRow="0" w:lastRow="0" w:firstColumn="0" w:lastColumn="0" w:oddVBand="0" w:evenVBand="0" w:oddHBand="0" w:evenHBand="0" w:firstRowFirstColumn="0" w:firstRowLastColumn="0" w:lastRowFirstColumn="0" w:lastRowLastColumn="0"/>
            </w:pPr>
            <w:r>
              <w:t>4.2 A page preview items available based on the category or brand.</w:t>
            </w:r>
          </w:p>
          <w:p w14:paraId="6FB013FE" w14:textId="18C43A75" w:rsidR="00CA3FBE" w:rsidRPr="003025EC" w:rsidRDefault="00D959DD"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4.3 </w:t>
            </w:r>
            <w:r w:rsidR="001522AE">
              <w:rPr>
                <w:color w:val="000000" w:themeColor="text1"/>
              </w:rPr>
              <w:t>The c</w:t>
            </w:r>
            <w:r w:rsidR="001522AE" w:rsidRPr="001522AE">
              <w:rPr>
                <w:color w:val="000000" w:themeColor="text1"/>
              </w:rPr>
              <w:t>ustomer select</w:t>
            </w:r>
            <w:r w:rsidR="001522AE">
              <w:rPr>
                <w:color w:val="000000" w:themeColor="text1"/>
              </w:rPr>
              <w:t>s</w:t>
            </w:r>
            <w:r w:rsidR="001522AE" w:rsidRPr="001522AE">
              <w:rPr>
                <w:color w:val="000000" w:themeColor="text1"/>
              </w:rPr>
              <w:t xml:space="preserve"> an item</w:t>
            </w:r>
            <w:r w:rsidR="001522AE">
              <w:rPr>
                <w:color w:val="000000" w:themeColor="text1"/>
              </w:rPr>
              <w:t xml:space="preserve">. </w:t>
            </w:r>
          </w:p>
          <w:p w14:paraId="13AD32F6" w14:textId="094F024C" w:rsidR="00CA3FBE" w:rsidRPr="00135EC2" w:rsidRDefault="001522AE"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r w:rsidR="00D959DD">
              <w:rPr>
                <w:color w:val="000000" w:themeColor="text1"/>
              </w:rPr>
              <w:t>.4</w:t>
            </w:r>
            <w:r w:rsidR="00CA3FBE" w:rsidRPr="003025EC">
              <w:rPr>
                <w:color w:val="000000" w:themeColor="text1"/>
              </w:rPr>
              <w:t xml:space="preserve"> </w:t>
            </w:r>
            <w:r w:rsidR="00A11360">
              <w:rPr>
                <w:color w:val="000000" w:themeColor="text1"/>
              </w:rPr>
              <w:t>The item page will open</w:t>
            </w:r>
          </w:p>
        </w:tc>
      </w:tr>
      <w:tr w:rsidR="00CA3FBE" w:rsidRPr="00A63C8A" w14:paraId="5575A63D" w14:textId="77777777" w:rsidTr="00D959DD">
        <w:trPr>
          <w:trHeight w:val="1093"/>
          <w:jc w:val="center"/>
        </w:trPr>
        <w:tc>
          <w:tcPr>
            <w:cnfStyle w:val="001000000000" w:firstRow="0" w:lastRow="0" w:firstColumn="1" w:lastColumn="0" w:oddVBand="0" w:evenVBand="0" w:oddHBand="0" w:evenHBand="0" w:firstRowFirstColumn="0" w:firstRowLastColumn="0" w:lastRowFirstColumn="0" w:lastRowLastColumn="0"/>
            <w:tcW w:w="1863" w:type="dxa"/>
          </w:tcPr>
          <w:p w14:paraId="776ED6E3" w14:textId="77777777" w:rsidR="00CA3FBE" w:rsidRPr="00135EC2" w:rsidRDefault="00CA3FBE" w:rsidP="005552B0">
            <w:pPr>
              <w:spacing w:before="4" w:after="4"/>
              <w:jc w:val="both"/>
              <w:rPr>
                <w:color w:val="000000" w:themeColor="text1"/>
              </w:rPr>
            </w:pPr>
            <w:r w:rsidRPr="00135EC2">
              <w:rPr>
                <w:color w:val="000000" w:themeColor="text1"/>
              </w:rPr>
              <w:t>Exceptions:</w:t>
            </w:r>
          </w:p>
        </w:tc>
        <w:tc>
          <w:tcPr>
            <w:tcW w:w="6771" w:type="dxa"/>
            <w:gridSpan w:val="3"/>
            <w:shd w:val="clear" w:color="auto" w:fill="auto"/>
            <w:hideMark/>
          </w:tcPr>
          <w:p w14:paraId="7236B507" w14:textId="4F0AD545" w:rsidR="00A11360" w:rsidRDefault="00CA3FBE" w:rsidP="00345641">
            <w:pPr>
              <w:pStyle w:val="ListParagraph"/>
              <w:numPr>
                <w:ilvl w:val="1"/>
                <w:numId w:val="30"/>
              </w:numPr>
              <w:spacing w:before="4" w:after="4"/>
              <w:ind w:left="367"/>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D959DD">
              <w:rPr>
                <w:color w:val="000000" w:themeColor="text1"/>
              </w:rPr>
              <w:t>T</w:t>
            </w:r>
            <w:r w:rsidR="00A11360" w:rsidRPr="00D959DD">
              <w:rPr>
                <w:color w:val="000000" w:themeColor="text1"/>
              </w:rPr>
              <w:t xml:space="preserve">he customer didn’t select </w:t>
            </w:r>
            <w:r w:rsidR="00D959DD" w:rsidRPr="00D959DD">
              <w:rPr>
                <w:color w:val="000000" w:themeColor="text1"/>
              </w:rPr>
              <w:t>a way to view the items page.</w:t>
            </w:r>
          </w:p>
          <w:p w14:paraId="5701A484" w14:textId="0047D990" w:rsidR="00D959DD" w:rsidRPr="00D959DD" w:rsidRDefault="00D959DD" w:rsidP="005552B0">
            <w:pPr>
              <w:jc w:val="both"/>
              <w:cnfStyle w:val="000000000000" w:firstRow="0" w:lastRow="0" w:firstColumn="0" w:lastColumn="0" w:oddVBand="0" w:evenVBand="0" w:oddHBand="0" w:evenHBand="0" w:firstRowFirstColumn="0" w:firstRowLastColumn="0" w:lastRowFirstColumn="0" w:lastRowLastColumn="0"/>
            </w:pPr>
            <w:r>
              <w:t>4.2 A page preview all items available.</w:t>
            </w:r>
          </w:p>
          <w:p w14:paraId="75113929" w14:textId="77777777" w:rsidR="00D959DD" w:rsidRPr="003025EC" w:rsidRDefault="00D959DD" w:rsidP="005552B0">
            <w:pPr>
              <w:spacing w:before="4" w:after="4"/>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4.3 The c</w:t>
            </w:r>
            <w:r w:rsidRPr="001522AE">
              <w:rPr>
                <w:color w:val="000000" w:themeColor="text1"/>
              </w:rPr>
              <w:t>ustomer select</w:t>
            </w:r>
            <w:r>
              <w:rPr>
                <w:color w:val="000000" w:themeColor="text1"/>
              </w:rPr>
              <w:t>s</w:t>
            </w:r>
            <w:r w:rsidRPr="001522AE">
              <w:rPr>
                <w:color w:val="000000" w:themeColor="text1"/>
              </w:rPr>
              <w:t xml:space="preserve"> an item</w:t>
            </w:r>
            <w:r>
              <w:rPr>
                <w:color w:val="000000" w:themeColor="text1"/>
              </w:rPr>
              <w:t xml:space="preserve">. </w:t>
            </w:r>
          </w:p>
          <w:p w14:paraId="664DE5CC" w14:textId="30CAD899" w:rsidR="00CA3FBE" w:rsidRPr="00D959DD" w:rsidRDefault="00D959DD" w:rsidP="009570D5">
            <w:pPr>
              <w:keepNext/>
              <w:spacing w:before="4" w:after="4"/>
              <w:ind w:left="7"/>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4.4</w:t>
            </w:r>
            <w:r w:rsidRPr="003025EC">
              <w:rPr>
                <w:color w:val="000000" w:themeColor="text1"/>
              </w:rPr>
              <w:t xml:space="preserve"> </w:t>
            </w:r>
            <w:r>
              <w:rPr>
                <w:color w:val="000000" w:themeColor="text1"/>
              </w:rPr>
              <w:t>The item page will open</w:t>
            </w:r>
          </w:p>
        </w:tc>
      </w:tr>
    </w:tbl>
    <w:p w14:paraId="141F9A49" w14:textId="5B77F10D" w:rsidR="009570D5" w:rsidRPr="009C49DB" w:rsidRDefault="009570D5" w:rsidP="009570D5">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Table 3.</w:t>
      </w:r>
      <w:r w:rsidR="00E5286A">
        <w:rPr>
          <w:i w:val="0"/>
          <w:sz w:val="20"/>
          <w:szCs w:val="20"/>
          <w14:textOutline w14:w="9525" w14:cap="rnd" w14:cmpd="sng" w14:algn="ctr">
            <w14:solidFill>
              <w14:schemeClr w14:val="accent3">
                <w14:lumMod w14:val="60000"/>
                <w14:lumOff w14:val="40000"/>
              </w14:schemeClr>
            </w14:solidFill>
            <w14:prstDash w14:val="solid"/>
            <w14:bevel/>
          </w14:textOutline>
        </w:rPr>
        <w:t>4</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use case specifications -</w:t>
      </w:r>
      <w:r w:rsidRPr="009C49DB">
        <w:rPr>
          <w:sz w:val="20"/>
          <w:szCs w:val="20"/>
        </w:rPr>
        <w:t xml:space="preserve"> </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Brows Items.</w:t>
      </w:r>
    </w:p>
    <w:p w14:paraId="1B06C8A1" w14:textId="77777777" w:rsidR="00D1428F" w:rsidRDefault="00D1428F">
      <w:pPr>
        <w:spacing w:after="60" w:line="288" w:lineRule="auto"/>
        <w:rPr>
          <w:b/>
          <w:bCs/>
          <w:color w:val="70879C"/>
        </w:rPr>
      </w:pPr>
      <w:r>
        <w:rPr>
          <w:b/>
          <w:bCs/>
          <w:color w:val="70879C"/>
        </w:rPr>
        <w:br w:type="page"/>
      </w:r>
    </w:p>
    <w:p w14:paraId="0CBE9D0B" w14:textId="1D6CE6AE" w:rsidR="00F565B9" w:rsidRDefault="00D207BC" w:rsidP="00D207BC">
      <w:pPr>
        <w:pStyle w:val="ListParagraph"/>
        <w:spacing w:after="60" w:line="480" w:lineRule="auto"/>
        <w:ind w:left="1080" w:hanging="720"/>
        <w:rPr>
          <w:b/>
          <w:bCs/>
          <w:color w:val="70879C"/>
        </w:rPr>
      </w:pPr>
      <w:r>
        <w:rPr>
          <w:b/>
          <w:bCs/>
          <w:color w:val="70879C"/>
        </w:rPr>
        <w:lastRenderedPageBreak/>
        <w:t>3.1.4</w:t>
      </w:r>
      <w:r w:rsidR="00F565B9" w:rsidRPr="00F565B9">
        <w:rPr>
          <w:b/>
          <w:bCs/>
          <w:color w:val="70879C"/>
        </w:rPr>
        <w:t>.</w:t>
      </w:r>
      <w:r w:rsidR="00F565B9" w:rsidRPr="00F565B9">
        <w:rPr>
          <w:b/>
          <w:bCs/>
          <w:color w:val="70879C"/>
        </w:rPr>
        <w:tab/>
        <w:t>Class Diagram</w:t>
      </w:r>
    </w:p>
    <w:p w14:paraId="2144F8C6" w14:textId="77777777" w:rsidR="00C3567C" w:rsidRDefault="00D1428F" w:rsidP="00C3567C">
      <w:pPr>
        <w:pStyle w:val="ListParagraph"/>
        <w:keepNext/>
        <w:spacing w:after="60" w:line="480" w:lineRule="auto"/>
        <w:ind w:left="1260" w:hanging="1260"/>
        <w:jc w:val="center"/>
      </w:pPr>
      <w:r>
        <w:rPr>
          <w:noProof/>
        </w:rPr>
        <w:drawing>
          <wp:inline distT="0" distB="0" distL="0" distR="0" wp14:anchorId="764E81DC" wp14:editId="2D4A0DAD">
            <wp:extent cx="5347970" cy="6930300"/>
            <wp:effectExtent l="0" t="0" r="11430" b="0"/>
            <wp:docPr id="59" name="Picture 59" descr="../Documents/University/C/SENIOR/DAIGRAM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cuments/University/C/SENIOR/DAIGRAMS/CLASS.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64" t="703" r="1745" b="9751"/>
                    <a:stretch/>
                  </pic:blipFill>
                  <pic:spPr bwMode="auto">
                    <a:xfrm>
                      <a:off x="0" y="0"/>
                      <a:ext cx="5347970" cy="6930300"/>
                    </a:xfrm>
                    <a:prstGeom prst="rect">
                      <a:avLst/>
                    </a:prstGeom>
                    <a:noFill/>
                    <a:ln>
                      <a:noFill/>
                    </a:ln>
                    <a:extLst>
                      <a:ext uri="{53640926-AAD7-44D8-BBD7-CCE9431645EC}">
                        <a14:shadowObscured xmlns:a14="http://schemas.microsoft.com/office/drawing/2010/main"/>
                      </a:ext>
                    </a:extLst>
                  </pic:spPr>
                </pic:pic>
              </a:graphicData>
            </a:graphic>
          </wp:inline>
        </w:drawing>
      </w:r>
    </w:p>
    <w:p w14:paraId="65190282" w14:textId="51509F0D" w:rsidR="00D1428F" w:rsidRPr="009C49DB" w:rsidRDefault="00C3567C" w:rsidP="00C3567C">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Figure 3.</w:t>
      </w:r>
      <w:r w:rsidR="00E5286A">
        <w:rPr>
          <w:i w:val="0"/>
          <w:sz w:val="20"/>
          <w:szCs w:val="20"/>
          <w14:textOutline w14:w="9525" w14:cap="rnd" w14:cmpd="sng" w14:algn="ctr">
            <w14:solidFill>
              <w14:schemeClr w14:val="accent3">
                <w14:lumMod w14:val="60000"/>
                <w14:lumOff w14:val="40000"/>
              </w14:schemeClr>
            </w14:solidFill>
            <w14:prstDash w14:val="solid"/>
            <w14:bevel/>
          </w14:textOutline>
        </w:rPr>
        <w:t>4</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Class Diagram.</w:t>
      </w:r>
    </w:p>
    <w:p w14:paraId="469F2D83" w14:textId="64F4AB03" w:rsidR="009C49DB" w:rsidRDefault="009C49DB" w:rsidP="00341F00">
      <w:pPr>
        <w:pStyle w:val="ListParagraph"/>
        <w:spacing w:after="60"/>
        <w:ind w:left="0" w:firstLine="540"/>
        <w:rPr>
          <w:b/>
          <w:bCs/>
          <w:color w:val="70879C"/>
        </w:rPr>
      </w:pPr>
      <w:r>
        <w:rPr>
          <w:noProof/>
        </w:rPr>
        <w:lastRenderedPageBreak/>
        <mc:AlternateContent>
          <mc:Choice Requires="wps">
            <w:drawing>
              <wp:anchor distT="0" distB="0" distL="114300" distR="114300" simplePos="0" relativeHeight="251681792" behindDoc="0" locked="0" layoutInCell="1" allowOverlap="1" wp14:anchorId="37BF2EAA" wp14:editId="53C6E702">
                <wp:simplePos x="0" y="0"/>
                <wp:positionH relativeFrom="column">
                  <wp:posOffset>4667250</wp:posOffset>
                </wp:positionH>
                <wp:positionV relativeFrom="paragraph">
                  <wp:posOffset>3809365</wp:posOffset>
                </wp:positionV>
                <wp:extent cx="1442720" cy="23749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rot="16200000">
                          <a:off x="0" y="0"/>
                          <a:ext cx="1442720" cy="237490"/>
                        </a:xfrm>
                        <a:prstGeom prst="rect">
                          <a:avLst/>
                        </a:prstGeom>
                        <a:noFill/>
                        <a:ln>
                          <a:noFill/>
                        </a:ln>
                        <a:effectLst/>
                      </wps:spPr>
                      <wps:txbx>
                        <w:txbxContent>
                          <w:p w14:paraId="2887D26B" w14:textId="3A29059C" w:rsidR="00E54A9A" w:rsidRPr="00FB757A" w:rsidRDefault="00E54A9A" w:rsidP="00341F00">
                            <w:pPr>
                              <w:pStyle w:val="Caption"/>
                              <w:spacing w:after="0"/>
                              <w:jc w:val="center"/>
                              <w:rPr>
                                <w:b/>
                                <w:bCs/>
                                <w:noProof/>
                                <w:color w:val="70879C"/>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Figure 3.</w:t>
                            </w:r>
                            <w:r>
                              <w:rPr>
                                <w:i w:val="0"/>
                                <w:sz w:val="20"/>
                                <w:szCs w:val="20"/>
                                <w14:textOutline w14:w="9525" w14:cap="rnd" w14:cmpd="sng" w14:algn="ctr">
                                  <w14:solidFill>
                                    <w14:schemeClr w14:val="accent3">
                                      <w14:lumMod w14:val="60000"/>
                                      <w14:lumOff w14:val="40000"/>
                                    </w14:schemeClr>
                                  </w14:solidFill>
                                  <w14:prstDash w14:val="solid"/>
                                  <w14:bevel/>
                                </w14:textOutline>
                              </w:rPr>
                              <w:t>5: ER</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BF2EAA" id="Text Box 41" o:spid="_x0000_s1027" type="#_x0000_t202" style="position:absolute;left:0;text-align:left;margin-left:367.5pt;margin-top:299.95pt;width:113.6pt;height:18.7pt;rotation:-90;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" filled="f" stroked="f">
                <v:textbox style="mso-fit-shape-to-text:t">
                  <w:txbxContent>
                    <w:p w14:paraId="2887D26B" w14:textId="3A29059C" w:rsidR="00E54A9A" w:rsidRPr="00FB757A" w:rsidRDefault="00E54A9A" w:rsidP="00341F00">
                      <w:pPr>
                        <w:pStyle w:val="Caption"/>
                        <w:spacing w:after="0"/>
                        <w:jc w:val="center"/>
                        <w:rPr>
                          <w:b/>
                          <w:bCs/>
                          <w:noProof/>
                          <w:color w:val="70879C"/>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Figure 3.</w:t>
                      </w:r>
                      <w:r>
                        <w:rPr>
                          <w:i w:val="0"/>
                          <w:sz w:val="20"/>
                          <w:szCs w:val="20"/>
                          <w14:textOutline w14:w="9525" w14:cap="rnd" w14:cmpd="sng" w14:algn="ctr">
                            <w14:solidFill>
                              <w14:schemeClr w14:val="accent3">
                                <w14:lumMod w14:val="60000"/>
                                <w14:lumOff w14:val="40000"/>
                              </w14:schemeClr>
                            </w14:solidFill>
                            <w14:prstDash w14:val="solid"/>
                            <w14:bevel/>
                          </w14:textOutline>
                        </w:rPr>
                        <w:t>5: ER</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Diagram.</w:t>
                      </w:r>
                    </w:p>
                  </w:txbxContent>
                </v:textbox>
                <w10:wrap type="square"/>
              </v:shape>
            </w:pict>
          </mc:Fallback>
        </mc:AlternateContent>
      </w:r>
      <w:r w:rsidR="00D207BC">
        <w:rPr>
          <w:b/>
          <w:bCs/>
          <w:color w:val="70879C"/>
        </w:rPr>
        <w:t>3.1.5</w:t>
      </w:r>
      <w:r w:rsidR="00680B73">
        <w:rPr>
          <w:b/>
          <w:bCs/>
          <w:color w:val="70879C"/>
        </w:rPr>
        <w:t>.</w:t>
      </w:r>
      <w:r w:rsidR="00680B73">
        <w:rPr>
          <w:b/>
          <w:bCs/>
          <w:color w:val="70879C"/>
        </w:rPr>
        <w:tab/>
        <w:t xml:space="preserve">ER Diagram </w:t>
      </w:r>
      <w:r>
        <w:rPr>
          <w:b/>
          <w:bCs/>
          <w:noProof/>
          <w:color w:val="70879C"/>
        </w:rPr>
        <w:drawing>
          <wp:inline distT="0" distB="0" distL="0" distR="0" wp14:anchorId="3C5CEEED" wp14:editId="5446CBFE">
            <wp:extent cx="5090628" cy="7317740"/>
            <wp:effectExtent l="0" t="0" r="0" b="0"/>
            <wp:docPr id="61" name="Picture 61" descr="../Documents/University/C/SENIOR/DAIGRAMS/SP-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cuments/University/C/SENIOR/DAIGRAMS/SP-ER%2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0628" cy="7317740"/>
                    </a:xfrm>
                    <a:prstGeom prst="rect">
                      <a:avLst/>
                    </a:prstGeom>
                    <a:noFill/>
                    <a:ln>
                      <a:noFill/>
                    </a:ln>
                  </pic:spPr>
                </pic:pic>
              </a:graphicData>
            </a:graphic>
          </wp:inline>
        </w:drawing>
      </w:r>
    </w:p>
    <w:p w14:paraId="6BF62110" w14:textId="77777777" w:rsidR="00341F00" w:rsidRPr="009C49DB" w:rsidRDefault="00341F00" w:rsidP="00341F00">
      <w:pPr>
        <w:pStyle w:val="ListParagraph"/>
        <w:spacing w:after="60"/>
        <w:ind w:left="0" w:firstLine="540"/>
        <w:rPr>
          <w:b/>
          <w:bCs/>
          <w:color w:val="70879C"/>
        </w:rPr>
      </w:pPr>
    </w:p>
    <w:p w14:paraId="6D1DE4A5" w14:textId="14B8987F" w:rsidR="00F565B9" w:rsidRDefault="00D207BC" w:rsidP="00D207BC">
      <w:pPr>
        <w:pStyle w:val="ListParagraph"/>
        <w:spacing w:after="60" w:line="480" w:lineRule="auto"/>
        <w:ind w:left="1170" w:hanging="810"/>
        <w:rPr>
          <w:b/>
          <w:bCs/>
          <w:color w:val="70879C"/>
        </w:rPr>
      </w:pPr>
      <w:r>
        <w:rPr>
          <w:b/>
          <w:bCs/>
          <w:color w:val="70879C"/>
        </w:rPr>
        <w:lastRenderedPageBreak/>
        <w:t>3.1.6</w:t>
      </w:r>
      <w:r w:rsidR="00F565B9" w:rsidRPr="00F565B9">
        <w:rPr>
          <w:b/>
          <w:bCs/>
          <w:color w:val="70879C"/>
        </w:rPr>
        <w:t>.</w:t>
      </w:r>
      <w:r w:rsidR="00F565B9" w:rsidRPr="00F565B9">
        <w:rPr>
          <w:b/>
          <w:bCs/>
          <w:color w:val="70879C"/>
        </w:rPr>
        <w:tab/>
        <w:t xml:space="preserve">Software and Hardware Requirements </w:t>
      </w:r>
    </w:p>
    <w:p w14:paraId="7BBCC50D" w14:textId="6E47E86F" w:rsidR="009347A3" w:rsidRPr="009347A3" w:rsidRDefault="009347A3" w:rsidP="00DE52D2">
      <w:pPr>
        <w:pStyle w:val="subs"/>
      </w:pPr>
      <w:r w:rsidRPr="009347A3">
        <w:t>Operating System</w:t>
      </w:r>
    </w:p>
    <w:p w14:paraId="13E08F3E" w14:textId="337EF630" w:rsidR="009347A3" w:rsidRPr="009347A3" w:rsidRDefault="009347A3" w:rsidP="00345641">
      <w:pPr>
        <w:pStyle w:val="ListParagraph"/>
        <w:numPr>
          <w:ilvl w:val="0"/>
          <w:numId w:val="38"/>
        </w:numPr>
        <w:spacing w:line="276" w:lineRule="auto"/>
        <w:ind w:left="1267"/>
        <w:textAlignment w:val="baseline"/>
        <w:outlineLvl w:val="3"/>
        <w:rPr>
          <w:rFonts w:eastAsia="Times New Roman"/>
          <w:color w:val="000000" w:themeColor="text1"/>
        </w:rPr>
      </w:pPr>
      <w:r w:rsidRPr="009347A3">
        <w:rPr>
          <w:rFonts w:eastAsia="Times New Roman"/>
          <w:color w:val="000000" w:themeColor="text1"/>
        </w:rPr>
        <w:t>Microsoft Windows 8, 10</w:t>
      </w:r>
    </w:p>
    <w:p w14:paraId="28E3F965" w14:textId="75C5488F" w:rsidR="009347A3" w:rsidRPr="009347A3" w:rsidRDefault="009347A3" w:rsidP="00345641">
      <w:pPr>
        <w:pStyle w:val="ListParagraph"/>
        <w:numPr>
          <w:ilvl w:val="0"/>
          <w:numId w:val="38"/>
        </w:numPr>
        <w:spacing w:after="80" w:line="276" w:lineRule="auto"/>
        <w:ind w:left="1260"/>
        <w:textAlignment w:val="baseline"/>
        <w:outlineLvl w:val="3"/>
        <w:rPr>
          <w:rFonts w:eastAsia="Times New Roman"/>
          <w:color w:val="000000" w:themeColor="text1"/>
        </w:rPr>
      </w:pPr>
      <w:r w:rsidRPr="009347A3">
        <w:rPr>
          <w:rFonts w:eastAsia="Times New Roman"/>
          <w:color w:val="000000" w:themeColor="text1"/>
        </w:rPr>
        <w:t>Apple Mac OS</w:t>
      </w:r>
    </w:p>
    <w:p w14:paraId="5718C3DA" w14:textId="4590C686" w:rsidR="009347A3" w:rsidRDefault="009347A3" w:rsidP="00345641">
      <w:pPr>
        <w:pStyle w:val="ListParagraph"/>
        <w:numPr>
          <w:ilvl w:val="0"/>
          <w:numId w:val="38"/>
        </w:numPr>
        <w:spacing w:after="80" w:line="276" w:lineRule="auto"/>
        <w:ind w:left="1260"/>
        <w:textAlignment w:val="baseline"/>
        <w:outlineLvl w:val="3"/>
        <w:rPr>
          <w:rFonts w:eastAsia="Times New Roman"/>
          <w:color w:val="000000" w:themeColor="text1"/>
        </w:rPr>
      </w:pPr>
      <w:r w:rsidRPr="009347A3">
        <w:rPr>
          <w:rFonts w:eastAsia="Times New Roman"/>
          <w:color w:val="000000" w:themeColor="text1"/>
        </w:rPr>
        <w:t>Ubuntu</w:t>
      </w:r>
    </w:p>
    <w:p w14:paraId="54C150A6" w14:textId="1183395F" w:rsidR="00983501" w:rsidRPr="00983501" w:rsidRDefault="00983501" w:rsidP="00983501">
      <w:pPr>
        <w:spacing w:after="80" w:line="276" w:lineRule="auto"/>
        <w:ind w:left="900"/>
        <w:textAlignment w:val="baseline"/>
        <w:outlineLvl w:val="3"/>
        <w:rPr>
          <w:rFonts w:eastAsia="Times New Roman"/>
          <w:color w:val="000000" w:themeColor="text1"/>
        </w:rPr>
      </w:pPr>
    </w:p>
    <w:p w14:paraId="4CE35030" w14:textId="33664DB7" w:rsidR="009347A3" w:rsidRPr="009347A3" w:rsidRDefault="009347A3" w:rsidP="00DE52D2">
      <w:pPr>
        <w:pStyle w:val="subs"/>
      </w:pPr>
      <w:r w:rsidRPr="009347A3">
        <w:t>Browser</w:t>
      </w:r>
    </w:p>
    <w:p w14:paraId="6A622A04" w14:textId="5F9CBEE3" w:rsidR="00A36969" w:rsidRPr="00A36969" w:rsidRDefault="004C0C5B" w:rsidP="00345641">
      <w:pPr>
        <w:pStyle w:val="ListParagraph"/>
        <w:numPr>
          <w:ilvl w:val="0"/>
          <w:numId w:val="39"/>
        </w:numPr>
        <w:spacing w:line="276" w:lineRule="auto"/>
        <w:ind w:left="1267"/>
        <w:textAlignment w:val="baseline"/>
        <w:outlineLvl w:val="3"/>
        <w:rPr>
          <w:rFonts w:eastAsia="Times New Roman"/>
          <w:color w:val="000000" w:themeColor="text1"/>
        </w:rPr>
      </w:pPr>
      <w:r>
        <w:rPr>
          <w:rFonts w:eastAsia="Times New Roman"/>
          <w:color w:val="000000" w:themeColor="text1"/>
        </w:rPr>
        <w:t>Compatible browser (</w:t>
      </w:r>
      <w:r w:rsidR="00A36969" w:rsidRPr="00A36969">
        <w:rPr>
          <w:rFonts w:eastAsia="Times New Roman"/>
          <w:color w:val="000000" w:themeColor="text1"/>
        </w:rPr>
        <w:t xml:space="preserve">Chrome, </w:t>
      </w:r>
      <w:proofErr w:type="gramStart"/>
      <w:r w:rsidR="00A36969" w:rsidRPr="00A36969">
        <w:rPr>
          <w:rFonts w:eastAsia="Times New Roman"/>
          <w:color w:val="000000" w:themeColor="text1"/>
        </w:rPr>
        <w:t>Firefox,..</w:t>
      </w:r>
      <w:proofErr w:type="gramEnd"/>
      <w:r w:rsidR="00A36969" w:rsidRPr="00A36969">
        <w:rPr>
          <w:rFonts w:eastAsia="Times New Roman"/>
          <w:color w:val="000000" w:themeColor="text1"/>
        </w:rPr>
        <w:t>)</w:t>
      </w:r>
    </w:p>
    <w:p w14:paraId="7F03EDA8" w14:textId="1C2D7B05" w:rsidR="00983501" w:rsidRPr="00983501" w:rsidRDefault="00983501" w:rsidP="00983501">
      <w:pPr>
        <w:spacing w:before="280" w:line="276" w:lineRule="auto"/>
        <w:ind w:left="900"/>
        <w:textAlignment w:val="baseline"/>
        <w:outlineLvl w:val="3"/>
        <w:rPr>
          <w:rFonts w:eastAsia="Times New Roman"/>
          <w:color w:val="000000" w:themeColor="text1"/>
        </w:rPr>
      </w:pPr>
    </w:p>
    <w:p w14:paraId="3C241511" w14:textId="40E660D5" w:rsidR="009347A3" w:rsidRPr="009347A3" w:rsidRDefault="009347A3" w:rsidP="00DE52D2">
      <w:pPr>
        <w:pStyle w:val="subs"/>
      </w:pPr>
      <w:r w:rsidRPr="009347A3">
        <w:t>Development Tools</w:t>
      </w:r>
    </w:p>
    <w:p w14:paraId="76E12AC7" w14:textId="3A3BE6BE" w:rsidR="00A36969" w:rsidRPr="008210AB" w:rsidRDefault="00A36969" w:rsidP="00345641">
      <w:pPr>
        <w:keepNext/>
        <w:keepLines/>
        <w:numPr>
          <w:ilvl w:val="1"/>
          <w:numId w:val="41"/>
        </w:numPr>
        <w:spacing w:line="276" w:lineRule="auto"/>
        <w:ind w:left="1267"/>
        <w:contextualSpacing/>
        <w:outlineLvl w:val="3"/>
        <w:rPr>
          <w:rFonts w:eastAsia="Times New Roman"/>
          <w:iCs/>
          <w:caps/>
          <w:color w:val="000000"/>
          <w:spacing w:val="21"/>
        </w:rPr>
      </w:pPr>
      <w:r w:rsidRPr="008210AB">
        <w:rPr>
          <w:rFonts w:eastAsia="Times New Roman"/>
          <w:iCs/>
          <w:color w:val="000000"/>
          <w:spacing w:val="21"/>
        </w:rPr>
        <w:t xml:space="preserve">Ionic </w:t>
      </w:r>
      <w:r w:rsidR="003F3BC5">
        <w:rPr>
          <w:rFonts w:eastAsia="Times New Roman"/>
          <w:iCs/>
          <w:color w:val="000000"/>
          <w:spacing w:val="21"/>
        </w:rPr>
        <w:t>v3</w:t>
      </w:r>
    </w:p>
    <w:p w14:paraId="3733079C" w14:textId="77777777" w:rsidR="00A36969" w:rsidRPr="008210AB" w:rsidRDefault="00A36969" w:rsidP="00345641">
      <w:pPr>
        <w:keepNext/>
        <w:keepLines/>
        <w:numPr>
          <w:ilvl w:val="1"/>
          <w:numId w:val="41"/>
        </w:numPr>
        <w:spacing w:line="276" w:lineRule="auto"/>
        <w:ind w:left="1267"/>
        <w:contextualSpacing/>
        <w:outlineLvl w:val="3"/>
        <w:rPr>
          <w:rFonts w:eastAsia="Times New Roman"/>
          <w:iCs/>
          <w:caps/>
          <w:color w:val="000000"/>
          <w:spacing w:val="21"/>
        </w:rPr>
      </w:pPr>
      <w:proofErr w:type="spellStart"/>
      <w:r w:rsidRPr="008210AB">
        <w:rPr>
          <w:rFonts w:eastAsia="Times New Roman"/>
          <w:iCs/>
          <w:color w:val="000000"/>
          <w:spacing w:val="21"/>
        </w:rPr>
        <w:t>NodeJS</w:t>
      </w:r>
      <w:proofErr w:type="spellEnd"/>
      <w:r w:rsidRPr="008210AB">
        <w:rPr>
          <w:rFonts w:eastAsia="Times New Roman"/>
          <w:iCs/>
          <w:color w:val="000000"/>
          <w:spacing w:val="21"/>
        </w:rPr>
        <w:t xml:space="preserve"> v6.10.3 LTS</w:t>
      </w:r>
    </w:p>
    <w:p w14:paraId="11862245" w14:textId="77777777" w:rsidR="00A36969" w:rsidRPr="008210AB" w:rsidRDefault="00A36969" w:rsidP="00345641">
      <w:pPr>
        <w:keepNext/>
        <w:keepLines/>
        <w:numPr>
          <w:ilvl w:val="1"/>
          <w:numId w:val="41"/>
        </w:numPr>
        <w:spacing w:line="276" w:lineRule="auto"/>
        <w:ind w:left="1267"/>
        <w:contextualSpacing/>
        <w:outlineLvl w:val="3"/>
        <w:rPr>
          <w:rFonts w:eastAsia="Times New Roman"/>
          <w:iCs/>
          <w:caps/>
          <w:color w:val="000000"/>
          <w:spacing w:val="21"/>
        </w:rPr>
      </w:pPr>
      <w:bookmarkStart w:id="0" w:name="_GoBack"/>
      <w:bookmarkEnd w:id="0"/>
      <w:r w:rsidRPr="008210AB">
        <w:rPr>
          <w:rFonts w:eastAsia="Times New Roman"/>
          <w:iCs/>
          <w:color w:val="000000"/>
          <w:spacing w:val="21"/>
        </w:rPr>
        <w:t>MongoDB v3.4.4</w:t>
      </w:r>
    </w:p>
    <w:p w14:paraId="61DD6118" w14:textId="77777777" w:rsidR="00A36969" w:rsidRPr="008210AB" w:rsidRDefault="00A36969" w:rsidP="00345641">
      <w:pPr>
        <w:keepNext/>
        <w:keepLines/>
        <w:numPr>
          <w:ilvl w:val="1"/>
          <w:numId w:val="41"/>
        </w:numPr>
        <w:spacing w:line="276" w:lineRule="auto"/>
        <w:ind w:left="1267"/>
        <w:contextualSpacing/>
        <w:outlineLvl w:val="3"/>
        <w:rPr>
          <w:rFonts w:eastAsia="Times New Roman"/>
          <w:iCs/>
          <w:caps/>
          <w:color w:val="000000"/>
          <w:spacing w:val="21"/>
        </w:rPr>
      </w:pPr>
      <w:r w:rsidRPr="008210AB">
        <w:rPr>
          <w:rFonts w:eastAsia="Times New Roman"/>
          <w:iCs/>
          <w:color w:val="000000"/>
          <w:spacing w:val="21"/>
        </w:rPr>
        <w:t>AngularJS v4.0</w:t>
      </w:r>
    </w:p>
    <w:p w14:paraId="04E2C01F" w14:textId="77777777" w:rsidR="00A36969" w:rsidRDefault="00A36969" w:rsidP="00345641">
      <w:pPr>
        <w:keepNext/>
        <w:keepLines/>
        <w:numPr>
          <w:ilvl w:val="1"/>
          <w:numId w:val="41"/>
        </w:numPr>
        <w:spacing w:line="276" w:lineRule="auto"/>
        <w:ind w:left="1267"/>
        <w:contextualSpacing/>
        <w:outlineLvl w:val="3"/>
        <w:rPr>
          <w:rFonts w:eastAsia="Times New Roman"/>
          <w:iCs/>
          <w:color w:val="000000"/>
          <w:spacing w:val="21"/>
        </w:rPr>
      </w:pPr>
      <w:proofErr w:type="spellStart"/>
      <w:r w:rsidRPr="008210AB">
        <w:rPr>
          <w:rFonts w:eastAsia="Times New Roman"/>
          <w:iCs/>
          <w:color w:val="000000"/>
          <w:spacing w:val="21"/>
        </w:rPr>
        <w:t>Git</w:t>
      </w:r>
      <w:proofErr w:type="spellEnd"/>
      <w:r w:rsidRPr="008210AB">
        <w:rPr>
          <w:rFonts w:eastAsia="Times New Roman"/>
          <w:iCs/>
          <w:color w:val="000000"/>
          <w:spacing w:val="21"/>
        </w:rPr>
        <w:t xml:space="preserve"> v2.12.2</w:t>
      </w:r>
    </w:p>
    <w:p w14:paraId="09C5A97E" w14:textId="77777777" w:rsidR="00983501" w:rsidRPr="00983501" w:rsidRDefault="00983501" w:rsidP="00983501"/>
    <w:p w14:paraId="02DEF926" w14:textId="6456E561" w:rsidR="009347A3" w:rsidRPr="009347A3" w:rsidRDefault="009347A3" w:rsidP="00DE52D2">
      <w:pPr>
        <w:pStyle w:val="subs"/>
      </w:pPr>
      <w:r w:rsidRPr="009347A3">
        <w:t>Hardware Requirements</w:t>
      </w:r>
    </w:p>
    <w:p w14:paraId="173E49CA" w14:textId="77777777" w:rsidR="009347A3" w:rsidRPr="009347A3" w:rsidRDefault="009347A3" w:rsidP="00345641">
      <w:pPr>
        <w:pStyle w:val="ListParagraph"/>
        <w:numPr>
          <w:ilvl w:val="0"/>
          <w:numId w:val="40"/>
        </w:numPr>
        <w:spacing w:line="276" w:lineRule="auto"/>
        <w:ind w:left="1267"/>
        <w:textAlignment w:val="baseline"/>
        <w:outlineLvl w:val="3"/>
        <w:rPr>
          <w:rFonts w:eastAsia="Times New Roman"/>
          <w:color w:val="000000" w:themeColor="text1"/>
        </w:rPr>
      </w:pPr>
      <w:r w:rsidRPr="009347A3">
        <w:rPr>
          <w:rFonts w:eastAsia="Times New Roman"/>
          <w:color w:val="000000" w:themeColor="text1"/>
        </w:rPr>
        <w:t>CPU 64-bit or 32-bit Intel</w:t>
      </w:r>
    </w:p>
    <w:p w14:paraId="534E7AF3" w14:textId="4BA18833" w:rsidR="009347A3" w:rsidRPr="009347A3" w:rsidRDefault="009347A3" w:rsidP="00345641">
      <w:pPr>
        <w:pStyle w:val="ListParagraph"/>
        <w:numPr>
          <w:ilvl w:val="0"/>
          <w:numId w:val="40"/>
        </w:numPr>
        <w:spacing w:line="276" w:lineRule="auto"/>
        <w:ind w:left="1267"/>
        <w:textAlignment w:val="baseline"/>
        <w:outlineLvl w:val="3"/>
        <w:rPr>
          <w:rFonts w:eastAsia="Times New Roman"/>
          <w:color w:val="000000" w:themeColor="text1"/>
        </w:rPr>
      </w:pPr>
      <w:r w:rsidRPr="009347A3">
        <w:rPr>
          <w:rFonts w:eastAsia="Times New Roman"/>
          <w:color w:val="000000" w:themeColor="text1"/>
        </w:rPr>
        <w:t>Internet Connection</w:t>
      </w:r>
    </w:p>
    <w:p w14:paraId="04B137F2" w14:textId="77777777" w:rsidR="009347A3" w:rsidRPr="009347A3" w:rsidRDefault="009347A3" w:rsidP="00345641">
      <w:pPr>
        <w:pStyle w:val="ListParagraph"/>
        <w:numPr>
          <w:ilvl w:val="0"/>
          <w:numId w:val="40"/>
        </w:numPr>
        <w:spacing w:line="276" w:lineRule="auto"/>
        <w:ind w:left="1267"/>
        <w:textAlignment w:val="baseline"/>
        <w:outlineLvl w:val="3"/>
        <w:rPr>
          <w:rFonts w:eastAsia="Times New Roman"/>
          <w:color w:val="000000" w:themeColor="text1"/>
        </w:rPr>
      </w:pPr>
      <w:r w:rsidRPr="009347A3">
        <w:rPr>
          <w:rFonts w:eastAsia="Times New Roman"/>
          <w:color w:val="000000" w:themeColor="text1"/>
        </w:rPr>
        <w:t>Graphics Card</w:t>
      </w:r>
    </w:p>
    <w:p w14:paraId="2A31F4E9" w14:textId="1DBBFE75" w:rsidR="009347A3" w:rsidRDefault="009347A3" w:rsidP="00345641">
      <w:pPr>
        <w:pStyle w:val="ListParagraph"/>
        <w:numPr>
          <w:ilvl w:val="0"/>
          <w:numId w:val="40"/>
        </w:numPr>
        <w:spacing w:line="276" w:lineRule="auto"/>
        <w:ind w:left="1267"/>
        <w:textAlignment w:val="baseline"/>
        <w:outlineLvl w:val="3"/>
        <w:rPr>
          <w:rFonts w:eastAsia="Times New Roman"/>
          <w:color w:val="000000" w:themeColor="text1"/>
        </w:rPr>
      </w:pPr>
      <w:r w:rsidRPr="009347A3">
        <w:rPr>
          <w:rFonts w:eastAsia="Times New Roman"/>
          <w:color w:val="000000" w:themeColor="text1"/>
        </w:rPr>
        <w:t>Disk Space 80 GB of free disk space for software installation and development</w:t>
      </w:r>
    </w:p>
    <w:p w14:paraId="00416666" w14:textId="70A51CB8" w:rsidR="007412CF" w:rsidRPr="009347A3" w:rsidRDefault="00DB7A48" w:rsidP="00345641">
      <w:pPr>
        <w:pStyle w:val="ListParagraph"/>
        <w:numPr>
          <w:ilvl w:val="0"/>
          <w:numId w:val="40"/>
        </w:numPr>
        <w:spacing w:line="276" w:lineRule="auto"/>
        <w:ind w:left="1267"/>
        <w:textAlignment w:val="baseline"/>
        <w:outlineLvl w:val="3"/>
        <w:rPr>
          <w:rFonts w:eastAsia="Times New Roman"/>
          <w:color w:val="000000" w:themeColor="text1"/>
        </w:rPr>
      </w:pPr>
      <w:r>
        <w:rPr>
          <w:rFonts w:eastAsia="Times New Roman"/>
          <w:color w:val="000000" w:themeColor="text1"/>
        </w:rPr>
        <w:t>i</w:t>
      </w:r>
      <w:r w:rsidR="007412CF" w:rsidRPr="007412CF">
        <w:rPr>
          <w:rFonts w:eastAsia="Times New Roman"/>
          <w:color w:val="000000" w:themeColor="text1"/>
        </w:rPr>
        <w:t>OS &amp; Android phone.</w:t>
      </w:r>
    </w:p>
    <w:p w14:paraId="6B82D254" w14:textId="77777777" w:rsidR="009347A3" w:rsidRPr="009347A3" w:rsidRDefault="009347A3" w:rsidP="009347A3">
      <w:pPr>
        <w:spacing w:before="100" w:beforeAutospacing="1" w:after="100" w:afterAutospacing="1"/>
        <w:ind w:left="720"/>
        <w:textAlignment w:val="baseline"/>
        <w:rPr>
          <w:rFonts w:ascii="Arial" w:eastAsia="Times New Roman" w:hAnsi="Arial" w:cs="Arial"/>
          <w:b/>
          <w:bCs/>
          <w:color w:val="000000"/>
        </w:rPr>
      </w:pPr>
    </w:p>
    <w:p w14:paraId="73E1FB7E" w14:textId="77777777" w:rsidR="007D3730" w:rsidRPr="00F565B9" w:rsidRDefault="007D3730" w:rsidP="009347A3">
      <w:pPr>
        <w:pStyle w:val="testnormal"/>
      </w:pPr>
    </w:p>
    <w:p w14:paraId="5B8D7659" w14:textId="77777777" w:rsidR="00326952" w:rsidRDefault="00326952">
      <w:pPr>
        <w:spacing w:after="60" w:line="288" w:lineRule="auto"/>
        <w:rPr>
          <w:b/>
          <w:bCs/>
          <w:color w:val="70879C"/>
        </w:rPr>
      </w:pPr>
      <w:r>
        <w:rPr>
          <w:b/>
          <w:bCs/>
          <w:color w:val="70879C"/>
        </w:rPr>
        <w:br w:type="page"/>
      </w:r>
    </w:p>
    <w:p w14:paraId="60F7711F" w14:textId="77777777" w:rsidR="00326952" w:rsidRPr="0060434B" w:rsidRDefault="00D207BC" w:rsidP="00D207BC">
      <w:pPr>
        <w:pStyle w:val="ListParagraph"/>
        <w:spacing w:after="60" w:line="480" w:lineRule="auto"/>
        <w:ind w:left="1170" w:hanging="810"/>
        <w:rPr>
          <w:b/>
          <w:bCs/>
          <w:color w:val="70879C"/>
        </w:rPr>
      </w:pPr>
      <w:r>
        <w:rPr>
          <w:b/>
          <w:bCs/>
          <w:color w:val="70879C"/>
        </w:rPr>
        <w:lastRenderedPageBreak/>
        <w:t>3.1.7</w:t>
      </w:r>
      <w:r w:rsidR="00F565B9" w:rsidRPr="00F565B9">
        <w:rPr>
          <w:b/>
          <w:bCs/>
          <w:color w:val="70879C"/>
        </w:rPr>
        <w:t>.</w:t>
      </w:r>
      <w:r w:rsidR="00F565B9" w:rsidRPr="00F565B9">
        <w:rPr>
          <w:b/>
          <w:bCs/>
          <w:color w:val="70879C"/>
        </w:rPr>
        <w:tab/>
        <w:t xml:space="preserve">Project Plan </w:t>
      </w:r>
    </w:p>
    <w:p w14:paraId="26B803B8" w14:textId="30DC30E7" w:rsidR="003D0704" w:rsidRDefault="003D0704" w:rsidP="003D0704">
      <w:pPr>
        <w:ind w:left="1800" w:firstLine="720"/>
        <w:jc w:val="center"/>
        <w:rPr>
          <w:b/>
          <w:bCs/>
          <w:color w:val="70879C"/>
        </w:rPr>
      </w:pPr>
      <w:r>
        <w:rPr>
          <w:noProof/>
        </w:rPr>
        <mc:AlternateContent>
          <mc:Choice Requires="wps">
            <w:drawing>
              <wp:anchor distT="0" distB="0" distL="114300" distR="114300" simplePos="0" relativeHeight="251683840" behindDoc="0" locked="0" layoutInCell="1" allowOverlap="1" wp14:anchorId="20D27EC0" wp14:editId="65C1AC43">
                <wp:simplePos x="0" y="0"/>
                <wp:positionH relativeFrom="column">
                  <wp:posOffset>2862580</wp:posOffset>
                </wp:positionH>
                <wp:positionV relativeFrom="paragraph">
                  <wp:posOffset>3606165</wp:posOffset>
                </wp:positionV>
                <wp:extent cx="2299335" cy="237490"/>
                <wp:effectExtent l="11748" t="0" r="4762" b="0"/>
                <wp:wrapSquare wrapText="bothSides"/>
                <wp:docPr id="60" name="Text Box 60"/>
                <wp:cNvGraphicFramePr/>
                <a:graphic xmlns:a="http://schemas.openxmlformats.org/drawingml/2006/main">
                  <a:graphicData uri="http://schemas.microsoft.com/office/word/2010/wordprocessingShape">
                    <wps:wsp>
                      <wps:cNvSpPr txBox="1"/>
                      <wps:spPr>
                        <a:xfrm rot="16200000">
                          <a:off x="0" y="0"/>
                          <a:ext cx="2299335" cy="237490"/>
                        </a:xfrm>
                        <a:prstGeom prst="rect">
                          <a:avLst/>
                        </a:prstGeom>
                        <a:noFill/>
                        <a:ln>
                          <a:noFill/>
                        </a:ln>
                        <a:effectLst/>
                      </wps:spPr>
                      <wps:txbx>
                        <w:txbxContent>
                          <w:p w14:paraId="4707A96A" w14:textId="4E6A892E" w:rsidR="00E54A9A" w:rsidRPr="00264A8B" w:rsidRDefault="00E54A9A" w:rsidP="003D0704">
                            <w:pPr>
                              <w:pStyle w:val="Caption"/>
                              <w:spacing w:after="0"/>
                              <w:jc w:val="center"/>
                              <w:rPr>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Figure 3.</w:t>
                            </w:r>
                            <w:r>
                              <w:rPr>
                                <w:i w:val="0"/>
                                <w:sz w:val="20"/>
                                <w:szCs w:val="20"/>
                                <w14:textOutline w14:w="9525" w14:cap="rnd" w14:cmpd="sng" w14:algn="ctr">
                                  <w14:solidFill>
                                    <w14:schemeClr w14:val="accent3">
                                      <w14:lumMod w14:val="60000"/>
                                      <w14:lumOff w14:val="40000"/>
                                    </w14:schemeClr>
                                  </w14:solidFill>
                                  <w14:prstDash w14:val="solid"/>
                                  <w14:bevel/>
                                </w14:textOutline>
                              </w:rPr>
                              <w:t>6</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Plan for Graduation Project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D27EC0" id="Text Box 60" o:spid="_x0000_s1028" type="#_x0000_t202" style="position:absolute;left:0;text-align:left;margin-left:225.4pt;margin-top:283.95pt;width:181.05pt;height:18.7pt;rotation:-90;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" filled="f" stroked="f">
                <v:textbox style="mso-fit-shape-to-text:t">
                  <w:txbxContent>
                    <w:p w14:paraId="4707A96A" w14:textId="4E6A892E" w:rsidR="00E54A9A" w:rsidRPr="00264A8B" w:rsidRDefault="00E54A9A" w:rsidP="003D0704">
                      <w:pPr>
                        <w:pStyle w:val="Caption"/>
                        <w:spacing w:after="0"/>
                        <w:jc w:val="center"/>
                        <w:rPr>
                          <w:sz w:val="20"/>
                          <w:szCs w:val="20"/>
                          <w14:textOutline w14:w="9525" w14:cap="rnd" w14:cmpd="sng" w14:algn="ctr">
                            <w14:solidFill>
                              <w14:schemeClr w14:val="accent3">
                                <w14:lumMod w14:val="60000"/>
                                <w14:lumOff w14:val="40000"/>
                              </w14:schemeClr>
                            </w14:solidFill>
                            <w14:prstDash w14:val="solid"/>
                            <w14:bevel/>
                          </w14:textOutline>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Figure 3.</w:t>
                      </w:r>
                      <w:r>
                        <w:rPr>
                          <w:i w:val="0"/>
                          <w:sz w:val="20"/>
                          <w:szCs w:val="20"/>
                          <w14:textOutline w14:w="9525" w14:cap="rnd" w14:cmpd="sng" w14:algn="ctr">
                            <w14:solidFill>
                              <w14:schemeClr w14:val="accent3">
                                <w14:lumMod w14:val="60000"/>
                                <w14:lumOff w14:val="40000"/>
                              </w14:schemeClr>
                            </w14:solidFill>
                            <w14:prstDash w14:val="solid"/>
                            <w14:bevel/>
                          </w14:textOutline>
                        </w:rPr>
                        <w:t>6</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Plan for Graduation Project 1.</w:t>
                      </w:r>
                    </w:p>
                  </w:txbxContent>
                </v:textbox>
                <w10:wrap type="square"/>
              </v:shape>
            </w:pict>
          </mc:Fallback>
        </mc:AlternateContent>
      </w:r>
      <w:r w:rsidR="00326952">
        <w:rPr>
          <w:noProof/>
        </w:rPr>
        <w:drawing>
          <wp:inline distT="0" distB="0" distL="0" distR="0" wp14:anchorId="4FD0A4A0" wp14:editId="53E6F6A7">
            <wp:extent cx="2030662" cy="4937760"/>
            <wp:effectExtent l="0" t="0" r="1905" b="0"/>
            <wp:docPr id="65" name="Picture 65" descr="../Downloads/Graduation%20Project%2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Graduation%20Project%20I.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36753"/>
                    <a:stretch/>
                  </pic:blipFill>
                  <pic:spPr bwMode="auto">
                    <a:xfrm>
                      <a:off x="0" y="0"/>
                      <a:ext cx="2030662" cy="4937760"/>
                    </a:xfrm>
                    <a:prstGeom prst="rect">
                      <a:avLst/>
                    </a:prstGeom>
                    <a:noFill/>
                    <a:ln>
                      <a:noFill/>
                    </a:ln>
                    <a:extLst>
                      <a:ext uri="{53640926-AAD7-44D8-BBD7-CCE9431645EC}">
                        <a14:shadowObscured xmlns:a14="http://schemas.microsoft.com/office/drawing/2010/main"/>
                      </a:ext>
                    </a:extLst>
                  </pic:spPr>
                </pic:pic>
              </a:graphicData>
            </a:graphic>
          </wp:inline>
        </w:drawing>
      </w:r>
    </w:p>
    <w:p w14:paraId="1582443B" w14:textId="724E0E2B" w:rsidR="004C0C5B" w:rsidRPr="00022DB7" w:rsidRDefault="003D0704" w:rsidP="007C2F22">
      <w:pPr>
        <w:tabs>
          <w:tab w:val="left" w:pos="2520"/>
        </w:tabs>
        <w:spacing w:after="60"/>
        <w:ind w:hanging="180"/>
        <w:jc w:val="center"/>
        <w:rPr>
          <w:b/>
          <w:bCs/>
          <w:color w:val="70879C"/>
        </w:rPr>
      </w:pPr>
      <w:r>
        <w:rPr>
          <w:noProof/>
        </w:rPr>
        <w:drawing>
          <wp:inline distT="0" distB="0" distL="0" distR="0" wp14:anchorId="4691418D" wp14:editId="48596430">
            <wp:extent cx="2028078" cy="2286000"/>
            <wp:effectExtent l="0" t="0" r="4445" b="0"/>
            <wp:docPr id="67" name="Picture 67" descr="../Downloads/Graduation%20Project%2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s/Graduation%20Project%20I.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69939" b="723"/>
                    <a:stretch/>
                  </pic:blipFill>
                  <pic:spPr bwMode="auto">
                    <a:xfrm>
                      <a:off x="0" y="0"/>
                      <a:ext cx="2028078"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4ADA4DB4" w14:textId="0C6EB31A" w:rsidR="00E91153" w:rsidRPr="002B0C45" w:rsidRDefault="003D0704" w:rsidP="002B0C45">
      <w:pPr>
        <w:pStyle w:val="Caption"/>
        <w:jc w:val="center"/>
        <w:rPr>
          <w:i w:val="0"/>
          <w14:textOutline w14:w="9525" w14:cap="rnd" w14:cmpd="sng" w14:algn="ctr">
            <w14:solidFill>
              <w14:schemeClr w14:val="accent3">
                <w14:lumMod w14:val="60000"/>
                <w14:lumOff w14:val="40000"/>
              </w14:schemeClr>
            </w14:solidFill>
            <w14:prstDash w14:val="solid"/>
            <w14:bevel/>
          </w14:textOutline>
        </w:rPr>
      </w:pPr>
      <w:r>
        <w:rPr>
          <w:noProof/>
        </w:rPr>
        <w:lastRenderedPageBreak/>
        <mc:AlternateContent>
          <mc:Choice Requires="wps">
            <w:drawing>
              <wp:anchor distT="0" distB="0" distL="114300" distR="114300" simplePos="0" relativeHeight="251685888" behindDoc="0" locked="0" layoutInCell="1" allowOverlap="1" wp14:anchorId="51865DDB" wp14:editId="1B542F06">
                <wp:simplePos x="0" y="0"/>
                <wp:positionH relativeFrom="column">
                  <wp:posOffset>3120390</wp:posOffset>
                </wp:positionH>
                <wp:positionV relativeFrom="paragraph">
                  <wp:posOffset>3983355</wp:posOffset>
                </wp:positionV>
                <wp:extent cx="2264410" cy="364490"/>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rot="16200000">
                          <a:off x="0" y="0"/>
                          <a:ext cx="2264410" cy="364490"/>
                        </a:xfrm>
                        <a:prstGeom prst="rect">
                          <a:avLst/>
                        </a:prstGeom>
                        <a:noFill/>
                        <a:ln>
                          <a:noFill/>
                        </a:ln>
                        <a:effectLst/>
                      </wps:spPr>
                      <wps:txbx>
                        <w:txbxContent>
                          <w:p w14:paraId="0CFF3CCF" w14:textId="6D7739D1" w:rsidR="00E54A9A" w:rsidRPr="003E74C1" w:rsidRDefault="00E54A9A" w:rsidP="0003634B">
                            <w:pPr>
                              <w:pStyle w:val="Caption"/>
                              <w:jc w:val="center"/>
                              <w:rPr>
                                <w:b/>
                                <w:bCs/>
                                <w:noProof/>
                                <w:color w:val="70879C"/>
                              </w:rPr>
                            </w:pPr>
                            <w:r w:rsidRPr="003D0704">
                              <w:rPr>
                                <w:i w:val="0"/>
                                <w:sz w:val="20"/>
                                <w:szCs w:val="20"/>
                                <w14:textOutline w14:w="9525" w14:cap="rnd" w14:cmpd="sng" w14:algn="ctr">
                                  <w14:solidFill>
                                    <w14:schemeClr w14:val="accent3">
                                      <w14:lumMod w14:val="60000"/>
                                      <w14:lumOff w14:val="40000"/>
                                    </w14:schemeClr>
                                  </w14:solidFill>
                                  <w14:prstDash w14:val="solid"/>
                                  <w14:bevel/>
                                </w14:textOutline>
                              </w:rPr>
                              <w:t>Figure 3.</w:t>
                            </w:r>
                            <w:r>
                              <w:rPr>
                                <w:i w:val="0"/>
                                <w:sz w:val="20"/>
                                <w:szCs w:val="20"/>
                                <w14:textOutline w14:w="9525" w14:cap="rnd" w14:cmpd="sng" w14:algn="ctr">
                                  <w14:solidFill>
                                    <w14:schemeClr w14:val="accent3">
                                      <w14:lumMod w14:val="60000"/>
                                      <w14:lumOff w14:val="40000"/>
                                    </w14:schemeClr>
                                  </w14:solidFill>
                                  <w14:prstDash w14:val="solid"/>
                                  <w14:bevel/>
                                </w14:textOutline>
                              </w:rPr>
                              <w:t>7</w:t>
                            </w:r>
                            <w:r w:rsidRPr="003D0704">
                              <w:rPr>
                                <w:i w:val="0"/>
                                <w:sz w:val="20"/>
                                <w:szCs w:val="20"/>
                                <w14:textOutline w14:w="9525" w14:cap="rnd" w14:cmpd="sng" w14:algn="ctr">
                                  <w14:solidFill>
                                    <w14:schemeClr w14:val="accent3">
                                      <w14:lumMod w14:val="60000"/>
                                      <w14:lumOff w14:val="40000"/>
                                    </w14:schemeClr>
                                  </w14:solidFill>
                                  <w14:prstDash w14:val="solid"/>
                                  <w14:bevel/>
                                </w14:textOutline>
                              </w:rPr>
                              <w:t>: Plan for graduation project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65DDB" id="Text Box 73" o:spid="_x0000_s1029" type="#_x0000_t202" style="position:absolute;left:0;text-align:left;margin-left:245.7pt;margin-top:313.65pt;width:178.3pt;height:28.7pt;rotation:-90;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" filled="f" stroked="f">
                <v:textbox style="mso-fit-shape-to-text:t">
                  <w:txbxContent>
                    <w:p w14:paraId="0CFF3CCF" w14:textId="6D7739D1" w:rsidR="00E54A9A" w:rsidRPr="003E74C1" w:rsidRDefault="00E54A9A" w:rsidP="0003634B">
                      <w:pPr>
                        <w:pStyle w:val="Caption"/>
                        <w:jc w:val="center"/>
                        <w:rPr>
                          <w:b/>
                          <w:bCs/>
                          <w:noProof/>
                          <w:color w:val="70879C"/>
                        </w:rPr>
                      </w:pPr>
                      <w:r w:rsidRPr="003D0704">
                        <w:rPr>
                          <w:i w:val="0"/>
                          <w:sz w:val="20"/>
                          <w:szCs w:val="20"/>
                          <w14:textOutline w14:w="9525" w14:cap="rnd" w14:cmpd="sng" w14:algn="ctr">
                            <w14:solidFill>
                              <w14:schemeClr w14:val="accent3">
                                <w14:lumMod w14:val="60000"/>
                                <w14:lumOff w14:val="40000"/>
                              </w14:schemeClr>
                            </w14:solidFill>
                            <w14:prstDash w14:val="solid"/>
                            <w14:bevel/>
                          </w14:textOutline>
                        </w:rPr>
                        <w:t>Figure 3.</w:t>
                      </w:r>
                      <w:r>
                        <w:rPr>
                          <w:i w:val="0"/>
                          <w:sz w:val="20"/>
                          <w:szCs w:val="20"/>
                          <w14:textOutline w14:w="9525" w14:cap="rnd" w14:cmpd="sng" w14:algn="ctr">
                            <w14:solidFill>
                              <w14:schemeClr w14:val="accent3">
                                <w14:lumMod w14:val="60000"/>
                                <w14:lumOff w14:val="40000"/>
                              </w14:schemeClr>
                            </w14:solidFill>
                            <w14:prstDash w14:val="solid"/>
                            <w14:bevel/>
                          </w14:textOutline>
                        </w:rPr>
                        <w:t>7</w:t>
                      </w:r>
                      <w:r w:rsidRPr="003D0704">
                        <w:rPr>
                          <w:i w:val="0"/>
                          <w:sz w:val="20"/>
                          <w:szCs w:val="20"/>
                          <w14:textOutline w14:w="9525" w14:cap="rnd" w14:cmpd="sng" w14:algn="ctr">
                            <w14:solidFill>
                              <w14:schemeClr w14:val="accent3">
                                <w14:lumMod w14:val="60000"/>
                                <w14:lumOff w14:val="40000"/>
                              </w14:schemeClr>
                            </w14:solidFill>
                            <w14:prstDash w14:val="solid"/>
                            <w14:bevel/>
                          </w14:textOutline>
                        </w:rPr>
                        <w:t>: Plan for graduation project 2.</w:t>
                      </w:r>
                    </w:p>
                  </w:txbxContent>
                </v:textbox>
                <w10:wrap type="square"/>
              </v:shape>
            </w:pict>
          </mc:Fallback>
        </mc:AlternateContent>
      </w:r>
      <w:r w:rsidR="00F45464">
        <w:rPr>
          <w:b/>
          <w:bCs/>
          <w:noProof/>
          <w:color w:val="70879C"/>
        </w:rPr>
        <w:drawing>
          <wp:inline distT="0" distB="0" distL="0" distR="0" wp14:anchorId="10A8E0AC" wp14:editId="773E4B04">
            <wp:extent cx="1373875" cy="1188720"/>
            <wp:effectExtent l="0" t="0" r="0" b="5080"/>
            <wp:docPr id="71" name="Picture 71" descr="GP%202%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202%20cop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3875" cy="1188720"/>
                    </a:xfrm>
                    <a:prstGeom prst="rect">
                      <a:avLst/>
                    </a:prstGeom>
                    <a:noFill/>
                    <a:ln>
                      <a:noFill/>
                    </a:ln>
                  </pic:spPr>
                </pic:pic>
              </a:graphicData>
            </a:graphic>
          </wp:inline>
        </w:drawing>
      </w:r>
      <w:r w:rsidR="00F45464">
        <w:rPr>
          <w:b/>
          <w:bCs/>
          <w:noProof/>
          <w:color w:val="70879C"/>
        </w:rPr>
        <w:drawing>
          <wp:inline distT="0" distB="0" distL="0" distR="0" wp14:anchorId="404F15FE" wp14:editId="6160BD06">
            <wp:extent cx="1149985" cy="7786370"/>
            <wp:effectExtent l="0" t="0" r="0" b="11430"/>
            <wp:docPr id="63" name="Picture 63" descr="GP%202%20copy%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202%20copy%20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9985" cy="7786370"/>
                    </a:xfrm>
                    <a:prstGeom prst="rect">
                      <a:avLst/>
                    </a:prstGeom>
                    <a:noFill/>
                    <a:ln>
                      <a:noFill/>
                    </a:ln>
                  </pic:spPr>
                </pic:pic>
              </a:graphicData>
            </a:graphic>
          </wp:inline>
        </w:drawing>
      </w:r>
      <w:r w:rsidR="00BC06E6" w:rsidRPr="00BC06E6">
        <w:rPr>
          <w:i w:val="0"/>
          <w14:textOutline w14:w="9525" w14:cap="rnd" w14:cmpd="sng" w14:algn="ctr">
            <w14:solidFill>
              <w14:schemeClr w14:val="accent3">
                <w14:lumMod w14:val="60000"/>
                <w14:lumOff w14:val="40000"/>
              </w14:schemeClr>
            </w14:solidFill>
            <w14:prstDash w14:val="solid"/>
            <w14:bevel/>
          </w14:textOutline>
        </w:rPr>
        <w:t xml:space="preserve"> </w:t>
      </w:r>
    </w:p>
    <w:p w14:paraId="25C0F7CD" w14:textId="232AC708" w:rsidR="00AC5258" w:rsidRPr="00F565B9" w:rsidRDefault="00AC5258" w:rsidP="00345641">
      <w:pPr>
        <w:pStyle w:val="ListParagraph"/>
        <w:numPr>
          <w:ilvl w:val="0"/>
          <w:numId w:val="24"/>
        </w:numPr>
        <w:spacing w:after="60" w:line="480" w:lineRule="auto"/>
        <w:rPr>
          <w:rFonts w:ascii="Times" w:hAnsi="Times" w:cs="Times"/>
          <w:b/>
          <w:bCs/>
          <w:color w:val="C57F7C"/>
        </w:rPr>
      </w:pPr>
      <w:r w:rsidRPr="00F565B9">
        <w:rPr>
          <w:b/>
          <w:bCs/>
          <w:color w:val="C57F7C"/>
        </w:rPr>
        <w:lastRenderedPageBreak/>
        <w:t xml:space="preserve">Proposed System Design </w:t>
      </w:r>
    </w:p>
    <w:p w14:paraId="46DFAA76" w14:textId="77777777" w:rsidR="00C57A91" w:rsidRDefault="00C57A91" w:rsidP="00345641">
      <w:pPr>
        <w:pStyle w:val="grean"/>
        <w:numPr>
          <w:ilvl w:val="0"/>
          <w:numId w:val="25"/>
        </w:numPr>
        <w:spacing w:line="480" w:lineRule="auto"/>
        <w:ind w:left="1080" w:hanging="720"/>
        <w:jc w:val="left"/>
        <w:rPr>
          <w:b/>
          <w:bCs/>
          <w:color w:val="70879C"/>
          <w:sz w:val="24"/>
          <w:szCs w:val="24"/>
        </w:rPr>
      </w:pPr>
      <w:r w:rsidRPr="00C57A91">
        <w:rPr>
          <w:b/>
          <w:bCs/>
          <w:color w:val="70879C"/>
          <w:sz w:val="24"/>
          <w:szCs w:val="24"/>
        </w:rPr>
        <w:t>Functional Design</w:t>
      </w:r>
    </w:p>
    <w:p w14:paraId="5DAED5D7" w14:textId="7E90CDBD" w:rsidR="009B7F83" w:rsidRPr="009B7F83" w:rsidRDefault="00404F03" w:rsidP="009B7F83">
      <w:pPr>
        <w:pStyle w:val="grean"/>
        <w:numPr>
          <w:ilvl w:val="0"/>
          <w:numId w:val="26"/>
        </w:numPr>
        <w:spacing w:line="480" w:lineRule="auto"/>
        <w:ind w:left="990" w:hanging="90"/>
        <w:jc w:val="left"/>
        <w:rPr>
          <w:b/>
          <w:bCs/>
          <w:color w:val="71CAA2"/>
          <w:sz w:val="24"/>
          <w:szCs w:val="24"/>
        </w:rPr>
      </w:pPr>
      <w:r w:rsidRPr="00404F03">
        <w:rPr>
          <w:b/>
          <w:bCs/>
          <w:color w:val="71CAA2"/>
          <w:sz w:val="24"/>
          <w:szCs w:val="24"/>
        </w:rPr>
        <w:t>Functional Requirements</w:t>
      </w:r>
    </w:p>
    <w:p w14:paraId="4EA042B3" w14:textId="556DA176" w:rsidR="00606378" w:rsidRDefault="00606378" w:rsidP="009B7F83">
      <w:pPr>
        <w:pStyle w:val="testnormal"/>
        <w:ind w:left="1080" w:firstLine="90"/>
      </w:pPr>
      <w:r w:rsidRPr="00606378">
        <w:t xml:space="preserve">FE1: </w:t>
      </w:r>
      <w:r w:rsidR="009B7F83" w:rsidRPr="0053111D">
        <w:t>User login</w:t>
      </w:r>
    </w:p>
    <w:p w14:paraId="69D7FEBC" w14:textId="1ACEFC28" w:rsidR="009B7F83" w:rsidRDefault="009B7F83" w:rsidP="00FB6218">
      <w:pPr>
        <w:pStyle w:val="testnormal"/>
        <w:ind w:left="1080" w:firstLine="90"/>
      </w:pPr>
      <w:r>
        <w:t xml:space="preserve">FE2: </w:t>
      </w:r>
      <w:r w:rsidR="00FB6218">
        <w:t xml:space="preserve">User </w:t>
      </w:r>
      <w:r>
        <w:t>sign up</w:t>
      </w:r>
      <w:r w:rsidR="00FB6218">
        <w:t xml:space="preserve"> as a c</w:t>
      </w:r>
      <w:r w:rsidR="00FB6218">
        <w:t xml:space="preserve">ustomer </w:t>
      </w:r>
      <w:r w:rsidR="00FB6218">
        <w:t>or</w:t>
      </w:r>
      <w:r w:rsidR="00FB6218">
        <w:t xml:space="preserve"> designer</w:t>
      </w:r>
    </w:p>
    <w:p w14:paraId="0769DB47" w14:textId="27F8DEB8" w:rsidR="009B7F83" w:rsidRDefault="009B7F83" w:rsidP="009B7F83">
      <w:pPr>
        <w:pStyle w:val="testnormal"/>
        <w:ind w:left="1080" w:firstLine="90"/>
      </w:pPr>
      <w:r>
        <w:t>FE3: Designer specifies boutique info</w:t>
      </w:r>
    </w:p>
    <w:p w14:paraId="11850C18" w14:textId="7E267DD5" w:rsidR="009B7F83" w:rsidRDefault="009B7F83" w:rsidP="009B7F83">
      <w:pPr>
        <w:pStyle w:val="testnormal"/>
        <w:ind w:left="1080" w:firstLine="90"/>
      </w:pPr>
      <w:r>
        <w:t xml:space="preserve">FE4: </w:t>
      </w:r>
      <w:r w:rsidRPr="00606378">
        <w:t xml:space="preserve">Designer adds </w:t>
      </w:r>
      <w:r>
        <w:t>new items</w:t>
      </w:r>
    </w:p>
    <w:p w14:paraId="7E076E7C" w14:textId="312FEED2" w:rsidR="009B7F83" w:rsidRDefault="009B7F83" w:rsidP="009B7F83">
      <w:pPr>
        <w:pStyle w:val="testnormal"/>
        <w:ind w:left="1080" w:firstLine="90"/>
      </w:pPr>
      <w:r>
        <w:t>FE5:</w:t>
      </w:r>
      <w:r w:rsidR="00FB6218">
        <w:t xml:space="preserve"> Designer can view </w:t>
      </w:r>
      <w:r w:rsidR="00B10E5E">
        <w:t>her own collection</w:t>
      </w:r>
    </w:p>
    <w:p w14:paraId="6CA80565" w14:textId="72173092" w:rsidR="009C6ED0" w:rsidRDefault="009C6ED0" w:rsidP="009B7F83">
      <w:pPr>
        <w:pStyle w:val="testnormal"/>
        <w:ind w:left="1080" w:firstLine="90"/>
      </w:pPr>
      <w:r>
        <w:t xml:space="preserve">FE6: </w:t>
      </w:r>
      <w:r w:rsidRPr="00606378">
        <w:t>Designer view orders</w:t>
      </w:r>
    </w:p>
    <w:p w14:paraId="6980C431" w14:textId="15C6D239" w:rsidR="009C6ED0" w:rsidRDefault="009C6ED0" w:rsidP="009C6ED0">
      <w:pPr>
        <w:pStyle w:val="testnormal"/>
        <w:ind w:left="1080" w:firstLine="90"/>
      </w:pPr>
      <w:r>
        <w:t>FE7: Designer edit one’s profile</w:t>
      </w:r>
    </w:p>
    <w:p w14:paraId="538FE02E" w14:textId="4933C1E8" w:rsidR="006C5078" w:rsidRDefault="006C5078" w:rsidP="0050241B">
      <w:pPr>
        <w:pStyle w:val="testnormal"/>
        <w:ind w:left="1080" w:firstLine="90"/>
      </w:pPr>
      <w:r>
        <w:t xml:space="preserve">FE8: </w:t>
      </w:r>
      <w:r w:rsidR="00276501">
        <w:t xml:space="preserve">Customer view new arrival </w:t>
      </w:r>
      <w:r w:rsidR="0050241B">
        <w:t>items</w:t>
      </w:r>
    </w:p>
    <w:p w14:paraId="1F43EBC2" w14:textId="61A2B580" w:rsidR="00AD2315" w:rsidRPr="00606378" w:rsidRDefault="009C0B4E" w:rsidP="009C6ED0">
      <w:pPr>
        <w:pStyle w:val="testnormal"/>
        <w:ind w:left="1080" w:firstLine="90"/>
      </w:pPr>
      <w:r>
        <w:t xml:space="preserve">FE9: Customer adds </w:t>
      </w:r>
      <w:r w:rsidR="0050241B">
        <w:t>items to the cart</w:t>
      </w:r>
    </w:p>
    <w:p w14:paraId="7E47C23F" w14:textId="4AB75BDD" w:rsidR="00606378" w:rsidRPr="0053111D" w:rsidRDefault="00E35546" w:rsidP="0050241B">
      <w:pPr>
        <w:pStyle w:val="testnormal"/>
        <w:ind w:left="1080" w:firstLine="90"/>
      </w:pPr>
      <w:r>
        <w:t>FE10</w:t>
      </w:r>
      <w:r w:rsidR="00606378" w:rsidRPr="0053111D">
        <w:t xml:space="preserve">: </w:t>
      </w:r>
      <w:r w:rsidR="0050241B">
        <w:t xml:space="preserve">Customer can edit </w:t>
      </w:r>
      <w:r w:rsidR="003F3BC5">
        <w:t>one’s</w:t>
      </w:r>
      <w:r w:rsidR="0050241B">
        <w:t xml:space="preserve"> info </w:t>
      </w:r>
    </w:p>
    <w:p w14:paraId="21F3E925" w14:textId="7743C4E0" w:rsidR="00606378" w:rsidRPr="0053111D" w:rsidRDefault="00E35546" w:rsidP="007B11D4">
      <w:pPr>
        <w:pStyle w:val="testnormal"/>
        <w:ind w:left="1080" w:firstLine="90"/>
      </w:pPr>
      <w:r>
        <w:t>FE11</w:t>
      </w:r>
      <w:r w:rsidR="00606378" w:rsidRPr="0053111D">
        <w:t xml:space="preserve">: Customer </w:t>
      </w:r>
      <w:r w:rsidR="009300CD">
        <w:t xml:space="preserve">can </w:t>
      </w:r>
      <w:r w:rsidR="007B11D4">
        <w:t>place an order</w:t>
      </w:r>
      <w:r w:rsidR="00606378" w:rsidRPr="0053111D">
        <w:t xml:space="preserve"> </w:t>
      </w:r>
    </w:p>
    <w:p w14:paraId="2543E677" w14:textId="1F02B92A" w:rsidR="00606378" w:rsidRDefault="00E35546" w:rsidP="009B7F83">
      <w:pPr>
        <w:pStyle w:val="testnormal"/>
        <w:ind w:left="1080" w:firstLine="90"/>
      </w:pPr>
      <w:r>
        <w:t>FE12</w:t>
      </w:r>
      <w:r w:rsidR="00606378" w:rsidRPr="0053111D">
        <w:t xml:space="preserve">: </w:t>
      </w:r>
      <w:r w:rsidR="007B11D4">
        <w:t xml:space="preserve">Customer </w:t>
      </w:r>
      <w:r w:rsidR="009300CD">
        <w:t xml:space="preserve">can </w:t>
      </w:r>
      <w:r>
        <w:t>pay online</w:t>
      </w:r>
    </w:p>
    <w:p w14:paraId="168B59F4" w14:textId="67029EB4" w:rsidR="00E35546" w:rsidRPr="00F902EE" w:rsidRDefault="00E35546" w:rsidP="00E35546">
      <w:pPr>
        <w:pStyle w:val="testnormal"/>
        <w:ind w:left="1080" w:firstLine="90"/>
        <w:rPr>
          <w:color w:val="FF0000"/>
        </w:rPr>
      </w:pPr>
      <w:r>
        <w:rPr>
          <w:color w:val="FF0000"/>
        </w:rPr>
        <w:t>FE13</w:t>
      </w:r>
      <w:r w:rsidRPr="00F902EE">
        <w:rPr>
          <w:color w:val="FF0000"/>
        </w:rPr>
        <w:t xml:space="preserve">: Send an email to the designer with the new order </w:t>
      </w:r>
    </w:p>
    <w:p w14:paraId="7B069032" w14:textId="3A084E90" w:rsidR="00E35546" w:rsidRPr="00F902EE" w:rsidRDefault="00E35546" w:rsidP="00E35546">
      <w:pPr>
        <w:pStyle w:val="testnormal"/>
        <w:ind w:left="1080" w:firstLine="90"/>
        <w:rPr>
          <w:color w:val="FF0000"/>
        </w:rPr>
      </w:pPr>
      <w:r>
        <w:rPr>
          <w:color w:val="FF0000"/>
        </w:rPr>
        <w:t>FE14</w:t>
      </w:r>
      <w:r w:rsidRPr="00F902EE">
        <w:rPr>
          <w:color w:val="FF0000"/>
        </w:rPr>
        <w:t>: Send an email to the customer to confirm the order</w:t>
      </w:r>
    </w:p>
    <w:p w14:paraId="45D6D4F6" w14:textId="1200A63D" w:rsidR="00E35546" w:rsidRPr="00F902EE" w:rsidRDefault="00E35546" w:rsidP="00E35546">
      <w:pPr>
        <w:pStyle w:val="testnormal"/>
        <w:ind w:left="1080" w:firstLine="90"/>
        <w:rPr>
          <w:color w:val="FF0000"/>
        </w:rPr>
      </w:pPr>
      <w:r>
        <w:rPr>
          <w:color w:val="FF0000"/>
        </w:rPr>
        <w:t>FE15</w:t>
      </w:r>
      <w:r w:rsidRPr="00F902EE">
        <w:rPr>
          <w:color w:val="FF0000"/>
        </w:rPr>
        <w:t xml:space="preserve">: Send a verification email to verify users </w:t>
      </w:r>
    </w:p>
    <w:p w14:paraId="792DF759" w14:textId="77777777" w:rsidR="00D02F0C" w:rsidRPr="00606378" w:rsidRDefault="00D02F0C" w:rsidP="00F3504C">
      <w:pPr>
        <w:pStyle w:val="testnormal"/>
        <w:ind w:firstLine="0"/>
      </w:pPr>
    </w:p>
    <w:p w14:paraId="190C688D" w14:textId="0C139D60" w:rsidR="00D02F0C" w:rsidRPr="00D16727" w:rsidRDefault="00D16727" w:rsidP="00D16727">
      <w:pPr>
        <w:spacing w:after="60" w:line="288" w:lineRule="auto"/>
        <w:rPr>
          <w:color w:val="000000" w:themeColor="text1"/>
        </w:rPr>
      </w:pPr>
      <w:r>
        <w:br w:type="page"/>
      </w:r>
    </w:p>
    <w:p w14:paraId="1C586ED6" w14:textId="77598601" w:rsidR="0053111D" w:rsidRDefault="00404F03" w:rsidP="00345641">
      <w:pPr>
        <w:pStyle w:val="grean"/>
        <w:numPr>
          <w:ilvl w:val="0"/>
          <w:numId w:val="26"/>
        </w:numPr>
        <w:spacing w:line="480" w:lineRule="auto"/>
        <w:ind w:left="990" w:hanging="90"/>
        <w:jc w:val="left"/>
        <w:rPr>
          <w:b/>
          <w:bCs/>
          <w:color w:val="71CAA2"/>
          <w:sz w:val="24"/>
          <w:szCs w:val="24"/>
        </w:rPr>
      </w:pPr>
      <w:r w:rsidRPr="00404F03">
        <w:rPr>
          <w:b/>
          <w:bCs/>
          <w:color w:val="71CAA2"/>
          <w:sz w:val="24"/>
          <w:szCs w:val="24"/>
        </w:rPr>
        <w:lastRenderedPageBreak/>
        <w:t>Methods</w:t>
      </w:r>
    </w:p>
    <w:tbl>
      <w:tblPr>
        <w:tblStyle w:val="PlainTable5"/>
        <w:tblpPr w:leftFromText="180" w:rightFromText="180" w:vertAnchor="text" w:horzAnchor="page" w:tblpX="2915" w:tblpY="390"/>
        <w:tblW w:w="7200" w:type="dxa"/>
        <w:tblBorders>
          <w:top w:val="single" w:sz="4" w:space="0" w:color="4B3A2E" w:themeColor="text2"/>
          <w:bottom w:val="single" w:sz="4" w:space="0" w:color="auto"/>
          <w:insideH w:val="single" w:sz="4" w:space="0" w:color="4B3A2E" w:themeColor="text2"/>
        </w:tblBorders>
        <w:tblLayout w:type="fixed"/>
        <w:tblLook w:val="0420" w:firstRow="1" w:lastRow="0" w:firstColumn="0" w:lastColumn="0" w:noHBand="0" w:noVBand="1"/>
      </w:tblPr>
      <w:tblGrid>
        <w:gridCol w:w="2963"/>
        <w:gridCol w:w="2610"/>
        <w:gridCol w:w="1627"/>
      </w:tblGrid>
      <w:tr w:rsidR="00D00DA2" w:rsidRPr="000B463E" w14:paraId="2FBE8FFA" w14:textId="77777777" w:rsidTr="00D53890">
        <w:trPr>
          <w:cnfStyle w:val="100000000000" w:firstRow="1" w:lastRow="0" w:firstColumn="0" w:lastColumn="0" w:oddVBand="0" w:evenVBand="0" w:oddHBand="0" w:evenHBand="0" w:firstRowFirstColumn="0" w:firstRowLastColumn="0" w:lastRowFirstColumn="0" w:lastRowLastColumn="0"/>
          <w:trHeight w:val="270"/>
        </w:trPr>
        <w:tc>
          <w:tcPr>
            <w:tcW w:w="2963" w:type="dxa"/>
            <w:tcBorders>
              <w:bottom w:val="none" w:sz="0" w:space="0" w:color="auto"/>
            </w:tcBorders>
          </w:tcPr>
          <w:p w14:paraId="6B21AB58" w14:textId="77777777" w:rsidR="00A931B6" w:rsidRPr="00A931B6" w:rsidRDefault="00A931B6" w:rsidP="00D00DA2">
            <w:pPr>
              <w:spacing w:before="120" w:after="120"/>
              <w:ind w:firstLine="72"/>
              <w:rPr>
                <w:b/>
                <w:i w:val="0"/>
                <w:iCs w:val="0"/>
                <w:color w:val="000000" w:themeColor="text1"/>
              </w:rPr>
            </w:pPr>
            <w:r w:rsidRPr="00A931B6">
              <w:rPr>
                <w:i w:val="0"/>
                <w:iCs w:val="0"/>
                <w:color w:val="000000" w:themeColor="text1"/>
              </w:rPr>
              <w:t>Method Name (parameter)</w:t>
            </w:r>
          </w:p>
        </w:tc>
        <w:tc>
          <w:tcPr>
            <w:tcW w:w="2610" w:type="dxa"/>
            <w:tcBorders>
              <w:bottom w:val="none" w:sz="0" w:space="0" w:color="auto"/>
            </w:tcBorders>
          </w:tcPr>
          <w:p w14:paraId="05B74B47" w14:textId="66B9E6EB" w:rsidR="00A931B6" w:rsidRPr="00A931B6" w:rsidRDefault="00D00DA2" w:rsidP="00D00DA2">
            <w:pPr>
              <w:spacing w:before="120" w:after="120"/>
              <w:ind w:firstLine="72"/>
              <w:rPr>
                <w:b/>
                <w:i w:val="0"/>
                <w:iCs w:val="0"/>
                <w:color w:val="000000" w:themeColor="text1"/>
              </w:rPr>
            </w:pPr>
            <w:r w:rsidRPr="00D00DA2">
              <w:rPr>
                <w:i w:val="0"/>
                <w:iCs w:val="0"/>
                <w:color w:val="000000" w:themeColor="text1"/>
              </w:rPr>
              <w:t>Description</w:t>
            </w:r>
          </w:p>
        </w:tc>
        <w:tc>
          <w:tcPr>
            <w:tcW w:w="1627" w:type="dxa"/>
            <w:tcBorders>
              <w:bottom w:val="none" w:sz="0" w:space="0" w:color="auto"/>
            </w:tcBorders>
          </w:tcPr>
          <w:p w14:paraId="63CFA374" w14:textId="0C0A1655" w:rsidR="00A931B6" w:rsidRPr="00A931B6" w:rsidRDefault="00D00DA2" w:rsidP="00D00DA2">
            <w:pPr>
              <w:spacing w:before="120" w:after="120"/>
              <w:ind w:firstLine="72"/>
              <w:rPr>
                <w:b/>
                <w:i w:val="0"/>
                <w:iCs w:val="0"/>
                <w:color w:val="000000" w:themeColor="text1"/>
              </w:rPr>
            </w:pPr>
            <w:r w:rsidRPr="00D00DA2">
              <w:rPr>
                <w:i w:val="0"/>
                <w:iCs w:val="0"/>
                <w:color w:val="000000" w:themeColor="text1"/>
              </w:rPr>
              <w:t>Return</w:t>
            </w:r>
          </w:p>
        </w:tc>
      </w:tr>
      <w:tr w:rsidR="00D00DA2" w:rsidRPr="000B463E" w14:paraId="2518BE6B" w14:textId="77777777" w:rsidTr="00D53890">
        <w:trPr>
          <w:cnfStyle w:val="000000100000" w:firstRow="0" w:lastRow="0" w:firstColumn="0" w:lastColumn="0" w:oddVBand="0" w:evenVBand="0" w:oddHBand="1" w:evenHBand="0" w:firstRowFirstColumn="0" w:firstRowLastColumn="0" w:lastRowFirstColumn="0" w:lastRowLastColumn="0"/>
          <w:trHeight w:val="386"/>
        </w:trPr>
        <w:tc>
          <w:tcPr>
            <w:tcW w:w="2963" w:type="dxa"/>
          </w:tcPr>
          <w:p w14:paraId="3CA646CF" w14:textId="77777777" w:rsidR="00A931B6" w:rsidRPr="00A931B6" w:rsidRDefault="00A931B6" w:rsidP="00D00DA2">
            <w:pPr>
              <w:spacing w:before="120" w:after="120"/>
              <w:ind w:firstLine="72"/>
              <w:rPr>
                <w:color w:val="000000" w:themeColor="text1"/>
              </w:rPr>
            </w:pPr>
            <w:proofErr w:type="spellStart"/>
            <w:r w:rsidRPr="00A931B6">
              <w:rPr>
                <w:color w:val="000000" w:themeColor="text1"/>
              </w:rPr>
              <w:t>calculateTotal</w:t>
            </w:r>
            <w:proofErr w:type="spellEnd"/>
            <w:r w:rsidRPr="00A931B6">
              <w:rPr>
                <w:color w:val="000000" w:themeColor="text1"/>
              </w:rPr>
              <w:t>()</w:t>
            </w:r>
          </w:p>
        </w:tc>
        <w:tc>
          <w:tcPr>
            <w:tcW w:w="2610" w:type="dxa"/>
          </w:tcPr>
          <w:p w14:paraId="51F736A2" w14:textId="0A96F81F" w:rsidR="00A931B6" w:rsidRPr="00A931B6" w:rsidRDefault="00D00DA2" w:rsidP="00D00DA2">
            <w:pPr>
              <w:spacing w:before="120" w:after="120"/>
              <w:ind w:firstLine="72"/>
              <w:rPr>
                <w:color w:val="000000" w:themeColor="text1"/>
              </w:rPr>
            </w:pPr>
            <w:r w:rsidRPr="00D00DA2">
              <w:rPr>
                <w:color w:val="000000" w:themeColor="text1"/>
              </w:rPr>
              <w:t>Returns the total price of the order</w:t>
            </w:r>
          </w:p>
        </w:tc>
        <w:tc>
          <w:tcPr>
            <w:tcW w:w="1627" w:type="dxa"/>
          </w:tcPr>
          <w:p w14:paraId="13F7D0FA" w14:textId="41221399" w:rsidR="00A931B6" w:rsidRPr="00A931B6" w:rsidRDefault="00D00DA2" w:rsidP="00E5286A">
            <w:pPr>
              <w:keepNext/>
              <w:spacing w:before="120" w:after="120"/>
              <w:ind w:firstLine="72"/>
              <w:rPr>
                <w:color w:val="000000" w:themeColor="text1"/>
              </w:rPr>
            </w:pPr>
            <w:r w:rsidRPr="00D00DA2">
              <w:rPr>
                <w:color w:val="000000" w:themeColor="text1"/>
              </w:rPr>
              <w:t>Number</w:t>
            </w:r>
          </w:p>
        </w:tc>
      </w:tr>
    </w:tbl>
    <w:p w14:paraId="2ADB0D22" w14:textId="2B43B22C" w:rsidR="00A931B6" w:rsidRDefault="00A931B6" w:rsidP="00A931B6">
      <w:pPr>
        <w:pStyle w:val="testnormal"/>
        <w:ind w:firstLine="720"/>
      </w:pPr>
      <w:r w:rsidRPr="00A931B6">
        <w:t>Order</w:t>
      </w:r>
    </w:p>
    <w:p w14:paraId="2F11B199" w14:textId="77777777" w:rsidR="00A931B6" w:rsidRDefault="00A931B6" w:rsidP="00A931B6">
      <w:pPr>
        <w:pStyle w:val="testnormal"/>
      </w:pPr>
    </w:p>
    <w:p w14:paraId="0F6FF26C" w14:textId="77777777" w:rsidR="00287A57" w:rsidRDefault="00287A57" w:rsidP="00404F03">
      <w:pPr>
        <w:pStyle w:val="grean"/>
        <w:spacing w:line="480" w:lineRule="auto"/>
        <w:jc w:val="left"/>
        <w:rPr>
          <w:b/>
          <w:bCs/>
          <w:color w:val="70879C"/>
          <w:sz w:val="24"/>
          <w:szCs w:val="24"/>
        </w:rPr>
      </w:pPr>
    </w:p>
    <w:p w14:paraId="1EF2A463" w14:textId="240A51E9" w:rsidR="00722B1A" w:rsidRPr="00722B1A" w:rsidRDefault="00722B1A" w:rsidP="00345641">
      <w:pPr>
        <w:pStyle w:val="grean"/>
        <w:framePr w:w="2275" w:h="360" w:hRule="exact" w:hSpace="187" w:wrap="around" w:vAnchor="text" w:hAnchor="page" w:xAlign="center" w:y="13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5</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Methods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Order</w:t>
      </w:r>
      <w:r w:rsid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5D992E00" w14:textId="77777777" w:rsidR="00722B1A" w:rsidRPr="00722B1A" w:rsidRDefault="00722B1A" w:rsidP="00345641">
      <w:pPr>
        <w:pStyle w:val="grean"/>
        <w:framePr w:w="2275" w:h="360" w:hRule="exact" w:hSpace="187" w:wrap="around" w:vAnchor="text" w:hAnchor="page" w:xAlign="center" w:y="131"/>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070790A2" w14:textId="77777777" w:rsidR="00B7766D" w:rsidRDefault="00B7766D" w:rsidP="00B7766D">
      <w:pPr>
        <w:pStyle w:val="grean"/>
        <w:spacing w:line="480" w:lineRule="auto"/>
        <w:jc w:val="left"/>
        <w:rPr>
          <w:b/>
          <w:bCs/>
          <w:color w:val="70879C"/>
          <w:sz w:val="24"/>
          <w:szCs w:val="24"/>
        </w:rPr>
      </w:pPr>
    </w:p>
    <w:p w14:paraId="6353ED32" w14:textId="77777777" w:rsidR="00983501" w:rsidRDefault="00983501" w:rsidP="00B7766D">
      <w:pPr>
        <w:pStyle w:val="grean"/>
        <w:spacing w:line="480" w:lineRule="auto"/>
        <w:jc w:val="left"/>
        <w:rPr>
          <w:b/>
          <w:bCs/>
          <w:color w:val="70879C"/>
          <w:sz w:val="24"/>
          <w:szCs w:val="24"/>
        </w:rPr>
      </w:pPr>
    </w:p>
    <w:tbl>
      <w:tblPr>
        <w:tblStyle w:val="PlainTable5"/>
        <w:tblpPr w:leftFromText="180" w:rightFromText="180" w:vertAnchor="text" w:horzAnchor="page" w:tblpX="2672" w:tblpY="365"/>
        <w:tblW w:w="7557" w:type="dxa"/>
        <w:tblLayout w:type="fixed"/>
        <w:tblLook w:val="0420" w:firstRow="1" w:lastRow="0" w:firstColumn="0" w:lastColumn="0" w:noHBand="0" w:noVBand="1"/>
      </w:tblPr>
      <w:tblGrid>
        <w:gridCol w:w="2875"/>
        <w:gridCol w:w="3422"/>
        <w:gridCol w:w="1260"/>
      </w:tblGrid>
      <w:tr w:rsidR="00B7766D" w:rsidRPr="000B463E" w14:paraId="27486D32" w14:textId="77777777" w:rsidTr="002003DC">
        <w:trPr>
          <w:cnfStyle w:val="100000000000" w:firstRow="1" w:lastRow="0" w:firstColumn="0" w:lastColumn="0" w:oddVBand="0" w:evenVBand="0" w:oddHBand="0" w:evenHBand="0" w:firstRowFirstColumn="0" w:firstRowLastColumn="0" w:lastRowFirstColumn="0" w:lastRowLastColumn="0"/>
          <w:trHeight w:val="270"/>
        </w:trPr>
        <w:tc>
          <w:tcPr>
            <w:tcW w:w="2875" w:type="dxa"/>
            <w:tcBorders>
              <w:top w:val="single" w:sz="4" w:space="0" w:color="4B3A2E" w:themeColor="text2"/>
              <w:bottom w:val="single" w:sz="4" w:space="0" w:color="4B3A2E" w:themeColor="text2"/>
            </w:tcBorders>
          </w:tcPr>
          <w:p w14:paraId="484443A9" w14:textId="77777777" w:rsidR="00B7766D" w:rsidRPr="00D00DA2" w:rsidRDefault="00B7766D" w:rsidP="002003DC">
            <w:pPr>
              <w:spacing w:before="120" w:after="120"/>
              <w:ind w:firstLine="68"/>
              <w:rPr>
                <w:b/>
                <w:i w:val="0"/>
                <w:iCs w:val="0"/>
                <w:color w:val="000000" w:themeColor="text1"/>
              </w:rPr>
            </w:pPr>
            <w:r w:rsidRPr="00D00DA2">
              <w:rPr>
                <w:i w:val="0"/>
                <w:iCs w:val="0"/>
                <w:color w:val="000000" w:themeColor="text1"/>
              </w:rPr>
              <w:t>Method Name (parameter)</w:t>
            </w:r>
          </w:p>
        </w:tc>
        <w:tc>
          <w:tcPr>
            <w:tcW w:w="3422" w:type="dxa"/>
            <w:tcBorders>
              <w:top w:val="single" w:sz="4" w:space="0" w:color="4B3A2E" w:themeColor="text2"/>
              <w:bottom w:val="single" w:sz="4" w:space="0" w:color="4B3A2E" w:themeColor="text2"/>
            </w:tcBorders>
          </w:tcPr>
          <w:p w14:paraId="7DE475B2" w14:textId="77777777" w:rsidR="00B7766D" w:rsidRPr="00D00DA2" w:rsidRDefault="00B7766D" w:rsidP="002003DC">
            <w:pPr>
              <w:spacing w:before="120" w:after="120"/>
              <w:ind w:firstLine="68"/>
              <w:rPr>
                <w:b/>
                <w:i w:val="0"/>
                <w:iCs w:val="0"/>
                <w:color w:val="000000" w:themeColor="text1"/>
              </w:rPr>
            </w:pPr>
            <w:r w:rsidRPr="00D00DA2">
              <w:rPr>
                <w:i w:val="0"/>
                <w:iCs w:val="0"/>
                <w:color w:val="000000" w:themeColor="text1"/>
              </w:rPr>
              <w:t>Description</w:t>
            </w:r>
          </w:p>
        </w:tc>
        <w:tc>
          <w:tcPr>
            <w:tcW w:w="1260" w:type="dxa"/>
            <w:tcBorders>
              <w:top w:val="single" w:sz="4" w:space="0" w:color="4B3A2E" w:themeColor="text2"/>
              <w:bottom w:val="single" w:sz="4" w:space="0" w:color="4B3A2E" w:themeColor="text2"/>
            </w:tcBorders>
          </w:tcPr>
          <w:p w14:paraId="40841C8F" w14:textId="77777777" w:rsidR="00B7766D" w:rsidRPr="00D00DA2" w:rsidRDefault="00B7766D" w:rsidP="002003DC">
            <w:pPr>
              <w:spacing w:before="120" w:after="120"/>
              <w:ind w:firstLine="68"/>
              <w:rPr>
                <w:b/>
                <w:i w:val="0"/>
                <w:iCs w:val="0"/>
                <w:color w:val="000000" w:themeColor="text1"/>
              </w:rPr>
            </w:pPr>
            <w:r w:rsidRPr="00D00DA2">
              <w:rPr>
                <w:i w:val="0"/>
                <w:iCs w:val="0"/>
                <w:color w:val="000000" w:themeColor="text1"/>
              </w:rPr>
              <w:t>Return</w:t>
            </w:r>
          </w:p>
        </w:tc>
      </w:tr>
      <w:tr w:rsidR="00B7766D" w:rsidRPr="000B463E" w14:paraId="60071423" w14:textId="77777777" w:rsidTr="002003DC">
        <w:trPr>
          <w:cnfStyle w:val="000000100000" w:firstRow="0" w:lastRow="0" w:firstColumn="0" w:lastColumn="0" w:oddVBand="0" w:evenVBand="0" w:oddHBand="1" w:evenHBand="0" w:firstRowFirstColumn="0" w:firstRowLastColumn="0" w:lastRowFirstColumn="0" w:lastRowLastColumn="0"/>
          <w:trHeight w:val="386"/>
        </w:trPr>
        <w:tc>
          <w:tcPr>
            <w:tcW w:w="2875" w:type="dxa"/>
          </w:tcPr>
          <w:p w14:paraId="2091E970" w14:textId="5CA9F8D0" w:rsidR="00B7766D" w:rsidRPr="00D00DA2" w:rsidRDefault="003C75BA" w:rsidP="002003DC">
            <w:pPr>
              <w:spacing w:before="120" w:after="120" w:line="360" w:lineRule="auto"/>
              <w:rPr>
                <w:color w:val="000000" w:themeColor="text1"/>
              </w:rPr>
            </w:pPr>
            <w:proofErr w:type="spellStart"/>
            <w:proofErr w:type="gramStart"/>
            <w:r>
              <w:rPr>
                <w:color w:val="000000" w:themeColor="text1"/>
              </w:rPr>
              <w:t>a</w:t>
            </w:r>
            <w:r w:rsidR="00B7766D" w:rsidRPr="00D00DA2">
              <w:rPr>
                <w:color w:val="000000" w:themeColor="text1"/>
              </w:rPr>
              <w:t>ddToCart</w:t>
            </w:r>
            <w:proofErr w:type="spellEnd"/>
            <w:r w:rsidR="00B7766D" w:rsidRPr="00D00DA2">
              <w:rPr>
                <w:color w:val="000000" w:themeColor="text1"/>
              </w:rPr>
              <w:t>(</w:t>
            </w:r>
            <w:proofErr w:type="gramEnd"/>
            <w:r w:rsidR="00B7766D" w:rsidRPr="00D00DA2">
              <w:rPr>
                <w:color w:val="000000" w:themeColor="text1"/>
              </w:rPr>
              <w:t>Item Object):</w:t>
            </w:r>
          </w:p>
        </w:tc>
        <w:tc>
          <w:tcPr>
            <w:tcW w:w="3422" w:type="dxa"/>
          </w:tcPr>
          <w:p w14:paraId="18B5321A" w14:textId="77777777" w:rsidR="00B7766D" w:rsidRPr="00D00DA2" w:rsidRDefault="00B7766D" w:rsidP="002003DC">
            <w:pPr>
              <w:spacing w:before="120" w:after="120"/>
              <w:ind w:firstLine="68"/>
              <w:rPr>
                <w:color w:val="000000" w:themeColor="text1"/>
              </w:rPr>
            </w:pPr>
            <w:r w:rsidRPr="00D00DA2">
              <w:rPr>
                <w:color w:val="000000" w:themeColor="text1"/>
              </w:rPr>
              <w:t>Adds the item selected by user to the cart</w:t>
            </w:r>
          </w:p>
        </w:tc>
        <w:tc>
          <w:tcPr>
            <w:tcW w:w="1260" w:type="dxa"/>
          </w:tcPr>
          <w:p w14:paraId="7A4FBCB3" w14:textId="629A6DBF" w:rsidR="00B7766D" w:rsidRPr="00D00DA2" w:rsidRDefault="003C75BA" w:rsidP="002003DC">
            <w:pPr>
              <w:spacing w:before="120" w:after="120"/>
              <w:ind w:firstLine="68"/>
              <w:rPr>
                <w:color w:val="000000" w:themeColor="text1"/>
              </w:rPr>
            </w:pPr>
            <w:r>
              <w:rPr>
                <w:color w:val="000000" w:themeColor="text1"/>
              </w:rPr>
              <w:t>Null</w:t>
            </w:r>
          </w:p>
        </w:tc>
      </w:tr>
      <w:tr w:rsidR="00B7766D" w:rsidRPr="000B463E" w14:paraId="1EE55876" w14:textId="77777777" w:rsidTr="00D53890">
        <w:trPr>
          <w:trHeight w:val="386"/>
        </w:trPr>
        <w:tc>
          <w:tcPr>
            <w:tcW w:w="2875" w:type="dxa"/>
            <w:tcBorders>
              <w:bottom w:val="single" w:sz="4" w:space="0" w:color="auto"/>
            </w:tcBorders>
          </w:tcPr>
          <w:p w14:paraId="0A9C7F53" w14:textId="77777777" w:rsidR="00B7766D" w:rsidRPr="00D00DA2" w:rsidRDefault="00B7766D" w:rsidP="002003DC">
            <w:pPr>
              <w:spacing w:before="120" w:after="120"/>
              <w:rPr>
                <w:color w:val="000000" w:themeColor="text1"/>
              </w:rPr>
            </w:pPr>
            <w:proofErr w:type="spellStart"/>
            <w:r w:rsidRPr="00D00DA2">
              <w:rPr>
                <w:color w:val="000000" w:themeColor="text1"/>
              </w:rPr>
              <w:t>isViewItem</w:t>
            </w:r>
            <w:proofErr w:type="spellEnd"/>
            <w:r w:rsidRPr="00D00DA2">
              <w:rPr>
                <w:color w:val="000000" w:themeColor="text1"/>
              </w:rPr>
              <w:t>()</w:t>
            </w:r>
          </w:p>
        </w:tc>
        <w:tc>
          <w:tcPr>
            <w:tcW w:w="3422" w:type="dxa"/>
            <w:tcBorders>
              <w:bottom w:val="single" w:sz="4" w:space="0" w:color="auto"/>
            </w:tcBorders>
          </w:tcPr>
          <w:p w14:paraId="30CD4940" w14:textId="77777777" w:rsidR="00B7766D" w:rsidRPr="00D00DA2" w:rsidRDefault="00B7766D" w:rsidP="002003DC">
            <w:pPr>
              <w:spacing w:before="120" w:after="120"/>
              <w:ind w:firstLine="68"/>
              <w:rPr>
                <w:color w:val="000000" w:themeColor="text1"/>
              </w:rPr>
            </w:pPr>
            <w:r w:rsidRPr="00D00DA2">
              <w:rPr>
                <w:color w:val="000000" w:themeColor="text1"/>
              </w:rPr>
              <w:t>Redirects the user to the selected item page</w:t>
            </w:r>
          </w:p>
        </w:tc>
        <w:tc>
          <w:tcPr>
            <w:tcW w:w="1260" w:type="dxa"/>
            <w:tcBorders>
              <w:bottom w:val="single" w:sz="4" w:space="0" w:color="auto"/>
            </w:tcBorders>
          </w:tcPr>
          <w:p w14:paraId="4E7FFBA2" w14:textId="042C3CAD" w:rsidR="00B7766D" w:rsidRPr="00D00DA2" w:rsidRDefault="003C75BA" w:rsidP="002003DC">
            <w:pPr>
              <w:spacing w:before="120" w:after="120"/>
              <w:ind w:firstLine="68"/>
              <w:rPr>
                <w:color w:val="000000" w:themeColor="text1"/>
              </w:rPr>
            </w:pPr>
            <w:proofErr w:type="spellStart"/>
            <w:r>
              <w:rPr>
                <w:color w:val="000000" w:themeColor="text1"/>
              </w:rPr>
              <w:t>Boolen</w:t>
            </w:r>
            <w:proofErr w:type="spellEnd"/>
          </w:p>
        </w:tc>
      </w:tr>
    </w:tbl>
    <w:p w14:paraId="24A45B1E" w14:textId="77777777" w:rsidR="00345641" w:rsidRPr="00D00DA2" w:rsidRDefault="00345641" w:rsidP="00345641">
      <w:pPr>
        <w:ind w:firstLine="720"/>
        <w:rPr>
          <w:color w:val="000000" w:themeColor="text1"/>
        </w:rPr>
      </w:pPr>
      <w:r w:rsidRPr="00D00DA2">
        <w:rPr>
          <w:color w:val="000000" w:themeColor="text1"/>
        </w:rPr>
        <w:t>Item</w:t>
      </w:r>
    </w:p>
    <w:p w14:paraId="33F3310E" w14:textId="77777777" w:rsidR="00B7766D" w:rsidRDefault="00B7766D" w:rsidP="00B7766D">
      <w:pPr>
        <w:spacing w:after="60" w:line="288" w:lineRule="auto"/>
        <w:rPr>
          <w:b/>
          <w:bCs/>
          <w:color w:val="70879C"/>
        </w:rPr>
      </w:pPr>
    </w:p>
    <w:p w14:paraId="13ADB9C9" w14:textId="77777777" w:rsidR="00B7766D" w:rsidRDefault="00B7766D" w:rsidP="00B7766D">
      <w:pPr>
        <w:spacing w:after="60" w:line="288" w:lineRule="auto"/>
        <w:rPr>
          <w:b/>
          <w:bCs/>
          <w:color w:val="70879C"/>
        </w:rPr>
      </w:pPr>
    </w:p>
    <w:p w14:paraId="0ABD0361" w14:textId="77777777" w:rsidR="00B7766D" w:rsidRDefault="00B7766D" w:rsidP="00B7766D">
      <w:pPr>
        <w:spacing w:after="60" w:line="288" w:lineRule="auto"/>
        <w:rPr>
          <w:b/>
          <w:bCs/>
          <w:color w:val="70879C"/>
        </w:rPr>
      </w:pPr>
    </w:p>
    <w:p w14:paraId="10374BED" w14:textId="77777777" w:rsidR="00B7766D" w:rsidRDefault="00B7766D" w:rsidP="00B7766D">
      <w:pPr>
        <w:spacing w:after="60" w:line="288" w:lineRule="auto"/>
        <w:rPr>
          <w:b/>
          <w:bCs/>
          <w:color w:val="70879C"/>
        </w:rPr>
      </w:pPr>
    </w:p>
    <w:p w14:paraId="3468729A" w14:textId="77777777" w:rsidR="00B7766D" w:rsidRDefault="00B7766D" w:rsidP="00B7766D">
      <w:pPr>
        <w:spacing w:after="60" w:line="288" w:lineRule="auto"/>
        <w:rPr>
          <w:b/>
          <w:bCs/>
          <w:color w:val="70879C"/>
        </w:rPr>
      </w:pPr>
    </w:p>
    <w:p w14:paraId="26015DEE" w14:textId="77777777" w:rsidR="00B7766D" w:rsidRDefault="00B7766D" w:rsidP="00B7766D">
      <w:pPr>
        <w:spacing w:after="60" w:line="288" w:lineRule="auto"/>
        <w:rPr>
          <w:b/>
          <w:bCs/>
          <w:color w:val="70879C"/>
        </w:rPr>
      </w:pPr>
    </w:p>
    <w:p w14:paraId="3333E2E1" w14:textId="3AF52904" w:rsidR="00345641" w:rsidRPr="00D00DA2" w:rsidRDefault="00722B1A" w:rsidP="00345641">
      <w:pPr>
        <w:framePr w:w="2390" w:h="360" w:hRule="exact" w:hSpace="187" w:wrap="around" w:vAnchor="text" w:hAnchor="page" w:xAlign="center" w:y="15"/>
        <w:rPr>
          <w:color w:val="000000" w:themeColor="text1"/>
        </w:rPr>
      </w:pP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6</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Methods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345641" w:rsidRP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Item</w:t>
      </w:r>
      <w:r w:rsid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58868D24" w14:textId="0461B39B" w:rsidR="00722B1A" w:rsidRDefault="00722B1A" w:rsidP="00345641">
      <w:pPr>
        <w:pStyle w:val="grean"/>
        <w:framePr w:w="2390" w:h="360" w:hRule="exact" w:hSpace="187" w:wrap="around" w:vAnchor="text" w:hAnchor="page" w:xAlign="center" w:y="15"/>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8939399" w14:textId="77777777" w:rsidR="00345641" w:rsidRDefault="00345641" w:rsidP="00345641">
      <w:pPr>
        <w:pStyle w:val="grean"/>
        <w:framePr w:w="2390" w:h="360" w:hRule="exact" w:hSpace="187" w:wrap="around" w:vAnchor="text" w:hAnchor="page" w:xAlign="center" w:y="15"/>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009247D3" w14:textId="77777777" w:rsidR="00345641" w:rsidRPr="00722B1A" w:rsidRDefault="00345641" w:rsidP="00345641">
      <w:pPr>
        <w:pStyle w:val="grean"/>
        <w:framePr w:w="2390" w:h="360" w:hRule="exact" w:hSpace="187" w:wrap="around" w:vAnchor="text" w:hAnchor="page" w:xAlign="center" w:y="15"/>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CE1816F" w14:textId="77777777" w:rsidR="00722B1A" w:rsidRPr="00722B1A" w:rsidRDefault="00722B1A" w:rsidP="00345641">
      <w:pPr>
        <w:pStyle w:val="grean"/>
        <w:framePr w:w="2390" w:h="360" w:hRule="exact" w:hSpace="187" w:wrap="around" w:vAnchor="text" w:hAnchor="page" w:xAlign="center" w:y="15"/>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22F539F" w14:textId="77777777" w:rsidR="00722B1A" w:rsidRDefault="00722B1A" w:rsidP="00722B1A">
      <w:pPr>
        <w:pStyle w:val="grean"/>
        <w:spacing w:line="480" w:lineRule="auto"/>
        <w:jc w:val="left"/>
        <w:rPr>
          <w:b/>
          <w:bCs/>
          <w:color w:val="70879C"/>
          <w:sz w:val="24"/>
          <w:szCs w:val="24"/>
        </w:rPr>
      </w:pPr>
    </w:p>
    <w:p w14:paraId="36E2A67B" w14:textId="77777777" w:rsidR="00DE52D2" w:rsidRPr="00B7766D" w:rsidRDefault="00DE52D2" w:rsidP="00C26DB0">
      <w:pPr>
        <w:spacing w:after="60" w:line="288" w:lineRule="auto"/>
        <w:rPr>
          <w:b/>
          <w:bCs/>
          <w:color w:val="000000" w:themeColor="text1"/>
        </w:rPr>
      </w:pPr>
    </w:p>
    <w:p w14:paraId="2213125E" w14:textId="77777777" w:rsidR="00D00DA2" w:rsidRPr="00B7766D" w:rsidRDefault="00D00DA2" w:rsidP="00B7766D">
      <w:pPr>
        <w:spacing w:after="60"/>
        <w:rPr>
          <w:b/>
          <w:bCs/>
          <w:color w:val="000000" w:themeColor="text1"/>
          <w:sz w:val="10"/>
          <w:szCs w:val="10"/>
        </w:rPr>
      </w:pPr>
    </w:p>
    <w:tbl>
      <w:tblPr>
        <w:tblStyle w:val="PlainTable5"/>
        <w:tblpPr w:leftFromText="180" w:rightFromText="180" w:vertAnchor="text" w:horzAnchor="page" w:tblpX="2465" w:tblpY="425"/>
        <w:tblW w:w="7915" w:type="dxa"/>
        <w:tblLayout w:type="fixed"/>
        <w:tblLook w:val="0420" w:firstRow="1" w:lastRow="0" w:firstColumn="0" w:lastColumn="0" w:noHBand="0" w:noVBand="1"/>
      </w:tblPr>
      <w:tblGrid>
        <w:gridCol w:w="3145"/>
        <w:gridCol w:w="3330"/>
        <w:gridCol w:w="1440"/>
      </w:tblGrid>
      <w:tr w:rsidR="00B7766D" w:rsidRPr="00B7766D" w14:paraId="3DC44319" w14:textId="77777777" w:rsidTr="00B7766D">
        <w:trPr>
          <w:cnfStyle w:val="100000000000" w:firstRow="1" w:lastRow="0" w:firstColumn="0" w:lastColumn="0" w:oddVBand="0" w:evenVBand="0" w:oddHBand="0" w:evenHBand="0" w:firstRowFirstColumn="0" w:firstRowLastColumn="0" w:lastRowFirstColumn="0" w:lastRowLastColumn="0"/>
          <w:trHeight w:val="270"/>
        </w:trPr>
        <w:tc>
          <w:tcPr>
            <w:tcW w:w="3145" w:type="dxa"/>
            <w:tcBorders>
              <w:top w:val="single" w:sz="4" w:space="0" w:color="4B3A2E" w:themeColor="text2"/>
              <w:bottom w:val="single" w:sz="4" w:space="0" w:color="4B3A2E" w:themeColor="text2"/>
            </w:tcBorders>
          </w:tcPr>
          <w:p w14:paraId="19BB83D9" w14:textId="77777777" w:rsidR="00D00DA2" w:rsidRPr="00B7766D" w:rsidRDefault="00D00DA2" w:rsidP="00D00DA2">
            <w:pPr>
              <w:spacing w:before="120" w:after="120"/>
              <w:ind w:left="180" w:hanging="112"/>
              <w:rPr>
                <w:b/>
                <w:i w:val="0"/>
                <w:iCs w:val="0"/>
                <w:color w:val="000000" w:themeColor="text1"/>
              </w:rPr>
            </w:pPr>
            <w:r w:rsidRPr="00B7766D">
              <w:rPr>
                <w:i w:val="0"/>
                <w:iCs w:val="0"/>
                <w:color w:val="000000" w:themeColor="text1"/>
              </w:rPr>
              <w:t>Method Name (parameter)</w:t>
            </w:r>
          </w:p>
        </w:tc>
        <w:tc>
          <w:tcPr>
            <w:tcW w:w="3330" w:type="dxa"/>
            <w:tcBorders>
              <w:top w:val="single" w:sz="4" w:space="0" w:color="4B3A2E" w:themeColor="text2"/>
              <w:bottom w:val="single" w:sz="4" w:space="0" w:color="4B3A2E" w:themeColor="text2"/>
            </w:tcBorders>
          </w:tcPr>
          <w:p w14:paraId="49BDE0FE" w14:textId="77777777" w:rsidR="00D00DA2" w:rsidRPr="00B7766D" w:rsidRDefault="00D00DA2" w:rsidP="00D00DA2">
            <w:pPr>
              <w:spacing w:before="120" w:after="120"/>
              <w:ind w:left="180" w:hanging="112"/>
              <w:rPr>
                <w:b/>
                <w:i w:val="0"/>
                <w:iCs w:val="0"/>
                <w:color w:val="000000" w:themeColor="text1"/>
              </w:rPr>
            </w:pPr>
            <w:r w:rsidRPr="00B7766D">
              <w:rPr>
                <w:i w:val="0"/>
                <w:iCs w:val="0"/>
                <w:color w:val="000000" w:themeColor="text1"/>
              </w:rPr>
              <w:t>Description</w:t>
            </w:r>
          </w:p>
        </w:tc>
        <w:tc>
          <w:tcPr>
            <w:tcW w:w="1440" w:type="dxa"/>
            <w:tcBorders>
              <w:top w:val="single" w:sz="4" w:space="0" w:color="4B3A2E" w:themeColor="text2"/>
              <w:bottom w:val="single" w:sz="4" w:space="0" w:color="4B3A2E" w:themeColor="text2"/>
            </w:tcBorders>
          </w:tcPr>
          <w:p w14:paraId="146D3CDA" w14:textId="77777777" w:rsidR="00D00DA2" w:rsidRPr="00B7766D" w:rsidRDefault="00D00DA2" w:rsidP="00D00DA2">
            <w:pPr>
              <w:spacing w:before="120" w:after="120"/>
              <w:ind w:left="180" w:hanging="112"/>
              <w:rPr>
                <w:b/>
                <w:i w:val="0"/>
                <w:iCs w:val="0"/>
                <w:color w:val="000000" w:themeColor="text1"/>
              </w:rPr>
            </w:pPr>
            <w:r w:rsidRPr="00B7766D">
              <w:rPr>
                <w:i w:val="0"/>
                <w:iCs w:val="0"/>
                <w:color w:val="000000" w:themeColor="text1"/>
              </w:rPr>
              <w:t>Return</w:t>
            </w:r>
          </w:p>
        </w:tc>
      </w:tr>
      <w:tr w:rsidR="001E3C1C" w:rsidRPr="001E3C1C" w14:paraId="36F89B6A" w14:textId="77777777" w:rsidTr="00B7766D">
        <w:trPr>
          <w:cnfStyle w:val="000000100000" w:firstRow="0" w:lastRow="0" w:firstColumn="0" w:lastColumn="0" w:oddVBand="0" w:evenVBand="0" w:oddHBand="1" w:evenHBand="0" w:firstRowFirstColumn="0" w:firstRowLastColumn="0" w:lastRowFirstColumn="0" w:lastRowLastColumn="0"/>
          <w:trHeight w:val="386"/>
        </w:trPr>
        <w:tc>
          <w:tcPr>
            <w:tcW w:w="3145" w:type="dxa"/>
          </w:tcPr>
          <w:p w14:paraId="2D4EEFFF" w14:textId="28D5E670" w:rsidR="00D00DA2" w:rsidRPr="001E3C1C" w:rsidRDefault="00D00DA2" w:rsidP="00B7766D">
            <w:pPr>
              <w:spacing w:before="120" w:after="120" w:line="360" w:lineRule="auto"/>
              <w:ind w:left="115" w:hanging="115"/>
              <w:rPr>
                <w:color w:val="000000" w:themeColor="text1"/>
              </w:rPr>
            </w:pPr>
            <w:proofErr w:type="spellStart"/>
            <w:r w:rsidRPr="001E3C1C">
              <w:rPr>
                <w:color w:val="000000" w:themeColor="text1"/>
              </w:rPr>
              <w:t>isEmailVerified</w:t>
            </w:r>
            <w:proofErr w:type="spellEnd"/>
            <w:r w:rsidRPr="001E3C1C">
              <w:rPr>
                <w:color w:val="000000" w:themeColor="text1"/>
              </w:rPr>
              <w:t xml:space="preserve">(Email String)  </w:t>
            </w:r>
          </w:p>
        </w:tc>
        <w:tc>
          <w:tcPr>
            <w:tcW w:w="3330" w:type="dxa"/>
          </w:tcPr>
          <w:p w14:paraId="4859E247" w14:textId="3809583A" w:rsidR="00D00DA2" w:rsidRPr="001E3C1C" w:rsidRDefault="00D00DA2" w:rsidP="00B7766D">
            <w:pPr>
              <w:spacing w:before="120" w:after="120"/>
              <w:ind w:left="115" w:hanging="115"/>
              <w:rPr>
                <w:color w:val="000000" w:themeColor="text1"/>
              </w:rPr>
            </w:pPr>
            <w:r w:rsidRPr="001E3C1C">
              <w:rPr>
                <w:color w:val="000000" w:themeColor="text1"/>
              </w:rPr>
              <w:t>Compares the passed argument string to the emails stored in the database.</w:t>
            </w:r>
          </w:p>
        </w:tc>
        <w:tc>
          <w:tcPr>
            <w:tcW w:w="1440" w:type="dxa"/>
          </w:tcPr>
          <w:p w14:paraId="3B4A9310" w14:textId="45FF05D1" w:rsidR="00D00DA2" w:rsidRPr="001E3C1C" w:rsidRDefault="003C75BA" w:rsidP="00B7766D">
            <w:pPr>
              <w:spacing w:before="120" w:after="120"/>
              <w:ind w:left="115" w:hanging="115"/>
              <w:rPr>
                <w:color w:val="000000" w:themeColor="text1"/>
              </w:rPr>
            </w:pPr>
            <w:proofErr w:type="spellStart"/>
            <w:r>
              <w:rPr>
                <w:color w:val="000000" w:themeColor="text1"/>
              </w:rPr>
              <w:t>Boolen</w:t>
            </w:r>
            <w:proofErr w:type="spellEnd"/>
          </w:p>
        </w:tc>
      </w:tr>
      <w:tr w:rsidR="001E3C1C" w:rsidRPr="001E3C1C" w14:paraId="7A863C8E" w14:textId="77777777" w:rsidTr="00B7766D">
        <w:trPr>
          <w:trHeight w:val="386"/>
        </w:trPr>
        <w:tc>
          <w:tcPr>
            <w:tcW w:w="3145" w:type="dxa"/>
          </w:tcPr>
          <w:p w14:paraId="7A6EF9BC" w14:textId="6E09EFB9" w:rsidR="00D00DA2" w:rsidRPr="001E3C1C" w:rsidRDefault="00D00DA2" w:rsidP="00B7766D">
            <w:pPr>
              <w:spacing w:before="120" w:after="120"/>
              <w:ind w:left="115" w:hanging="115"/>
              <w:rPr>
                <w:color w:val="000000" w:themeColor="text1"/>
              </w:rPr>
            </w:pPr>
            <w:proofErr w:type="spellStart"/>
            <w:r w:rsidRPr="001E3C1C">
              <w:rPr>
                <w:color w:val="000000" w:themeColor="text1"/>
              </w:rPr>
              <w:t>isPhoneVerified</w:t>
            </w:r>
            <w:proofErr w:type="spellEnd"/>
            <w:r w:rsidRPr="001E3C1C">
              <w:rPr>
                <w:color w:val="000000" w:themeColor="text1"/>
              </w:rPr>
              <w:t>(</w:t>
            </w:r>
            <w:proofErr w:type="spellStart"/>
            <w:r w:rsidRPr="001E3C1C">
              <w:rPr>
                <w:color w:val="000000" w:themeColor="text1"/>
              </w:rPr>
              <w:t>PhoneNum</w:t>
            </w:r>
            <w:proofErr w:type="spellEnd"/>
            <w:r w:rsidRPr="001E3C1C">
              <w:rPr>
                <w:color w:val="000000" w:themeColor="text1"/>
              </w:rPr>
              <w:t xml:space="preserve"> Number)</w:t>
            </w:r>
          </w:p>
        </w:tc>
        <w:tc>
          <w:tcPr>
            <w:tcW w:w="3330" w:type="dxa"/>
          </w:tcPr>
          <w:p w14:paraId="0E6FA566" w14:textId="3348653F" w:rsidR="00D00DA2" w:rsidRPr="001E3C1C" w:rsidRDefault="00D00DA2" w:rsidP="00B7766D">
            <w:pPr>
              <w:spacing w:before="120" w:after="120"/>
              <w:ind w:left="115" w:hanging="115"/>
              <w:rPr>
                <w:color w:val="000000" w:themeColor="text1"/>
              </w:rPr>
            </w:pPr>
            <w:r w:rsidRPr="001E3C1C">
              <w:rPr>
                <w:color w:val="000000" w:themeColor="text1"/>
              </w:rPr>
              <w:t>Compares the passed argument for the phone number to the already stored ones in the database.</w:t>
            </w:r>
          </w:p>
        </w:tc>
        <w:tc>
          <w:tcPr>
            <w:tcW w:w="1440" w:type="dxa"/>
          </w:tcPr>
          <w:p w14:paraId="6C28F685" w14:textId="58FC74FB" w:rsidR="00D00DA2" w:rsidRPr="001E3C1C" w:rsidRDefault="003C75BA" w:rsidP="00B7766D">
            <w:pPr>
              <w:spacing w:before="120" w:after="120"/>
              <w:ind w:left="115" w:hanging="115"/>
              <w:rPr>
                <w:color w:val="000000" w:themeColor="text1"/>
              </w:rPr>
            </w:pPr>
            <w:proofErr w:type="spellStart"/>
            <w:r>
              <w:rPr>
                <w:color w:val="000000" w:themeColor="text1"/>
              </w:rPr>
              <w:t>Boolen</w:t>
            </w:r>
            <w:proofErr w:type="spellEnd"/>
          </w:p>
        </w:tc>
      </w:tr>
      <w:tr w:rsidR="001E3C1C" w:rsidRPr="001E3C1C" w14:paraId="329661E9" w14:textId="77777777" w:rsidTr="00D53890">
        <w:trPr>
          <w:cnfStyle w:val="000000100000" w:firstRow="0" w:lastRow="0" w:firstColumn="0" w:lastColumn="0" w:oddVBand="0" w:evenVBand="0" w:oddHBand="1" w:evenHBand="0" w:firstRowFirstColumn="0" w:firstRowLastColumn="0" w:lastRowFirstColumn="0" w:lastRowLastColumn="0"/>
          <w:trHeight w:val="386"/>
        </w:trPr>
        <w:tc>
          <w:tcPr>
            <w:tcW w:w="3145" w:type="dxa"/>
            <w:tcBorders>
              <w:bottom w:val="single" w:sz="4" w:space="0" w:color="auto"/>
            </w:tcBorders>
          </w:tcPr>
          <w:p w14:paraId="6CEE22FA" w14:textId="0E3E83F2" w:rsidR="00D00DA2" w:rsidRPr="001E3C1C" w:rsidRDefault="00D00DA2" w:rsidP="00B7766D">
            <w:pPr>
              <w:spacing w:before="120" w:after="120"/>
              <w:ind w:left="115" w:hanging="115"/>
              <w:rPr>
                <w:color w:val="000000" w:themeColor="text1"/>
              </w:rPr>
            </w:pPr>
            <w:proofErr w:type="spellStart"/>
            <w:r w:rsidRPr="001E3C1C">
              <w:rPr>
                <w:color w:val="000000" w:themeColor="text1"/>
              </w:rPr>
              <w:t>isPasswordVerified</w:t>
            </w:r>
            <w:proofErr w:type="spellEnd"/>
            <w:r w:rsidRPr="001E3C1C">
              <w:rPr>
                <w:color w:val="000000" w:themeColor="text1"/>
              </w:rPr>
              <w:t>(Password String)</w:t>
            </w:r>
          </w:p>
        </w:tc>
        <w:tc>
          <w:tcPr>
            <w:tcW w:w="3330" w:type="dxa"/>
            <w:tcBorders>
              <w:bottom w:val="single" w:sz="4" w:space="0" w:color="auto"/>
            </w:tcBorders>
          </w:tcPr>
          <w:p w14:paraId="06C0CC02" w14:textId="7B60F461" w:rsidR="00D00DA2" w:rsidRPr="001E3C1C" w:rsidRDefault="00D00DA2" w:rsidP="00B7766D">
            <w:pPr>
              <w:spacing w:before="120" w:after="120"/>
              <w:ind w:left="115" w:hanging="115"/>
              <w:rPr>
                <w:color w:val="000000" w:themeColor="text1"/>
              </w:rPr>
            </w:pPr>
            <w:r w:rsidRPr="001E3C1C">
              <w:rPr>
                <w:color w:val="000000" w:themeColor="text1"/>
              </w:rPr>
              <w:t>Compares the passed password argument to the one already stored in the database.</w:t>
            </w:r>
          </w:p>
        </w:tc>
        <w:tc>
          <w:tcPr>
            <w:tcW w:w="1440" w:type="dxa"/>
            <w:tcBorders>
              <w:bottom w:val="single" w:sz="4" w:space="0" w:color="auto"/>
            </w:tcBorders>
          </w:tcPr>
          <w:p w14:paraId="2D5F0D85" w14:textId="00417458" w:rsidR="00D00DA2" w:rsidRPr="001E3C1C" w:rsidRDefault="003C75BA" w:rsidP="00B7766D">
            <w:pPr>
              <w:spacing w:before="120" w:after="120"/>
              <w:ind w:left="115" w:hanging="115"/>
              <w:rPr>
                <w:color w:val="000000" w:themeColor="text1"/>
              </w:rPr>
            </w:pPr>
            <w:proofErr w:type="spellStart"/>
            <w:r>
              <w:rPr>
                <w:color w:val="000000" w:themeColor="text1"/>
              </w:rPr>
              <w:t>Boolen</w:t>
            </w:r>
            <w:proofErr w:type="spellEnd"/>
          </w:p>
        </w:tc>
      </w:tr>
    </w:tbl>
    <w:p w14:paraId="3E06B323" w14:textId="3E80C344" w:rsidR="00D00DA2" w:rsidRPr="001E3C1C" w:rsidRDefault="00B7766D" w:rsidP="00B7766D">
      <w:pPr>
        <w:rPr>
          <w:color w:val="000000" w:themeColor="text1"/>
        </w:rPr>
      </w:pPr>
      <w:r w:rsidRPr="001E3C1C">
        <w:rPr>
          <w:color w:val="000000" w:themeColor="text1"/>
        </w:rPr>
        <w:t xml:space="preserve">     User</w:t>
      </w:r>
    </w:p>
    <w:p w14:paraId="039DF019" w14:textId="77777777" w:rsidR="00D00DA2" w:rsidRDefault="00D00DA2" w:rsidP="00B7766D">
      <w:pPr>
        <w:rPr>
          <w:color w:val="000000" w:themeColor="text1"/>
          <w:sz w:val="10"/>
          <w:szCs w:val="10"/>
        </w:rPr>
      </w:pPr>
    </w:p>
    <w:p w14:paraId="4A352C01" w14:textId="77777777" w:rsidR="00DE52D2" w:rsidRDefault="00DE52D2" w:rsidP="00B7766D">
      <w:pPr>
        <w:rPr>
          <w:color w:val="000000" w:themeColor="text1"/>
          <w:sz w:val="10"/>
          <w:szCs w:val="10"/>
        </w:rPr>
      </w:pPr>
    </w:p>
    <w:p w14:paraId="5B7F2C76" w14:textId="6A336255" w:rsidR="00345641" w:rsidRPr="00D00DA2" w:rsidRDefault="00345641" w:rsidP="00345641">
      <w:pPr>
        <w:framePr w:w="2390" w:h="360" w:hRule="exact" w:hSpace="187" w:wrap="around" w:vAnchor="text" w:hAnchor="page" w:xAlign="center" w:y="87"/>
        <w:rPr>
          <w:color w:val="000000" w:themeColor="text1"/>
        </w:rPr>
      </w:pP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7</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Methods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User</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38D99BEF" w14:textId="77777777" w:rsidR="00345641" w:rsidRDefault="00345641" w:rsidP="00345641">
      <w:pPr>
        <w:pStyle w:val="grean"/>
        <w:framePr w:w="2390" w:h="360" w:hRule="exact" w:hSpace="187" w:wrap="around" w:vAnchor="text" w:hAnchor="page" w:xAlign="center" w:y="87"/>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0F3FFD57" w14:textId="77777777" w:rsidR="00345641" w:rsidRDefault="00345641" w:rsidP="00345641">
      <w:pPr>
        <w:pStyle w:val="grean"/>
        <w:framePr w:w="2390" w:h="360" w:hRule="exact" w:hSpace="187" w:wrap="around" w:vAnchor="text" w:hAnchor="page" w:xAlign="center" w:y="87"/>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4E69A18" w14:textId="77777777" w:rsidR="00345641" w:rsidRPr="00722B1A" w:rsidRDefault="00345641" w:rsidP="00345641">
      <w:pPr>
        <w:pStyle w:val="grean"/>
        <w:framePr w:w="2390" w:h="360" w:hRule="exact" w:hSpace="187" w:wrap="around" w:vAnchor="text" w:hAnchor="page" w:xAlign="center" w:y="87"/>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DB259FE" w14:textId="77777777" w:rsidR="00345641" w:rsidRPr="00722B1A" w:rsidRDefault="00345641" w:rsidP="00345641">
      <w:pPr>
        <w:pStyle w:val="grean"/>
        <w:framePr w:w="2390" w:h="360" w:hRule="exact" w:hSpace="187" w:wrap="around" w:vAnchor="text" w:hAnchor="page" w:xAlign="center" w:y="87"/>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4E5F262" w14:textId="77777777" w:rsidR="00DE52D2" w:rsidRDefault="00DE52D2" w:rsidP="00B7766D">
      <w:pPr>
        <w:rPr>
          <w:color w:val="000000" w:themeColor="text1"/>
          <w:sz w:val="10"/>
          <w:szCs w:val="10"/>
        </w:rPr>
      </w:pPr>
    </w:p>
    <w:p w14:paraId="34909981" w14:textId="77777777" w:rsidR="00DE52D2" w:rsidRDefault="00DE52D2" w:rsidP="00B7766D">
      <w:pPr>
        <w:rPr>
          <w:color w:val="000000" w:themeColor="text1"/>
          <w:sz w:val="10"/>
          <w:szCs w:val="10"/>
        </w:rPr>
      </w:pPr>
    </w:p>
    <w:p w14:paraId="2A5DC61A" w14:textId="77777777" w:rsidR="00DE52D2" w:rsidRDefault="00DE52D2" w:rsidP="00B7766D">
      <w:pPr>
        <w:rPr>
          <w:color w:val="000000" w:themeColor="text1"/>
          <w:sz w:val="10"/>
          <w:szCs w:val="10"/>
        </w:rPr>
      </w:pPr>
    </w:p>
    <w:p w14:paraId="6A859DEC" w14:textId="77777777" w:rsidR="00DE52D2" w:rsidRPr="001E3C1C" w:rsidRDefault="00DE52D2" w:rsidP="00B7766D">
      <w:pPr>
        <w:rPr>
          <w:color w:val="000000" w:themeColor="text1"/>
          <w:sz w:val="10"/>
          <w:szCs w:val="10"/>
        </w:rPr>
      </w:pPr>
    </w:p>
    <w:tbl>
      <w:tblPr>
        <w:tblStyle w:val="PlainTable5"/>
        <w:tblpPr w:leftFromText="180" w:rightFromText="180" w:vertAnchor="text" w:horzAnchor="page" w:tblpX="2580" w:tblpY="370"/>
        <w:tblW w:w="7381" w:type="dxa"/>
        <w:tblBorders>
          <w:top w:val="single" w:sz="4" w:space="0" w:color="4B3A2E" w:themeColor="text2"/>
          <w:bottom w:val="single" w:sz="4" w:space="0" w:color="auto"/>
          <w:insideH w:val="single" w:sz="4" w:space="0" w:color="4B3A2E" w:themeColor="text2"/>
        </w:tblBorders>
        <w:tblLayout w:type="fixed"/>
        <w:tblLook w:val="0420" w:firstRow="1" w:lastRow="0" w:firstColumn="0" w:lastColumn="0" w:noHBand="0" w:noVBand="1"/>
      </w:tblPr>
      <w:tblGrid>
        <w:gridCol w:w="3511"/>
        <w:gridCol w:w="1980"/>
        <w:gridCol w:w="1890"/>
      </w:tblGrid>
      <w:tr w:rsidR="003C75BA" w:rsidRPr="001E3C1C" w14:paraId="6F372777"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3511" w:type="dxa"/>
          </w:tcPr>
          <w:p w14:paraId="110FDD5C" w14:textId="77777777" w:rsidR="00B7766D" w:rsidRPr="001E3C1C" w:rsidRDefault="00B7766D" w:rsidP="00B7766D">
            <w:pPr>
              <w:spacing w:before="120" w:after="120"/>
              <w:ind w:left="180" w:hanging="112"/>
              <w:rPr>
                <w:b/>
                <w:i w:val="0"/>
                <w:iCs w:val="0"/>
                <w:color w:val="000000" w:themeColor="text1"/>
              </w:rPr>
            </w:pPr>
            <w:r w:rsidRPr="001E3C1C">
              <w:rPr>
                <w:i w:val="0"/>
                <w:iCs w:val="0"/>
                <w:color w:val="000000" w:themeColor="text1"/>
              </w:rPr>
              <w:lastRenderedPageBreak/>
              <w:t>Method Name (parameter)</w:t>
            </w:r>
          </w:p>
        </w:tc>
        <w:tc>
          <w:tcPr>
            <w:tcW w:w="1980" w:type="dxa"/>
          </w:tcPr>
          <w:p w14:paraId="28ABD449" w14:textId="77777777" w:rsidR="00B7766D" w:rsidRPr="001E3C1C" w:rsidRDefault="00B7766D" w:rsidP="00B7766D">
            <w:pPr>
              <w:spacing w:before="120" w:after="120"/>
              <w:ind w:left="180" w:hanging="112"/>
              <w:rPr>
                <w:b/>
                <w:i w:val="0"/>
                <w:iCs w:val="0"/>
                <w:color w:val="000000" w:themeColor="text1"/>
              </w:rPr>
            </w:pPr>
            <w:r w:rsidRPr="001E3C1C">
              <w:rPr>
                <w:i w:val="0"/>
                <w:iCs w:val="0"/>
                <w:color w:val="000000" w:themeColor="text1"/>
              </w:rPr>
              <w:t>Description</w:t>
            </w:r>
          </w:p>
        </w:tc>
        <w:tc>
          <w:tcPr>
            <w:tcW w:w="1890" w:type="dxa"/>
          </w:tcPr>
          <w:p w14:paraId="62FBC165" w14:textId="77777777" w:rsidR="00B7766D" w:rsidRPr="001E3C1C" w:rsidRDefault="00B7766D" w:rsidP="00B7766D">
            <w:pPr>
              <w:spacing w:before="120" w:after="120"/>
              <w:ind w:left="180" w:hanging="112"/>
              <w:rPr>
                <w:b/>
                <w:i w:val="0"/>
                <w:iCs w:val="0"/>
                <w:color w:val="000000" w:themeColor="text1"/>
              </w:rPr>
            </w:pPr>
            <w:r w:rsidRPr="001E3C1C">
              <w:rPr>
                <w:i w:val="0"/>
                <w:iCs w:val="0"/>
                <w:color w:val="000000" w:themeColor="text1"/>
              </w:rPr>
              <w:t>Return</w:t>
            </w:r>
          </w:p>
        </w:tc>
      </w:tr>
      <w:tr w:rsidR="003C75BA" w:rsidRPr="001E3C1C" w14:paraId="1D72595D"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3511" w:type="dxa"/>
          </w:tcPr>
          <w:p w14:paraId="31F1F006" w14:textId="77777777" w:rsidR="00B7766D" w:rsidRPr="001E3C1C" w:rsidRDefault="00B7766D" w:rsidP="00B7766D">
            <w:pPr>
              <w:spacing w:before="120" w:after="120" w:line="360" w:lineRule="auto"/>
              <w:ind w:left="115" w:hanging="115"/>
              <w:rPr>
                <w:color w:val="000000" w:themeColor="text1"/>
              </w:rPr>
            </w:pPr>
            <w:proofErr w:type="spellStart"/>
            <w:proofErr w:type="gramStart"/>
            <w:r w:rsidRPr="001E3C1C">
              <w:rPr>
                <w:color w:val="000000" w:themeColor="text1"/>
              </w:rPr>
              <w:t>isCardVerified</w:t>
            </w:r>
            <w:proofErr w:type="spellEnd"/>
            <w:r w:rsidRPr="001E3C1C">
              <w:rPr>
                <w:color w:val="000000" w:themeColor="text1"/>
              </w:rPr>
              <w:t>(</w:t>
            </w:r>
            <w:proofErr w:type="spellStart"/>
            <w:proofErr w:type="gramEnd"/>
            <w:r w:rsidRPr="001E3C1C">
              <w:rPr>
                <w:color w:val="000000" w:themeColor="text1"/>
              </w:rPr>
              <w:t>CardNum</w:t>
            </w:r>
            <w:proofErr w:type="spellEnd"/>
            <w:r w:rsidRPr="001E3C1C">
              <w:rPr>
                <w:color w:val="000000" w:themeColor="text1"/>
              </w:rPr>
              <w:t xml:space="preserve"> Number, </w:t>
            </w:r>
            <w:proofErr w:type="spellStart"/>
            <w:r w:rsidRPr="001E3C1C">
              <w:rPr>
                <w:color w:val="000000" w:themeColor="text1"/>
              </w:rPr>
              <w:t>CardHolder</w:t>
            </w:r>
            <w:proofErr w:type="spellEnd"/>
            <w:r w:rsidRPr="001E3C1C">
              <w:rPr>
                <w:color w:val="000000" w:themeColor="text1"/>
              </w:rPr>
              <w:t xml:space="preserve"> String, </w:t>
            </w:r>
            <w:proofErr w:type="spellStart"/>
            <w:r w:rsidRPr="001E3C1C">
              <w:rPr>
                <w:color w:val="000000" w:themeColor="text1"/>
              </w:rPr>
              <w:t>ExpiryDate</w:t>
            </w:r>
            <w:proofErr w:type="spellEnd"/>
            <w:r w:rsidRPr="001E3C1C">
              <w:rPr>
                <w:color w:val="000000" w:themeColor="text1"/>
              </w:rPr>
              <w:t xml:space="preserve"> Date, CVV Number)</w:t>
            </w:r>
          </w:p>
        </w:tc>
        <w:tc>
          <w:tcPr>
            <w:tcW w:w="1980" w:type="dxa"/>
          </w:tcPr>
          <w:p w14:paraId="2991F052" w14:textId="4A875A09" w:rsidR="00B7766D" w:rsidRPr="001E3C1C" w:rsidRDefault="003C75BA" w:rsidP="003C75BA">
            <w:pPr>
              <w:spacing w:before="120" w:after="120"/>
              <w:ind w:left="115" w:hanging="115"/>
              <w:rPr>
                <w:color w:val="000000" w:themeColor="text1"/>
              </w:rPr>
            </w:pPr>
            <w:r>
              <w:rPr>
                <w:color w:val="000000" w:themeColor="text1"/>
              </w:rPr>
              <w:t xml:space="preserve">Checks credit </w:t>
            </w:r>
            <w:r w:rsidR="00B7766D" w:rsidRPr="001E3C1C">
              <w:rPr>
                <w:color w:val="000000" w:themeColor="text1"/>
              </w:rPr>
              <w:t>card information</w:t>
            </w:r>
          </w:p>
        </w:tc>
        <w:tc>
          <w:tcPr>
            <w:tcW w:w="1890" w:type="dxa"/>
          </w:tcPr>
          <w:p w14:paraId="5EBD40F8" w14:textId="528FEED8" w:rsidR="00B7766D" w:rsidRPr="001E3C1C" w:rsidRDefault="003C75BA" w:rsidP="00B7766D">
            <w:pPr>
              <w:spacing w:before="120" w:after="120"/>
              <w:ind w:left="115" w:hanging="115"/>
              <w:rPr>
                <w:color w:val="000000" w:themeColor="text1"/>
              </w:rPr>
            </w:pPr>
            <w:proofErr w:type="spellStart"/>
            <w:r>
              <w:rPr>
                <w:color w:val="000000" w:themeColor="text1"/>
              </w:rPr>
              <w:t>Boolen</w:t>
            </w:r>
            <w:proofErr w:type="spellEnd"/>
          </w:p>
        </w:tc>
      </w:tr>
    </w:tbl>
    <w:p w14:paraId="160B9C35" w14:textId="5DAEA341" w:rsidR="00B7766D" w:rsidRDefault="00B7766D" w:rsidP="00B7766D">
      <w:pPr>
        <w:pStyle w:val="testnormal"/>
        <w:spacing w:line="240" w:lineRule="auto"/>
      </w:pPr>
      <w:r w:rsidRPr="001E3C1C">
        <w:t>Card</w:t>
      </w:r>
    </w:p>
    <w:p w14:paraId="7A950095" w14:textId="50503596" w:rsidR="00345641" w:rsidRDefault="00345641" w:rsidP="00345641">
      <w:pPr>
        <w:pStyle w:val="testnormal"/>
        <w:framePr w:w="2995" w:h="360" w:hRule="exact" w:hSpace="187" w:wrap="around" w:vAnchor="text" w:hAnchor="page" w:x="4579" w:y="2253"/>
        <w:spacing w:line="240" w:lineRule="auto"/>
      </w:pP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8</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Methods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Card</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41445D3F" w14:textId="77777777" w:rsidR="00345641" w:rsidRPr="00D00DA2" w:rsidRDefault="00345641" w:rsidP="00345641">
      <w:pPr>
        <w:framePr w:w="2995" w:h="360" w:hRule="exact" w:hSpace="187" w:wrap="around" w:vAnchor="text" w:hAnchor="page" w:x="4579" w:y="2253"/>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76BA234F" w14:textId="77777777" w:rsidR="00345641" w:rsidRDefault="00345641" w:rsidP="00345641">
      <w:pPr>
        <w:pStyle w:val="grean"/>
        <w:framePr w:w="2995" w:h="360" w:hRule="exact" w:hSpace="187" w:wrap="around" w:vAnchor="text" w:hAnchor="page" w:x="4579" w:y="2253"/>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5DE97D57" w14:textId="77777777" w:rsidR="00345641" w:rsidRDefault="00345641" w:rsidP="00345641">
      <w:pPr>
        <w:pStyle w:val="grean"/>
        <w:framePr w:w="2995" w:h="360" w:hRule="exact" w:hSpace="187" w:wrap="around" w:vAnchor="text" w:hAnchor="page" w:x="4579" w:y="2253"/>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17A6552" w14:textId="77777777" w:rsidR="00345641" w:rsidRPr="00722B1A" w:rsidRDefault="00345641" w:rsidP="00345641">
      <w:pPr>
        <w:pStyle w:val="grean"/>
        <w:framePr w:w="2995" w:h="360" w:hRule="exact" w:hSpace="187" w:wrap="around" w:vAnchor="text" w:hAnchor="page" w:x="4579" w:y="2253"/>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F8DD827" w14:textId="77777777" w:rsidR="00345641" w:rsidRPr="00722B1A" w:rsidRDefault="00345641" w:rsidP="00345641">
      <w:pPr>
        <w:pStyle w:val="grean"/>
        <w:framePr w:w="2995" w:h="360" w:hRule="exact" w:hSpace="187" w:wrap="around" w:vAnchor="text" w:hAnchor="page" w:x="4579" w:y="2253"/>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5BF9439" w14:textId="77777777" w:rsidR="00983501" w:rsidRPr="001E3C1C" w:rsidRDefault="00983501" w:rsidP="00B7766D">
      <w:pPr>
        <w:pStyle w:val="testnormal"/>
        <w:spacing w:line="240" w:lineRule="auto"/>
      </w:pPr>
    </w:p>
    <w:p w14:paraId="50E2EACD" w14:textId="77777777" w:rsidR="00B7766D" w:rsidRDefault="00B7766D" w:rsidP="00B7766D">
      <w:pPr>
        <w:pStyle w:val="grean"/>
        <w:spacing w:line="480" w:lineRule="auto"/>
        <w:jc w:val="left"/>
        <w:rPr>
          <w:b/>
          <w:bCs/>
          <w:color w:val="000000" w:themeColor="text1"/>
          <w:sz w:val="24"/>
          <w:szCs w:val="24"/>
        </w:rPr>
      </w:pPr>
    </w:p>
    <w:p w14:paraId="4595E482" w14:textId="77777777" w:rsidR="003C75BA" w:rsidRDefault="003C75BA" w:rsidP="00B7766D">
      <w:pPr>
        <w:pStyle w:val="grean"/>
        <w:spacing w:line="480" w:lineRule="auto"/>
        <w:jc w:val="left"/>
        <w:rPr>
          <w:b/>
          <w:bCs/>
          <w:color w:val="000000" w:themeColor="text1"/>
          <w:sz w:val="24"/>
          <w:szCs w:val="24"/>
        </w:rPr>
      </w:pPr>
    </w:p>
    <w:p w14:paraId="226C35E1" w14:textId="77777777" w:rsidR="003C75BA" w:rsidRDefault="003C75BA" w:rsidP="00B7766D">
      <w:pPr>
        <w:pStyle w:val="grean"/>
        <w:spacing w:line="480" w:lineRule="auto"/>
        <w:jc w:val="left"/>
        <w:rPr>
          <w:b/>
          <w:bCs/>
          <w:color w:val="000000" w:themeColor="text1"/>
          <w:sz w:val="24"/>
          <w:szCs w:val="24"/>
        </w:rPr>
      </w:pPr>
    </w:p>
    <w:p w14:paraId="2C5BCCBC" w14:textId="77777777" w:rsidR="003C75BA" w:rsidRDefault="003C75BA" w:rsidP="00B7766D">
      <w:pPr>
        <w:pStyle w:val="grean"/>
        <w:spacing w:line="480" w:lineRule="auto"/>
        <w:jc w:val="left"/>
        <w:rPr>
          <w:b/>
          <w:bCs/>
          <w:color w:val="000000" w:themeColor="text1"/>
          <w:sz w:val="24"/>
          <w:szCs w:val="24"/>
        </w:rPr>
      </w:pPr>
    </w:p>
    <w:p w14:paraId="58CA1386" w14:textId="77777777" w:rsidR="003C75BA" w:rsidRPr="001E3C1C" w:rsidRDefault="003C75BA" w:rsidP="00B7766D">
      <w:pPr>
        <w:pStyle w:val="grean"/>
        <w:spacing w:line="480" w:lineRule="auto"/>
        <w:jc w:val="left"/>
        <w:rPr>
          <w:b/>
          <w:bCs/>
          <w:color w:val="000000" w:themeColor="text1"/>
          <w:sz w:val="24"/>
          <w:szCs w:val="24"/>
        </w:rPr>
      </w:pPr>
    </w:p>
    <w:tbl>
      <w:tblPr>
        <w:tblStyle w:val="PlainTable5"/>
        <w:tblpPr w:leftFromText="180" w:rightFromText="180" w:vertAnchor="text" w:horzAnchor="page" w:tblpX="2800" w:tblpY="445"/>
        <w:tblW w:w="7115" w:type="dxa"/>
        <w:tblBorders>
          <w:top w:val="single" w:sz="4" w:space="0" w:color="4B3A2E" w:themeColor="text2"/>
          <w:bottom w:val="single" w:sz="4" w:space="0" w:color="auto"/>
          <w:insideH w:val="single" w:sz="4" w:space="0" w:color="4B3A2E" w:themeColor="text2"/>
        </w:tblBorders>
        <w:tblLayout w:type="fixed"/>
        <w:tblLook w:val="0420" w:firstRow="1" w:lastRow="0" w:firstColumn="0" w:lastColumn="0" w:noHBand="0" w:noVBand="1"/>
      </w:tblPr>
      <w:tblGrid>
        <w:gridCol w:w="2875"/>
        <w:gridCol w:w="2350"/>
        <w:gridCol w:w="1890"/>
      </w:tblGrid>
      <w:tr w:rsidR="003C75BA" w:rsidRPr="001E3C1C" w14:paraId="244FC030"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2875" w:type="dxa"/>
          </w:tcPr>
          <w:p w14:paraId="73F3FDFB" w14:textId="77777777" w:rsidR="00B7766D" w:rsidRPr="001E3C1C" w:rsidRDefault="00B7766D" w:rsidP="00B7766D">
            <w:pPr>
              <w:spacing w:before="120" w:after="120"/>
              <w:ind w:firstLine="68"/>
              <w:rPr>
                <w:b/>
                <w:i w:val="0"/>
                <w:iCs w:val="0"/>
                <w:color w:val="000000" w:themeColor="text1"/>
              </w:rPr>
            </w:pPr>
            <w:r w:rsidRPr="001E3C1C">
              <w:rPr>
                <w:i w:val="0"/>
                <w:iCs w:val="0"/>
                <w:color w:val="000000" w:themeColor="text1"/>
              </w:rPr>
              <w:t>Method Name (parameter)</w:t>
            </w:r>
          </w:p>
        </w:tc>
        <w:tc>
          <w:tcPr>
            <w:tcW w:w="2350" w:type="dxa"/>
          </w:tcPr>
          <w:p w14:paraId="7263717A" w14:textId="77777777" w:rsidR="00B7766D" w:rsidRPr="001E3C1C" w:rsidRDefault="00B7766D" w:rsidP="00B7766D">
            <w:pPr>
              <w:spacing w:before="120" w:after="120"/>
              <w:ind w:firstLine="68"/>
              <w:rPr>
                <w:b/>
                <w:i w:val="0"/>
                <w:iCs w:val="0"/>
                <w:color w:val="000000" w:themeColor="text1"/>
              </w:rPr>
            </w:pPr>
            <w:r w:rsidRPr="001E3C1C">
              <w:rPr>
                <w:i w:val="0"/>
                <w:iCs w:val="0"/>
                <w:color w:val="000000" w:themeColor="text1"/>
              </w:rPr>
              <w:t>Description</w:t>
            </w:r>
          </w:p>
        </w:tc>
        <w:tc>
          <w:tcPr>
            <w:tcW w:w="1890" w:type="dxa"/>
          </w:tcPr>
          <w:p w14:paraId="6C0559B7" w14:textId="77777777" w:rsidR="00B7766D" w:rsidRPr="001E3C1C" w:rsidRDefault="00B7766D" w:rsidP="00B7766D">
            <w:pPr>
              <w:spacing w:before="120" w:after="120"/>
              <w:ind w:firstLine="68"/>
              <w:rPr>
                <w:b/>
                <w:i w:val="0"/>
                <w:iCs w:val="0"/>
                <w:color w:val="000000" w:themeColor="text1"/>
              </w:rPr>
            </w:pPr>
            <w:r w:rsidRPr="001E3C1C">
              <w:rPr>
                <w:i w:val="0"/>
                <w:iCs w:val="0"/>
                <w:color w:val="000000" w:themeColor="text1"/>
              </w:rPr>
              <w:t>Return</w:t>
            </w:r>
          </w:p>
        </w:tc>
      </w:tr>
      <w:tr w:rsidR="003C75BA" w:rsidRPr="001E3C1C" w14:paraId="507A5464"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875" w:type="dxa"/>
          </w:tcPr>
          <w:p w14:paraId="228CAAE9" w14:textId="48190D74" w:rsidR="00B7766D" w:rsidRPr="001E3C1C" w:rsidRDefault="003C75BA" w:rsidP="00B7766D">
            <w:pPr>
              <w:spacing w:before="120" w:after="120" w:line="360" w:lineRule="auto"/>
              <w:rPr>
                <w:color w:val="000000" w:themeColor="text1"/>
              </w:rPr>
            </w:pPr>
            <w:proofErr w:type="spellStart"/>
            <w:proofErr w:type="gramStart"/>
            <w:r>
              <w:rPr>
                <w:color w:val="000000" w:themeColor="text1"/>
              </w:rPr>
              <w:t>p</w:t>
            </w:r>
            <w:r w:rsidR="00B7766D" w:rsidRPr="001E3C1C">
              <w:rPr>
                <w:color w:val="000000" w:themeColor="text1"/>
              </w:rPr>
              <w:t>ostComment</w:t>
            </w:r>
            <w:proofErr w:type="spellEnd"/>
            <w:r w:rsidR="00B7766D" w:rsidRPr="001E3C1C">
              <w:rPr>
                <w:color w:val="000000" w:themeColor="text1"/>
              </w:rPr>
              <w:t>(</w:t>
            </w:r>
            <w:proofErr w:type="gramEnd"/>
            <w:r w:rsidR="00B7766D" w:rsidRPr="001E3C1C">
              <w:rPr>
                <w:color w:val="000000" w:themeColor="text1"/>
              </w:rPr>
              <w:t>) object</w:t>
            </w:r>
          </w:p>
        </w:tc>
        <w:tc>
          <w:tcPr>
            <w:tcW w:w="2350" w:type="dxa"/>
          </w:tcPr>
          <w:p w14:paraId="09856C56" w14:textId="77777777" w:rsidR="00B7766D" w:rsidRPr="001E3C1C" w:rsidRDefault="00B7766D" w:rsidP="00DE52D2">
            <w:pPr>
              <w:spacing w:before="120" w:after="120"/>
              <w:rPr>
                <w:color w:val="000000" w:themeColor="text1"/>
              </w:rPr>
            </w:pPr>
            <w:r w:rsidRPr="001E3C1C">
              <w:rPr>
                <w:color w:val="000000" w:themeColor="text1"/>
              </w:rPr>
              <w:t>Submits comments entered by the user.</w:t>
            </w:r>
          </w:p>
        </w:tc>
        <w:tc>
          <w:tcPr>
            <w:tcW w:w="1890" w:type="dxa"/>
          </w:tcPr>
          <w:p w14:paraId="5E99E1DA" w14:textId="2D10A7DB" w:rsidR="00B7766D" w:rsidRPr="001E3C1C" w:rsidRDefault="003C75BA" w:rsidP="00B7766D">
            <w:pPr>
              <w:spacing w:before="120" w:after="120"/>
              <w:ind w:firstLine="68"/>
              <w:rPr>
                <w:color w:val="000000" w:themeColor="text1"/>
              </w:rPr>
            </w:pPr>
            <w:r>
              <w:rPr>
                <w:color w:val="000000" w:themeColor="text1"/>
              </w:rPr>
              <w:t>Object</w:t>
            </w:r>
          </w:p>
        </w:tc>
      </w:tr>
    </w:tbl>
    <w:p w14:paraId="2C56A060" w14:textId="3B6CBAEF" w:rsidR="00B7766D" w:rsidRDefault="00B7766D" w:rsidP="00B7766D">
      <w:pPr>
        <w:ind w:firstLine="504"/>
        <w:rPr>
          <w:color w:val="000000" w:themeColor="text1"/>
        </w:rPr>
      </w:pPr>
      <w:r>
        <w:rPr>
          <w:color w:val="000000" w:themeColor="text1"/>
        </w:rPr>
        <w:t>Comment</w:t>
      </w:r>
    </w:p>
    <w:p w14:paraId="28087489" w14:textId="3024AC1C" w:rsidR="00345641" w:rsidRPr="00345641" w:rsidRDefault="00345641" w:rsidP="00345641">
      <w:pPr>
        <w:framePr w:w="3614" w:h="360" w:hRule="exact" w:hSpace="187" w:wrap="around" w:vAnchor="text" w:hAnchor="page" w:xAlign="center" w:y="1729"/>
        <w:ind w:firstLine="504"/>
        <w:rPr>
          <w:b/>
          <w:iCs/>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.9</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Methods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Comment</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676B85C2" w14:textId="77777777" w:rsidR="00345641" w:rsidRDefault="00345641" w:rsidP="00345641">
      <w:pPr>
        <w:pStyle w:val="testnormal"/>
        <w:framePr w:w="3614" w:h="360" w:hRule="exact" w:hSpace="187" w:wrap="around" w:vAnchor="text" w:hAnchor="page" w:xAlign="center" w:y="1729"/>
        <w:spacing w:line="240" w:lineRule="auto"/>
      </w:pPr>
    </w:p>
    <w:p w14:paraId="22F74316" w14:textId="77777777" w:rsidR="00345641" w:rsidRPr="00D00DA2" w:rsidRDefault="00345641" w:rsidP="00345641">
      <w:pPr>
        <w:framePr w:w="3614" w:h="360" w:hRule="exact" w:hSpace="187" w:wrap="around" w:vAnchor="text" w:hAnchor="page" w:xAlign="center" w:y="1729"/>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02D57425" w14:textId="77777777" w:rsidR="00345641" w:rsidRDefault="00345641" w:rsidP="00345641">
      <w:pPr>
        <w:pStyle w:val="grean"/>
        <w:framePr w:w="3614" w:h="360" w:hRule="exact" w:hSpace="187" w:wrap="around" w:vAnchor="text" w:hAnchor="page" w:xAlign="center" w:y="1729"/>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51D5580D" w14:textId="77777777" w:rsidR="00345641" w:rsidRDefault="00345641" w:rsidP="00345641">
      <w:pPr>
        <w:pStyle w:val="grean"/>
        <w:framePr w:w="3614" w:h="360" w:hRule="exact" w:hSpace="187" w:wrap="around" w:vAnchor="text" w:hAnchor="page" w:xAlign="center" w:y="1729"/>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009FD5CD" w14:textId="77777777" w:rsidR="00345641" w:rsidRPr="00722B1A" w:rsidRDefault="00345641" w:rsidP="00345641">
      <w:pPr>
        <w:pStyle w:val="grean"/>
        <w:framePr w:w="3614" w:h="360" w:hRule="exact" w:hSpace="187" w:wrap="around" w:vAnchor="text" w:hAnchor="page" w:xAlign="center" w:y="1729"/>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0ED9D33F" w14:textId="77777777" w:rsidR="00345641" w:rsidRPr="00722B1A" w:rsidRDefault="00345641" w:rsidP="00345641">
      <w:pPr>
        <w:pStyle w:val="grean"/>
        <w:framePr w:w="3614" w:h="360" w:hRule="exact" w:hSpace="187" w:wrap="around" w:vAnchor="text" w:hAnchor="page" w:xAlign="center" w:y="1729"/>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702AFA7" w14:textId="77777777" w:rsidR="00DE52D2" w:rsidRDefault="00DE52D2" w:rsidP="00B7766D">
      <w:pPr>
        <w:ind w:firstLine="504"/>
        <w:rPr>
          <w:color w:val="000000" w:themeColor="text1"/>
        </w:rPr>
      </w:pPr>
    </w:p>
    <w:p w14:paraId="7D1969EA" w14:textId="77777777" w:rsidR="00DE52D2" w:rsidRDefault="00DE52D2" w:rsidP="00B7766D">
      <w:pPr>
        <w:ind w:firstLine="504"/>
        <w:rPr>
          <w:color w:val="000000" w:themeColor="text1"/>
        </w:rPr>
      </w:pPr>
    </w:p>
    <w:p w14:paraId="6DE04616" w14:textId="77777777" w:rsidR="00DE52D2" w:rsidRDefault="00DE52D2" w:rsidP="00DE52D2">
      <w:pPr>
        <w:pStyle w:val="grean"/>
        <w:spacing w:line="480" w:lineRule="auto"/>
        <w:jc w:val="left"/>
        <w:rPr>
          <w:b/>
          <w:bCs/>
          <w:color w:val="70879C"/>
          <w:sz w:val="24"/>
          <w:szCs w:val="24"/>
        </w:rPr>
      </w:pPr>
    </w:p>
    <w:p w14:paraId="70D4C667" w14:textId="77777777" w:rsidR="003C75BA" w:rsidRDefault="003C75BA" w:rsidP="00DE52D2">
      <w:pPr>
        <w:pStyle w:val="grean"/>
        <w:spacing w:line="480" w:lineRule="auto"/>
        <w:jc w:val="left"/>
        <w:rPr>
          <w:b/>
          <w:bCs/>
          <w:color w:val="70879C"/>
          <w:sz w:val="24"/>
          <w:szCs w:val="24"/>
        </w:rPr>
      </w:pPr>
    </w:p>
    <w:p w14:paraId="2DCC4F4F" w14:textId="77777777" w:rsidR="003C75BA" w:rsidRDefault="003C75BA" w:rsidP="00DE52D2">
      <w:pPr>
        <w:pStyle w:val="grean"/>
        <w:spacing w:line="480" w:lineRule="auto"/>
        <w:jc w:val="left"/>
        <w:rPr>
          <w:b/>
          <w:bCs/>
          <w:color w:val="70879C"/>
          <w:sz w:val="24"/>
          <w:szCs w:val="24"/>
        </w:rPr>
      </w:pPr>
    </w:p>
    <w:p w14:paraId="5A807099" w14:textId="77777777" w:rsidR="003C75BA" w:rsidRDefault="003C75BA" w:rsidP="00DE52D2">
      <w:pPr>
        <w:pStyle w:val="grean"/>
        <w:spacing w:line="480" w:lineRule="auto"/>
        <w:jc w:val="left"/>
        <w:rPr>
          <w:b/>
          <w:bCs/>
          <w:color w:val="70879C"/>
          <w:sz w:val="24"/>
          <w:szCs w:val="24"/>
        </w:rPr>
      </w:pPr>
    </w:p>
    <w:tbl>
      <w:tblPr>
        <w:tblStyle w:val="PlainTable5"/>
        <w:tblpPr w:leftFromText="180" w:rightFromText="180" w:vertAnchor="text" w:horzAnchor="page" w:tblpX="2744" w:tblpY="402"/>
        <w:tblW w:w="7200" w:type="dxa"/>
        <w:tblBorders>
          <w:top w:val="single" w:sz="4" w:space="0" w:color="4B3A2E" w:themeColor="text2"/>
          <w:bottom w:val="single" w:sz="4" w:space="0" w:color="auto"/>
          <w:insideH w:val="single" w:sz="4" w:space="0" w:color="4B3A2E" w:themeColor="text2"/>
        </w:tblBorders>
        <w:tblLayout w:type="fixed"/>
        <w:tblLook w:val="0420" w:firstRow="1" w:lastRow="0" w:firstColumn="0" w:lastColumn="0" w:noHBand="0" w:noVBand="1"/>
      </w:tblPr>
      <w:tblGrid>
        <w:gridCol w:w="2875"/>
        <w:gridCol w:w="2610"/>
        <w:gridCol w:w="1715"/>
      </w:tblGrid>
      <w:tr w:rsidR="00DE52D2" w:rsidRPr="00B7766D" w14:paraId="0B215ED8" w14:textId="77777777" w:rsidTr="00D53890">
        <w:trPr>
          <w:cnfStyle w:val="100000000000" w:firstRow="1" w:lastRow="0" w:firstColumn="0" w:lastColumn="0" w:oddVBand="0" w:evenVBand="0" w:oddHBand="0" w:evenHBand="0" w:firstRowFirstColumn="0" w:firstRowLastColumn="0" w:lastRowFirstColumn="0" w:lastRowLastColumn="0"/>
          <w:trHeight w:val="270"/>
        </w:trPr>
        <w:tc>
          <w:tcPr>
            <w:tcW w:w="2875" w:type="dxa"/>
            <w:tcBorders>
              <w:bottom w:val="none" w:sz="0" w:space="0" w:color="auto"/>
            </w:tcBorders>
          </w:tcPr>
          <w:p w14:paraId="4FEDB2ED" w14:textId="77777777" w:rsidR="00DE52D2" w:rsidRPr="00B7766D" w:rsidRDefault="00DE52D2" w:rsidP="00DE52D2">
            <w:pPr>
              <w:spacing w:before="120" w:after="120"/>
              <w:ind w:left="90" w:hanging="90"/>
              <w:rPr>
                <w:b/>
                <w:i w:val="0"/>
                <w:iCs w:val="0"/>
                <w:color w:val="000000" w:themeColor="text1"/>
              </w:rPr>
            </w:pPr>
            <w:r w:rsidRPr="00B7766D">
              <w:rPr>
                <w:i w:val="0"/>
                <w:iCs w:val="0"/>
                <w:color w:val="000000" w:themeColor="text1"/>
              </w:rPr>
              <w:t>Method Name (parameter)</w:t>
            </w:r>
          </w:p>
        </w:tc>
        <w:tc>
          <w:tcPr>
            <w:tcW w:w="2610" w:type="dxa"/>
            <w:tcBorders>
              <w:bottom w:val="none" w:sz="0" w:space="0" w:color="auto"/>
            </w:tcBorders>
          </w:tcPr>
          <w:p w14:paraId="6CF60E87" w14:textId="77777777" w:rsidR="00DE52D2" w:rsidRPr="00B7766D" w:rsidRDefault="00DE52D2" w:rsidP="00DE52D2">
            <w:pPr>
              <w:spacing w:before="120" w:after="120"/>
              <w:ind w:left="90" w:hanging="90"/>
              <w:rPr>
                <w:b/>
                <w:i w:val="0"/>
                <w:iCs w:val="0"/>
                <w:color w:val="000000" w:themeColor="text1"/>
              </w:rPr>
            </w:pPr>
            <w:r w:rsidRPr="00B7766D">
              <w:rPr>
                <w:i w:val="0"/>
                <w:iCs w:val="0"/>
                <w:color w:val="000000" w:themeColor="text1"/>
              </w:rPr>
              <w:t>Description</w:t>
            </w:r>
          </w:p>
        </w:tc>
        <w:tc>
          <w:tcPr>
            <w:tcW w:w="1715" w:type="dxa"/>
            <w:tcBorders>
              <w:bottom w:val="none" w:sz="0" w:space="0" w:color="auto"/>
            </w:tcBorders>
          </w:tcPr>
          <w:p w14:paraId="3698487B" w14:textId="77777777" w:rsidR="00DE52D2" w:rsidRPr="00B7766D" w:rsidRDefault="00DE52D2" w:rsidP="00DE52D2">
            <w:pPr>
              <w:spacing w:before="120" w:after="120"/>
              <w:ind w:left="90" w:hanging="90"/>
              <w:rPr>
                <w:b/>
                <w:i w:val="0"/>
                <w:iCs w:val="0"/>
                <w:color w:val="000000" w:themeColor="text1"/>
              </w:rPr>
            </w:pPr>
            <w:r w:rsidRPr="00B7766D">
              <w:rPr>
                <w:i w:val="0"/>
                <w:iCs w:val="0"/>
                <w:color w:val="000000" w:themeColor="text1"/>
              </w:rPr>
              <w:t>Return</w:t>
            </w:r>
          </w:p>
        </w:tc>
      </w:tr>
      <w:tr w:rsidR="00DE52D2" w:rsidRPr="00B7766D" w14:paraId="72608B03" w14:textId="77777777" w:rsidTr="00D53890">
        <w:trPr>
          <w:cnfStyle w:val="000000100000" w:firstRow="0" w:lastRow="0" w:firstColumn="0" w:lastColumn="0" w:oddVBand="0" w:evenVBand="0" w:oddHBand="1" w:evenHBand="0" w:firstRowFirstColumn="0" w:firstRowLastColumn="0" w:lastRowFirstColumn="0" w:lastRowLastColumn="0"/>
          <w:trHeight w:val="386"/>
        </w:trPr>
        <w:tc>
          <w:tcPr>
            <w:tcW w:w="2875" w:type="dxa"/>
          </w:tcPr>
          <w:p w14:paraId="1A4034E0" w14:textId="77777777" w:rsidR="00DE52D2" w:rsidRPr="00B7766D" w:rsidRDefault="00DE52D2" w:rsidP="00DE52D2">
            <w:pPr>
              <w:spacing w:before="120" w:after="120" w:line="360" w:lineRule="auto"/>
              <w:ind w:left="90" w:hanging="90"/>
              <w:rPr>
                <w:color w:val="000000" w:themeColor="text1"/>
              </w:rPr>
            </w:pPr>
            <w:proofErr w:type="spellStart"/>
            <w:r w:rsidRPr="00B7766D">
              <w:rPr>
                <w:color w:val="000000" w:themeColor="text1"/>
              </w:rPr>
              <w:t>isProceedToCheckout</w:t>
            </w:r>
            <w:proofErr w:type="spellEnd"/>
            <w:r w:rsidRPr="00B7766D">
              <w:rPr>
                <w:color w:val="000000" w:themeColor="text1"/>
              </w:rPr>
              <w:t>()</w:t>
            </w:r>
          </w:p>
        </w:tc>
        <w:tc>
          <w:tcPr>
            <w:tcW w:w="2610" w:type="dxa"/>
          </w:tcPr>
          <w:p w14:paraId="2C3935E4" w14:textId="77777777" w:rsidR="00DE52D2" w:rsidRPr="00B7766D" w:rsidRDefault="00DE52D2" w:rsidP="00DE52D2">
            <w:pPr>
              <w:spacing w:before="120" w:after="120"/>
              <w:ind w:left="90" w:hanging="90"/>
              <w:rPr>
                <w:color w:val="000000" w:themeColor="text1"/>
              </w:rPr>
            </w:pPr>
            <w:r w:rsidRPr="00B7766D">
              <w:rPr>
                <w:color w:val="000000" w:themeColor="text1"/>
              </w:rPr>
              <w:t>Redirect to payment page</w:t>
            </w:r>
          </w:p>
        </w:tc>
        <w:tc>
          <w:tcPr>
            <w:tcW w:w="1715" w:type="dxa"/>
          </w:tcPr>
          <w:p w14:paraId="29D52E5E" w14:textId="5A906738" w:rsidR="00DE52D2" w:rsidRPr="00B7766D" w:rsidRDefault="003C75BA" w:rsidP="00DE52D2">
            <w:pPr>
              <w:spacing w:before="120" w:after="120"/>
              <w:ind w:left="90" w:hanging="90"/>
              <w:rPr>
                <w:color w:val="000000" w:themeColor="text1"/>
              </w:rPr>
            </w:pPr>
            <w:proofErr w:type="spellStart"/>
            <w:r>
              <w:rPr>
                <w:color w:val="000000" w:themeColor="text1"/>
              </w:rPr>
              <w:t>Boolen</w:t>
            </w:r>
            <w:proofErr w:type="spellEnd"/>
          </w:p>
        </w:tc>
      </w:tr>
    </w:tbl>
    <w:p w14:paraId="7CC1DB23" w14:textId="77777777" w:rsidR="00DE52D2" w:rsidRPr="00B7766D" w:rsidRDefault="00DE52D2" w:rsidP="00DE52D2">
      <w:pPr>
        <w:pStyle w:val="testnormal"/>
        <w:spacing w:line="240" w:lineRule="auto"/>
        <w:ind w:firstLine="540"/>
      </w:pPr>
      <w:r w:rsidRPr="00B7766D">
        <w:t>Cart</w:t>
      </w:r>
    </w:p>
    <w:p w14:paraId="3400C108" w14:textId="77777777" w:rsidR="00DE52D2" w:rsidRPr="00B7766D" w:rsidRDefault="00DE52D2" w:rsidP="00DE52D2">
      <w:pPr>
        <w:pStyle w:val="testnormal"/>
        <w:ind w:firstLine="0"/>
      </w:pPr>
    </w:p>
    <w:p w14:paraId="1BFA185D" w14:textId="77777777" w:rsidR="00DE52D2" w:rsidRPr="00B7766D" w:rsidRDefault="00DE52D2" w:rsidP="00DE52D2">
      <w:pPr>
        <w:spacing w:after="60" w:line="288" w:lineRule="auto"/>
        <w:rPr>
          <w:b/>
          <w:bCs/>
          <w:color w:val="000000" w:themeColor="text1"/>
        </w:rPr>
      </w:pPr>
    </w:p>
    <w:p w14:paraId="6485740F" w14:textId="77777777" w:rsidR="00DE52D2" w:rsidRDefault="00DE52D2" w:rsidP="00DE52D2">
      <w:pPr>
        <w:spacing w:after="60" w:line="288" w:lineRule="auto"/>
        <w:rPr>
          <w:b/>
          <w:bCs/>
          <w:color w:val="000000" w:themeColor="text1"/>
        </w:rPr>
      </w:pPr>
    </w:p>
    <w:p w14:paraId="1B2CF07B" w14:textId="09EB883D" w:rsidR="00345641" w:rsidRDefault="00345641" w:rsidP="00C94D3A">
      <w:pPr>
        <w:pStyle w:val="testnormal"/>
        <w:framePr w:w="2995" w:h="360" w:hRule="exact" w:hSpace="187" w:wrap="around" w:vAnchor="text" w:hAnchor="page" w:x="4579" w:y="382"/>
        <w:spacing w:line="240" w:lineRule="auto"/>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w:t>
      </w:r>
      <w:r w:rsid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10</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Methods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345641">
        <w:rPr>
          <w:iCs/>
          <w:color w:val="5D7389"/>
          <w:sz w:val="20"/>
          <w:szCs w:val="20"/>
          <w14:textOutline w14:w="9525" w14:cap="rnd" w14:cmpd="sng" w14:algn="ctr">
            <w14:solidFill>
              <w14:schemeClr w14:val="accent3">
                <w14:lumMod w14:val="60000"/>
                <w14:lumOff w14:val="40000"/>
              </w14:schemeClr>
            </w14:solidFill>
            <w14:prstDash w14:val="solid"/>
            <w14:bevel/>
          </w14:textOutline>
        </w:rPr>
        <w:t>Ca</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rt.</w:t>
      </w:r>
    </w:p>
    <w:p w14:paraId="26126618" w14:textId="77777777" w:rsidR="00345641" w:rsidRPr="00D00DA2" w:rsidRDefault="00345641" w:rsidP="00C94D3A">
      <w:pPr>
        <w:framePr w:w="2995" w:h="360" w:hRule="exact" w:hSpace="187" w:wrap="around" w:vAnchor="text" w:hAnchor="page" w:x="4579" w:y="382"/>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2AE35E2B" w14:textId="77777777" w:rsidR="00345641" w:rsidRDefault="00345641" w:rsidP="00C94D3A">
      <w:pPr>
        <w:pStyle w:val="grean"/>
        <w:framePr w:w="2995" w:h="360" w:hRule="exact" w:hSpace="187" w:wrap="around" w:vAnchor="text" w:hAnchor="page" w:x="4579" w:y="382"/>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FA05AFB" w14:textId="77777777" w:rsidR="00345641" w:rsidRDefault="00345641" w:rsidP="00C94D3A">
      <w:pPr>
        <w:pStyle w:val="grean"/>
        <w:framePr w:w="2995" w:h="360" w:hRule="exact" w:hSpace="187" w:wrap="around" w:vAnchor="text" w:hAnchor="page" w:x="4579" w:y="382"/>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5CF3455" w14:textId="77777777" w:rsidR="00345641" w:rsidRPr="00722B1A" w:rsidRDefault="00345641" w:rsidP="00C94D3A">
      <w:pPr>
        <w:pStyle w:val="grean"/>
        <w:framePr w:w="2995" w:h="360" w:hRule="exact" w:hSpace="187" w:wrap="around" w:vAnchor="text" w:hAnchor="page" w:x="4579" w:y="382"/>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917A97A" w14:textId="77777777" w:rsidR="00345641" w:rsidRPr="00722B1A" w:rsidRDefault="00345641" w:rsidP="00C94D3A">
      <w:pPr>
        <w:pStyle w:val="grean"/>
        <w:framePr w:w="2995" w:h="360" w:hRule="exact" w:hSpace="187" w:wrap="around" w:vAnchor="text" w:hAnchor="page" w:x="4579" w:y="382"/>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EC26034" w14:textId="77777777" w:rsidR="00DE52D2" w:rsidRDefault="00DE52D2" w:rsidP="00DE52D2">
      <w:pPr>
        <w:spacing w:after="60" w:line="288" w:lineRule="auto"/>
        <w:rPr>
          <w:b/>
          <w:bCs/>
          <w:color w:val="000000" w:themeColor="text1"/>
        </w:rPr>
      </w:pPr>
    </w:p>
    <w:p w14:paraId="7D530109" w14:textId="77777777" w:rsidR="00B7766D" w:rsidRDefault="00B7766D" w:rsidP="00B7766D">
      <w:pPr>
        <w:pStyle w:val="grean"/>
        <w:spacing w:line="480" w:lineRule="auto"/>
        <w:jc w:val="left"/>
        <w:rPr>
          <w:b/>
          <w:bCs/>
          <w:color w:val="70879C"/>
          <w:sz w:val="24"/>
          <w:szCs w:val="24"/>
        </w:rPr>
      </w:pPr>
    </w:p>
    <w:p w14:paraId="03007B6B" w14:textId="448B64C1" w:rsidR="00287A57" w:rsidRPr="00C57A91" w:rsidRDefault="00C26DB0" w:rsidP="00C26DB0">
      <w:pPr>
        <w:spacing w:after="60" w:line="288" w:lineRule="auto"/>
        <w:rPr>
          <w:b/>
          <w:bCs/>
          <w:color w:val="70879C"/>
        </w:rPr>
      </w:pPr>
      <w:r>
        <w:rPr>
          <w:b/>
          <w:bCs/>
          <w:color w:val="70879C"/>
        </w:rPr>
        <w:br w:type="page"/>
      </w:r>
    </w:p>
    <w:p w14:paraId="57041E16" w14:textId="77777777" w:rsidR="00C57A91" w:rsidRDefault="00C57A91" w:rsidP="00345641">
      <w:pPr>
        <w:pStyle w:val="grean"/>
        <w:numPr>
          <w:ilvl w:val="0"/>
          <w:numId w:val="25"/>
        </w:numPr>
        <w:spacing w:line="480" w:lineRule="auto"/>
        <w:ind w:left="1350" w:hanging="990"/>
        <w:jc w:val="left"/>
        <w:rPr>
          <w:b/>
          <w:bCs/>
          <w:color w:val="70879C"/>
          <w:sz w:val="24"/>
          <w:szCs w:val="24"/>
        </w:rPr>
      </w:pPr>
      <w:r w:rsidRPr="00C57A91">
        <w:rPr>
          <w:b/>
          <w:bCs/>
          <w:color w:val="70879C"/>
          <w:sz w:val="24"/>
          <w:szCs w:val="24"/>
        </w:rPr>
        <w:lastRenderedPageBreak/>
        <w:t>Database Design</w:t>
      </w:r>
    </w:p>
    <w:p w14:paraId="088F7E69" w14:textId="4864C9F4" w:rsidR="00404F03" w:rsidRDefault="00404F03" w:rsidP="00345641">
      <w:pPr>
        <w:pStyle w:val="grean"/>
        <w:numPr>
          <w:ilvl w:val="0"/>
          <w:numId w:val="27"/>
        </w:numPr>
        <w:spacing w:line="480" w:lineRule="auto"/>
        <w:ind w:left="990" w:hanging="90"/>
        <w:jc w:val="left"/>
        <w:rPr>
          <w:b/>
          <w:bCs/>
          <w:color w:val="71CAA2"/>
          <w:sz w:val="24"/>
          <w:szCs w:val="24"/>
        </w:rPr>
      </w:pPr>
      <w:r w:rsidRPr="00404F03">
        <w:rPr>
          <w:b/>
          <w:bCs/>
          <w:color w:val="71CAA2"/>
          <w:sz w:val="24"/>
          <w:szCs w:val="24"/>
        </w:rPr>
        <w:t>Schema</w:t>
      </w:r>
    </w:p>
    <w:p w14:paraId="7CC6D2A6" w14:textId="77777777" w:rsidR="00FD4F0D" w:rsidRDefault="00FD4F0D" w:rsidP="00FD4F0D">
      <w:pPr>
        <w:pStyle w:val="grean"/>
        <w:spacing w:line="480" w:lineRule="auto"/>
        <w:ind w:left="990"/>
        <w:jc w:val="left"/>
        <w:rPr>
          <w:b/>
          <w:bCs/>
          <w:color w:val="71CAA2"/>
          <w:sz w:val="24"/>
          <w:szCs w:val="24"/>
        </w:rPr>
      </w:pPr>
    </w:p>
    <w:p w14:paraId="472B9E56" w14:textId="77777777" w:rsidR="00345641" w:rsidRDefault="0031608C" w:rsidP="00345641">
      <w:pPr>
        <w:pStyle w:val="grean"/>
        <w:keepNext/>
        <w:spacing w:line="480" w:lineRule="auto"/>
        <w:jc w:val="left"/>
      </w:pPr>
      <w:r>
        <w:rPr>
          <w:b/>
          <w:bCs/>
          <w:noProof/>
          <w:color w:val="71CAA2"/>
          <w:sz w:val="24"/>
          <w:szCs w:val="24"/>
        </w:rPr>
        <w:drawing>
          <wp:inline distT="0" distB="0" distL="0" distR="0" wp14:anchorId="4BE0FB5F" wp14:editId="6A8B346F">
            <wp:extent cx="5474970" cy="5753735"/>
            <wp:effectExtent l="0" t="0" r="11430" b="12065"/>
            <wp:docPr id="62" name="Picture 62" descr="../Documents/University/C/SENIOR/DAIGRAMS/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cuments/University/C/SENIOR/DAIGRAMS/SCHE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4970" cy="5753735"/>
                    </a:xfrm>
                    <a:prstGeom prst="rect">
                      <a:avLst/>
                    </a:prstGeom>
                    <a:noFill/>
                    <a:ln>
                      <a:noFill/>
                    </a:ln>
                  </pic:spPr>
                </pic:pic>
              </a:graphicData>
            </a:graphic>
          </wp:inline>
        </w:drawing>
      </w:r>
    </w:p>
    <w:p w14:paraId="47352C39" w14:textId="3B2AB4B4" w:rsidR="007D3730" w:rsidRPr="00C94D3A" w:rsidRDefault="00C94D3A" w:rsidP="00C94D3A">
      <w:pPr>
        <w:pStyle w:val="Caption"/>
        <w:jc w:val="center"/>
        <w:rPr>
          <w:sz w:val="20"/>
          <w:szCs w:val="20"/>
        </w:rPr>
      </w:pP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7C2F22">
        <w:rPr>
          <w:i w:val="0"/>
          <w:sz w:val="20"/>
          <w:szCs w:val="20"/>
          <w14:textOutline w14:w="9525" w14:cap="rnd" w14:cmpd="sng" w14:algn="ctr">
            <w14:solidFill>
              <w14:schemeClr w14:val="accent3">
                <w14:lumMod w14:val="60000"/>
                <w14:lumOff w14:val="40000"/>
              </w14:schemeClr>
            </w14:solidFill>
            <w14:prstDash w14:val="solid"/>
            <w14:bevel/>
          </w14:textOutline>
        </w:rPr>
        <w:t>3.8</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 w:val="0"/>
          <w:sz w:val="20"/>
          <w:szCs w:val="20"/>
          <w14:textOutline w14:w="9525" w14:cap="rnd" w14:cmpd="sng" w14:algn="ctr">
            <w14:solidFill>
              <w14:schemeClr w14:val="accent3">
                <w14:lumMod w14:val="60000"/>
                <w14:lumOff w14:val="40000"/>
              </w14:schemeClr>
            </w14:solidFill>
            <w14:prstDash w14:val="solid"/>
            <w14:bevel/>
          </w14:textOutline>
        </w:rPr>
        <w:t>Database Design</w:t>
      </w:r>
      <w:r w:rsidR="00341F00">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 w:val="0"/>
          <w:sz w:val="20"/>
          <w:szCs w:val="20"/>
          <w14:textOutline w14:w="9525" w14:cap="rnd" w14:cmpd="sng" w14:algn="ctr">
            <w14:solidFill>
              <w14:schemeClr w14:val="accent3">
                <w14:lumMod w14:val="60000"/>
                <w14:lumOff w14:val="40000"/>
              </w14:schemeClr>
            </w14:solidFill>
            <w14:prstDash w14:val="solid"/>
            <w14:bevel/>
          </w14:textOutline>
        </w:rPr>
        <w:t>-</w:t>
      </w:r>
      <w:r w:rsidR="00341F00">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 w:val="0"/>
          <w:sz w:val="20"/>
          <w:szCs w:val="20"/>
          <w14:textOutline w14:w="9525" w14:cap="rnd" w14:cmpd="sng" w14:algn="ctr">
            <w14:solidFill>
              <w14:schemeClr w14:val="accent3">
                <w14:lumMod w14:val="60000"/>
                <w14:lumOff w14:val="40000"/>
              </w14:schemeClr>
            </w14:solidFill>
            <w14:prstDash w14:val="solid"/>
            <w14:bevel/>
          </w14:textOutline>
        </w:rPr>
        <w:t>Schema.</w:t>
      </w:r>
    </w:p>
    <w:p w14:paraId="2055C2CB" w14:textId="151EB553" w:rsidR="00C26DB0" w:rsidRPr="00404F03" w:rsidRDefault="00C26DB0" w:rsidP="00C26DB0">
      <w:pPr>
        <w:spacing w:after="60" w:line="288" w:lineRule="auto"/>
        <w:rPr>
          <w:b/>
          <w:bCs/>
          <w:color w:val="71CAA2"/>
        </w:rPr>
      </w:pPr>
      <w:r>
        <w:rPr>
          <w:b/>
          <w:bCs/>
          <w:color w:val="71CAA2"/>
        </w:rPr>
        <w:br w:type="page"/>
      </w:r>
    </w:p>
    <w:p w14:paraId="59D16B95" w14:textId="197FD8F2" w:rsidR="00C26DB0" w:rsidRPr="00C26DB0" w:rsidRDefault="00404F03" w:rsidP="00345641">
      <w:pPr>
        <w:pStyle w:val="grean"/>
        <w:numPr>
          <w:ilvl w:val="0"/>
          <w:numId w:val="27"/>
        </w:numPr>
        <w:spacing w:line="480" w:lineRule="auto"/>
        <w:ind w:left="990" w:hanging="90"/>
        <w:jc w:val="left"/>
        <w:rPr>
          <w:b/>
          <w:bCs/>
          <w:color w:val="71CAA2"/>
          <w:sz w:val="24"/>
          <w:szCs w:val="24"/>
        </w:rPr>
      </w:pPr>
      <w:r>
        <w:rPr>
          <w:b/>
          <w:bCs/>
          <w:color w:val="71CAA2"/>
          <w:sz w:val="24"/>
          <w:szCs w:val="24"/>
        </w:rPr>
        <w:lastRenderedPageBreak/>
        <w:t>T</w:t>
      </w:r>
      <w:r w:rsidRPr="00404F03">
        <w:rPr>
          <w:b/>
          <w:bCs/>
          <w:color w:val="71CAA2"/>
          <w:sz w:val="24"/>
          <w:szCs w:val="24"/>
        </w:rPr>
        <w:t>ables</w:t>
      </w:r>
    </w:p>
    <w:tbl>
      <w:tblPr>
        <w:tblStyle w:val="PlainTable5"/>
        <w:tblpPr w:leftFromText="180" w:rightFromText="180" w:vertAnchor="text" w:horzAnchor="page" w:tblpX="2910" w:tblpY="354"/>
        <w:tblW w:w="7020" w:type="dxa"/>
        <w:tblLayout w:type="fixed"/>
        <w:tblLook w:val="0420" w:firstRow="1" w:lastRow="0" w:firstColumn="0" w:lastColumn="0" w:noHBand="0" w:noVBand="1"/>
      </w:tblPr>
      <w:tblGrid>
        <w:gridCol w:w="2520"/>
        <w:gridCol w:w="2160"/>
        <w:gridCol w:w="2340"/>
      </w:tblGrid>
      <w:tr w:rsidR="00C26DB0" w:rsidRPr="0053111D" w14:paraId="3271ADDD"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2520" w:type="dxa"/>
            <w:tcBorders>
              <w:top w:val="single" w:sz="4" w:space="0" w:color="auto"/>
              <w:bottom w:val="single" w:sz="4" w:space="0" w:color="4B3A2E" w:themeColor="text2"/>
            </w:tcBorders>
            <w:vAlign w:val="center"/>
          </w:tcPr>
          <w:p w14:paraId="39A63349" w14:textId="77777777" w:rsidR="00C26DB0" w:rsidRPr="0053111D" w:rsidRDefault="00C26DB0" w:rsidP="00C26DB0">
            <w:pPr>
              <w:spacing w:before="120" w:after="120"/>
              <w:ind w:left="158" w:right="158"/>
              <w:rPr>
                <w:b/>
                <w:i w:val="0"/>
                <w:iCs w:val="0"/>
                <w:color w:val="000000" w:themeColor="text1"/>
              </w:rPr>
            </w:pPr>
            <w:r w:rsidRPr="0053111D">
              <w:rPr>
                <w:b/>
                <w:i w:val="0"/>
                <w:iCs w:val="0"/>
                <w:color w:val="000000" w:themeColor="text1"/>
              </w:rPr>
              <w:t>Attribute</w:t>
            </w:r>
          </w:p>
        </w:tc>
        <w:tc>
          <w:tcPr>
            <w:tcW w:w="2160" w:type="dxa"/>
            <w:tcBorders>
              <w:top w:val="single" w:sz="4" w:space="0" w:color="auto"/>
              <w:bottom w:val="single" w:sz="4" w:space="0" w:color="4B3A2E" w:themeColor="text2"/>
            </w:tcBorders>
            <w:vAlign w:val="center"/>
          </w:tcPr>
          <w:p w14:paraId="380A59C0" w14:textId="77777777" w:rsidR="00C26DB0" w:rsidRPr="0053111D" w:rsidRDefault="00C26DB0" w:rsidP="00C26DB0">
            <w:pPr>
              <w:spacing w:before="120" w:after="120"/>
              <w:ind w:left="158" w:right="158"/>
              <w:rPr>
                <w:b/>
                <w:i w:val="0"/>
                <w:iCs w:val="0"/>
                <w:color w:val="000000" w:themeColor="text1"/>
              </w:rPr>
            </w:pPr>
            <w:r w:rsidRPr="0053111D">
              <w:rPr>
                <w:b/>
                <w:i w:val="0"/>
                <w:iCs w:val="0"/>
                <w:color w:val="000000" w:themeColor="text1"/>
              </w:rPr>
              <w:t>Data Type</w:t>
            </w:r>
          </w:p>
        </w:tc>
        <w:tc>
          <w:tcPr>
            <w:tcW w:w="2340" w:type="dxa"/>
            <w:tcBorders>
              <w:top w:val="single" w:sz="4" w:space="0" w:color="auto"/>
              <w:bottom w:val="single" w:sz="4" w:space="0" w:color="4B3A2E" w:themeColor="text2"/>
            </w:tcBorders>
            <w:vAlign w:val="center"/>
          </w:tcPr>
          <w:p w14:paraId="0021F99D" w14:textId="77777777" w:rsidR="00C26DB0" w:rsidRPr="0053111D" w:rsidRDefault="00C26DB0" w:rsidP="00C26DB0">
            <w:pPr>
              <w:spacing w:before="120" w:after="120"/>
              <w:ind w:left="158" w:right="158"/>
              <w:rPr>
                <w:b/>
                <w:i w:val="0"/>
                <w:iCs w:val="0"/>
                <w:color w:val="000000" w:themeColor="text1"/>
              </w:rPr>
            </w:pPr>
            <w:r w:rsidRPr="0053111D">
              <w:rPr>
                <w:b/>
                <w:i w:val="0"/>
                <w:iCs w:val="0"/>
                <w:color w:val="000000" w:themeColor="text1"/>
              </w:rPr>
              <w:t>Constraint</w:t>
            </w:r>
          </w:p>
        </w:tc>
      </w:tr>
      <w:tr w:rsidR="00916E02" w:rsidRPr="0053111D" w14:paraId="299F368A" w14:textId="77777777" w:rsidTr="003C75BA">
        <w:trPr>
          <w:cnfStyle w:val="000000100000" w:firstRow="0" w:lastRow="0" w:firstColumn="0" w:lastColumn="0" w:oddVBand="0" w:evenVBand="0" w:oddHBand="1" w:evenHBand="0" w:firstRowFirstColumn="0" w:firstRowLastColumn="0" w:lastRowFirstColumn="0" w:lastRowLastColumn="0"/>
          <w:trHeight w:val="539"/>
        </w:trPr>
        <w:tc>
          <w:tcPr>
            <w:tcW w:w="2520" w:type="dxa"/>
            <w:tcBorders>
              <w:top w:val="single" w:sz="4" w:space="0" w:color="4B3A2E" w:themeColor="text2"/>
            </w:tcBorders>
            <w:vAlign w:val="center"/>
          </w:tcPr>
          <w:p w14:paraId="4E27C91C" w14:textId="2D5E9272" w:rsidR="00916E02" w:rsidRPr="0053111D" w:rsidRDefault="00916E02" w:rsidP="00916E02">
            <w:pPr>
              <w:spacing w:before="120" w:after="120"/>
              <w:ind w:left="160" w:right="160"/>
              <w:rPr>
                <w:color w:val="000000" w:themeColor="text1"/>
              </w:rPr>
            </w:pPr>
            <w:proofErr w:type="spellStart"/>
            <w:r w:rsidRPr="00C966BD">
              <w:rPr>
                <w:rFonts w:eastAsia="Century Gothic"/>
                <w:color w:val="000000"/>
              </w:rPr>
              <w:t>Customer_id</w:t>
            </w:r>
            <w:proofErr w:type="spellEnd"/>
          </w:p>
        </w:tc>
        <w:tc>
          <w:tcPr>
            <w:tcW w:w="2160" w:type="dxa"/>
            <w:tcBorders>
              <w:top w:val="single" w:sz="4" w:space="0" w:color="4B3A2E" w:themeColor="text2"/>
            </w:tcBorders>
            <w:vAlign w:val="center"/>
          </w:tcPr>
          <w:p w14:paraId="675B0685" w14:textId="4424F3AD" w:rsidR="00916E02" w:rsidRPr="0053111D" w:rsidRDefault="00916E02" w:rsidP="00916E02">
            <w:pPr>
              <w:spacing w:before="120" w:after="120"/>
              <w:ind w:left="160" w:right="160"/>
              <w:rPr>
                <w:color w:val="000000" w:themeColor="text1"/>
              </w:rPr>
            </w:pPr>
            <w:r w:rsidRPr="00C966BD">
              <w:rPr>
                <w:rFonts w:eastAsia="Century Gothic"/>
                <w:color w:val="000000"/>
              </w:rPr>
              <w:t>Integer</w:t>
            </w:r>
          </w:p>
        </w:tc>
        <w:tc>
          <w:tcPr>
            <w:tcW w:w="2340" w:type="dxa"/>
            <w:tcBorders>
              <w:top w:val="single" w:sz="4" w:space="0" w:color="4B3A2E" w:themeColor="text2"/>
            </w:tcBorders>
            <w:vAlign w:val="center"/>
          </w:tcPr>
          <w:p w14:paraId="2A1603DE" w14:textId="4DBA99BD" w:rsidR="00916E02" w:rsidRPr="0053111D" w:rsidRDefault="00916E02" w:rsidP="00916E02">
            <w:pPr>
              <w:spacing w:before="120" w:after="120"/>
              <w:ind w:left="160" w:right="160"/>
              <w:rPr>
                <w:color w:val="000000" w:themeColor="text1"/>
              </w:rPr>
            </w:pPr>
            <w:r w:rsidRPr="00C966BD">
              <w:rPr>
                <w:rFonts w:eastAsia="Century Gothic"/>
                <w:color w:val="000000"/>
              </w:rPr>
              <w:t>PRIMARY KEY</w:t>
            </w:r>
          </w:p>
        </w:tc>
      </w:tr>
      <w:tr w:rsidR="00916E02" w:rsidRPr="0053111D" w14:paraId="2CC00C11" w14:textId="77777777" w:rsidTr="003C75BA">
        <w:trPr>
          <w:trHeight w:val="386"/>
        </w:trPr>
        <w:tc>
          <w:tcPr>
            <w:tcW w:w="2520" w:type="dxa"/>
            <w:vAlign w:val="center"/>
          </w:tcPr>
          <w:p w14:paraId="5BFC0C45" w14:textId="0A475851" w:rsidR="00916E02" w:rsidRPr="0053111D" w:rsidRDefault="00916E02" w:rsidP="00916E02">
            <w:pPr>
              <w:spacing w:before="120" w:after="120"/>
              <w:ind w:left="160" w:right="160"/>
              <w:rPr>
                <w:color w:val="000000" w:themeColor="text1"/>
              </w:rPr>
            </w:pPr>
            <w:proofErr w:type="spellStart"/>
            <w:r w:rsidRPr="00C966BD">
              <w:rPr>
                <w:rFonts w:eastAsia="Century Gothic"/>
                <w:color w:val="000000"/>
              </w:rPr>
              <w:t>CName</w:t>
            </w:r>
            <w:proofErr w:type="spellEnd"/>
          </w:p>
        </w:tc>
        <w:tc>
          <w:tcPr>
            <w:tcW w:w="2160" w:type="dxa"/>
            <w:vAlign w:val="center"/>
          </w:tcPr>
          <w:p w14:paraId="6F6F9F7C" w14:textId="0B1A4CE4" w:rsidR="00916E02" w:rsidRPr="0053111D" w:rsidRDefault="00916E02" w:rsidP="00916E02">
            <w:pPr>
              <w:spacing w:before="120" w:after="120"/>
              <w:ind w:left="160" w:right="160"/>
              <w:rPr>
                <w:color w:val="000000" w:themeColor="text1"/>
              </w:rPr>
            </w:pPr>
            <w:r w:rsidRPr="00C966BD">
              <w:rPr>
                <w:rFonts w:eastAsia="Century Gothic"/>
                <w:color w:val="000000"/>
              </w:rPr>
              <w:t>String</w:t>
            </w:r>
          </w:p>
        </w:tc>
        <w:tc>
          <w:tcPr>
            <w:tcW w:w="2340" w:type="dxa"/>
            <w:vAlign w:val="center"/>
          </w:tcPr>
          <w:p w14:paraId="284651E2" w14:textId="488C74B6" w:rsidR="00916E02" w:rsidRPr="0053111D" w:rsidRDefault="00916E02" w:rsidP="00916E02">
            <w:pPr>
              <w:spacing w:before="120" w:after="120"/>
              <w:ind w:left="160" w:right="160"/>
              <w:rPr>
                <w:color w:val="000000" w:themeColor="text1"/>
              </w:rPr>
            </w:pPr>
            <w:r w:rsidRPr="00C966BD">
              <w:rPr>
                <w:rFonts w:eastAsia="Century Gothic"/>
                <w:color w:val="000000"/>
              </w:rPr>
              <w:t>NOT NULL</w:t>
            </w:r>
          </w:p>
        </w:tc>
      </w:tr>
      <w:tr w:rsidR="00916E02" w:rsidRPr="0053111D" w14:paraId="0E181FF3"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vAlign w:val="center"/>
          </w:tcPr>
          <w:p w14:paraId="5E9BAE28" w14:textId="213E6032" w:rsidR="00916E02" w:rsidRPr="0053111D" w:rsidRDefault="00916E02" w:rsidP="00916E02">
            <w:pPr>
              <w:spacing w:before="120" w:after="120"/>
              <w:ind w:left="160" w:right="160"/>
              <w:rPr>
                <w:color w:val="000000" w:themeColor="text1"/>
              </w:rPr>
            </w:pPr>
            <w:r w:rsidRPr="00C966BD">
              <w:rPr>
                <w:rFonts w:eastAsia="Century Gothic"/>
                <w:color w:val="000000"/>
              </w:rPr>
              <w:t>Password</w:t>
            </w:r>
          </w:p>
        </w:tc>
        <w:tc>
          <w:tcPr>
            <w:tcW w:w="2160" w:type="dxa"/>
            <w:vAlign w:val="center"/>
          </w:tcPr>
          <w:p w14:paraId="15752766" w14:textId="3A01B693" w:rsidR="00916E02" w:rsidRPr="0053111D" w:rsidRDefault="00916E02" w:rsidP="00916E02">
            <w:pPr>
              <w:spacing w:before="120" w:after="120"/>
              <w:ind w:left="160" w:right="160"/>
              <w:rPr>
                <w:color w:val="000000" w:themeColor="text1"/>
              </w:rPr>
            </w:pPr>
            <w:r w:rsidRPr="00C966BD">
              <w:rPr>
                <w:rFonts w:eastAsia="Century Gothic"/>
                <w:color w:val="000000"/>
              </w:rPr>
              <w:t xml:space="preserve"> String</w:t>
            </w:r>
          </w:p>
        </w:tc>
        <w:tc>
          <w:tcPr>
            <w:tcW w:w="2340" w:type="dxa"/>
            <w:vAlign w:val="center"/>
          </w:tcPr>
          <w:p w14:paraId="4A7538FD" w14:textId="3CDDBF32" w:rsidR="00916E02" w:rsidRPr="0053111D" w:rsidRDefault="00916E02" w:rsidP="00916E02">
            <w:pPr>
              <w:spacing w:before="120" w:after="120"/>
              <w:ind w:left="160" w:right="160"/>
              <w:rPr>
                <w:color w:val="000000" w:themeColor="text1"/>
              </w:rPr>
            </w:pPr>
            <w:r w:rsidRPr="00C966BD">
              <w:rPr>
                <w:rFonts w:eastAsia="Century Gothic"/>
                <w:color w:val="000000"/>
              </w:rPr>
              <w:t>CHECK</w:t>
            </w:r>
          </w:p>
        </w:tc>
      </w:tr>
      <w:tr w:rsidR="00916E02" w:rsidRPr="0053111D" w14:paraId="205C531D" w14:textId="77777777" w:rsidTr="003C75BA">
        <w:trPr>
          <w:trHeight w:val="386"/>
        </w:trPr>
        <w:tc>
          <w:tcPr>
            <w:tcW w:w="2520" w:type="dxa"/>
            <w:vAlign w:val="center"/>
          </w:tcPr>
          <w:p w14:paraId="4E8E5F2E" w14:textId="7793678D" w:rsidR="00916E02" w:rsidRPr="0053111D" w:rsidRDefault="00916E02" w:rsidP="00916E02">
            <w:pPr>
              <w:spacing w:before="120" w:after="120"/>
              <w:ind w:left="160" w:right="160"/>
              <w:rPr>
                <w:color w:val="000000" w:themeColor="text1"/>
              </w:rPr>
            </w:pPr>
            <w:proofErr w:type="spellStart"/>
            <w:r w:rsidRPr="00C966BD">
              <w:rPr>
                <w:rFonts w:eastAsia="Century Gothic"/>
                <w:color w:val="000000"/>
              </w:rPr>
              <w:t>CEmail</w:t>
            </w:r>
            <w:proofErr w:type="spellEnd"/>
          </w:p>
        </w:tc>
        <w:tc>
          <w:tcPr>
            <w:tcW w:w="2160" w:type="dxa"/>
            <w:vAlign w:val="center"/>
          </w:tcPr>
          <w:p w14:paraId="46E64080" w14:textId="12D769E3" w:rsidR="00916E02" w:rsidRPr="0053111D" w:rsidRDefault="00916E02" w:rsidP="00916E02">
            <w:pPr>
              <w:spacing w:before="120" w:after="120"/>
              <w:ind w:left="160" w:right="160"/>
              <w:rPr>
                <w:color w:val="000000" w:themeColor="text1"/>
              </w:rPr>
            </w:pPr>
            <w:r w:rsidRPr="00C966BD">
              <w:rPr>
                <w:rFonts w:eastAsia="Century Gothic"/>
                <w:color w:val="000000"/>
              </w:rPr>
              <w:t>String</w:t>
            </w:r>
          </w:p>
        </w:tc>
        <w:tc>
          <w:tcPr>
            <w:tcW w:w="2340" w:type="dxa"/>
            <w:vAlign w:val="center"/>
          </w:tcPr>
          <w:p w14:paraId="0A4551B5" w14:textId="16080F12" w:rsidR="00916E02" w:rsidRPr="0053111D" w:rsidRDefault="00916E02" w:rsidP="00916E02">
            <w:pPr>
              <w:spacing w:before="120" w:after="120"/>
              <w:ind w:left="160" w:right="160"/>
              <w:rPr>
                <w:color w:val="000000" w:themeColor="text1"/>
              </w:rPr>
            </w:pPr>
            <w:r w:rsidRPr="00C966BD">
              <w:rPr>
                <w:rFonts w:eastAsia="Century Gothic"/>
                <w:color w:val="000000"/>
              </w:rPr>
              <w:t>CHECK</w:t>
            </w:r>
          </w:p>
        </w:tc>
      </w:tr>
      <w:tr w:rsidR="00916E02" w:rsidRPr="0053111D" w14:paraId="5CB07CDA"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vAlign w:val="center"/>
          </w:tcPr>
          <w:p w14:paraId="10ED4885" w14:textId="288F475E" w:rsidR="00916E02" w:rsidRPr="0053111D" w:rsidRDefault="00916E02" w:rsidP="00916E02">
            <w:pPr>
              <w:spacing w:before="120" w:after="120"/>
              <w:ind w:left="160" w:right="160"/>
              <w:rPr>
                <w:color w:val="000000" w:themeColor="text1"/>
              </w:rPr>
            </w:pPr>
            <w:proofErr w:type="spellStart"/>
            <w:r w:rsidRPr="00C966BD">
              <w:rPr>
                <w:rFonts w:eastAsia="Century Gothic"/>
                <w:color w:val="000000"/>
              </w:rPr>
              <w:t>CPhoneNumber</w:t>
            </w:r>
            <w:proofErr w:type="spellEnd"/>
          </w:p>
        </w:tc>
        <w:tc>
          <w:tcPr>
            <w:tcW w:w="2160" w:type="dxa"/>
            <w:vAlign w:val="center"/>
          </w:tcPr>
          <w:p w14:paraId="7A03C6A4" w14:textId="0C650D54" w:rsidR="00916E02" w:rsidRPr="0053111D" w:rsidRDefault="00916E02" w:rsidP="00916E02">
            <w:pPr>
              <w:spacing w:before="120" w:after="120"/>
              <w:ind w:left="160" w:right="160"/>
              <w:rPr>
                <w:color w:val="000000" w:themeColor="text1"/>
              </w:rPr>
            </w:pPr>
            <w:r w:rsidRPr="00C966BD">
              <w:rPr>
                <w:rFonts w:eastAsia="Century Gothic"/>
                <w:color w:val="000000"/>
              </w:rPr>
              <w:t>Number</w:t>
            </w:r>
          </w:p>
        </w:tc>
        <w:tc>
          <w:tcPr>
            <w:tcW w:w="2340" w:type="dxa"/>
            <w:vAlign w:val="center"/>
          </w:tcPr>
          <w:p w14:paraId="7DE887D9" w14:textId="3BDB2AF3" w:rsidR="00916E02" w:rsidRPr="0053111D" w:rsidRDefault="00916E02" w:rsidP="00916E02">
            <w:pPr>
              <w:spacing w:before="120" w:after="120"/>
              <w:ind w:left="160" w:right="160"/>
              <w:rPr>
                <w:color w:val="000000" w:themeColor="text1"/>
              </w:rPr>
            </w:pPr>
            <w:r w:rsidRPr="00C966BD">
              <w:rPr>
                <w:rFonts w:eastAsia="Century Gothic"/>
                <w:color w:val="000000"/>
              </w:rPr>
              <w:t>CHECK</w:t>
            </w:r>
          </w:p>
        </w:tc>
      </w:tr>
      <w:tr w:rsidR="00916E02" w:rsidRPr="0053111D" w14:paraId="16883688" w14:textId="77777777" w:rsidTr="003C75BA">
        <w:trPr>
          <w:trHeight w:val="386"/>
        </w:trPr>
        <w:tc>
          <w:tcPr>
            <w:tcW w:w="2520" w:type="dxa"/>
            <w:tcBorders>
              <w:bottom w:val="single" w:sz="4" w:space="0" w:color="auto"/>
            </w:tcBorders>
            <w:vAlign w:val="center"/>
          </w:tcPr>
          <w:p w14:paraId="79B29C1F" w14:textId="6BFA630A" w:rsidR="00916E02" w:rsidRPr="0053111D" w:rsidRDefault="00916E02" w:rsidP="00916E02">
            <w:pPr>
              <w:spacing w:before="120" w:after="120"/>
              <w:ind w:left="160" w:right="160"/>
              <w:rPr>
                <w:color w:val="000000" w:themeColor="text1"/>
              </w:rPr>
            </w:pPr>
            <w:r w:rsidRPr="00C966BD">
              <w:rPr>
                <w:rFonts w:eastAsia="Century Gothic"/>
                <w:color w:val="000000"/>
              </w:rPr>
              <w:t>Address</w:t>
            </w:r>
          </w:p>
        </w:tc>
        <w:tc>
          <w:tcPr>
            <w:tcW w:w="2160" w:type="dxa"/>
            <w:tcBorders>
              <w:bottom w:val="single" w:sz="4" w:space="0" w:color="auto"/>
            </w:tcBorders>
            <w:vAlign w:val="center"/>
          </w:tcPr>
          <w:p w14:paraId="541C44CD" w14:textId="11D7F116" w:rsidR="00916E02" w:rsidRPr="0053111D" w:rsidRDefault="00916E02" w:rsidP="00916E02">
            <w:pPr>
              <w:spacing w:before="120" w:after="120"/>
              <w:ind w:left="160" w:right="160"/>
              <w:rPr>
                <w:color w:val="000000" w:themeColor="text1"/>
              </w:rPr>
            </w:pPr>
            <w:r w:rsidRPr="00C966BD">
              <w:rPr>
                <w:rFonts w:eastAsia="Century Gothic"/>
                <w:color w:val="000000"/>
              </w:rPr>
              <w:t xml:space="preserve"> Object</w:t>
            </w:r>
          </w:p>
        </w:tc>
        <w:tc>
          <w:tcPr>
            <w:tcW w:w="2340" w:type="dxa"/>
            <w:tcBorders>
              <w:bottom w:val="single" w:sz="4" w:space="0" w:color="auto"/>
            </w:tcBorders>
            <w:vAlign w:val="center"/>
          </w:tcPr>
          <w:p w14:paraId="5B8849E8" w14:textId="0C8CBCED" w:rsidR="00916E02" w:rsidRPr="0053111D" w:rsidRDefault="00916E02" w:rsidP="00C94D3A">
            <w:pPr>
              <w:keepNext/>
              <w:spacing w:before="120" w:after="120"/>
              <w:ind w:left="160" w:right="160"/>
              <w:rPr>
                <w:color w:val="000000" w:themeColor="text1"/>
              </w:rPr>
            </w:pPr>
            <w:r w:rsidRPr="00C966BD">
              <w:rPr>
                <w:rFonts w:eastAsia="Century Gothic"/>
                <w:color w:val="000000"/>
              </w:rPr>
              <w:t>NOT NULL</w:t>
            </w:r>
          </w:p>
        </w:tc>
      </w:tr>
    </w:tbl>
    <w:p w14:paraId="52192B63" w14:textId="02A0AC71" w:rsidR="00C26DB0" w:rsidRPr="000B463E" w:rsidRDefault="00C26DB0" w:rsidP="00C26DB0">
      <w:pPr>
        <w:ind w:firstLine="720"/>
        <w:rPr>
          <w:color w:val="000000" w:themeColor="text1"/>
        </w:rPr>
      </w:pPr>
      <w:r w:rsidRPr="000B463E">
        <w:rPr>
          <w:color w:val="000000" w:themeColor="text1"/>
        </w:rPr>
        <w:t xml:space="preserve"> Customer</w:t>
      </w:r>
      <w:r w:rsidRPr="00C26DB0">
        <w:t xml:space="preserve"> </w:t>
      </w:r>
    </w:p>
    <w:p w14:paraId="69CBE1D2" w14:textId="58B273D0" w:rsidR="00C26DB0" w:rsidRDefault="00C26DB0" w:rsidP="00C26DB0">
      <w:pPr>
        <w:spacing w:after="60" w:line="288" w:lineRule="auto"/>
        <w:rPr>
          <w:color w:val="000000" w:themeColor="text1"/>
        </w:rPr>
      </w:pPr>
    </w:p>
    <w:p w14:paraId="6E635B33" w14:textId="77777777" w:rsidR="00C26DB0" w:rsidRDefault="00C26DB0" w:rsidP="00C26DB0">
      <w:pPr>
        <w:spacing w:after="60" w:line="288" w:lineRule="auto"/>
        <w:rPr>
          <w:color w:val="000000" w:themeColor="text1"/>
        </w:rPr>
      </w:pPr>
    </w:p>
    <w:p w14:paraId="690424E5" w14:textId="77777777" w:rsidR="00C26DB0" w:rsidRDefault="00C26DB0" w:rsidP="00C26DB0">
      <w:pPr>
        <w:spacing w:after="60" w:line="288" w:lineRule="auto"/>
        <w:rPr>
          <w:color w:val="000000" w:themeColor="text1"/>
        </w:rPr>
      </w:pPr>
    </w:p>
    <w:p w14:paraId="5F0847B9" w14:textId="77777777" w:rsidR="00C26DB0" w:rsidRDefault="00C26DB0" w:rsidP="00C26DB0">
      <w:pPr>
        <w:spacing w:after="60" w:line="288" w:lineRule="auto"/>
        <w:rPr>
          <w:color w:val="000000" w:themeColor="text1"/>
        </w:rPr>
      </w:pPr>
    </w:p>
    <w:p w14:paraId="5BB46F94" w14:textId="77777777" w:rsidR="00C26DB0" w:rsidRDefault="00C26DB0" w:rsidP="00C26DB0">
      <w:pPr>
        <w:spacing w:after="60" w:line="288" w:lineRule="auto"/>
        <w:rPr>
          <w:color w:val="000000" w:themeColor="text1"/>
        </w:rPr>
      </w:pPr>
    </w:p>
    <w:p w14:paraId="342965C5" w14:textId="77777777" w:rsidR="00C26DB0" w:rsidRDefault="00C26DB0" w:rsidP="00C26DB0">
      <w:pPr>
        <w:spacing w:after="60" w:line="288" w:lineRule="auto"/>
        <w:rPr>
          <w:color w:val="000000" w:themeColor="text1"/>
        </w:rPr>
      </w:pPr>
    </w:p>
    <w:p w14:paraId="33320AB6" w14:textId="77777777" w:rsidR="00C26DB0" w:rsidRDefault="00C26DB0" w:rsidP="00C26DB0">
      <w:pPr>
        <w:spacing w:after="60" w:line="288" w:lineRule="auto"/>
        <w:rPr>
          <w:color w:val="000000" w:themeColor="text1"/>
        </w:rPr>
      </w:pPr>
    </w:p>
    <w:p w14:paraId="21D1C149" w14:textId="77777777" w:rsidR="00C26DB0" w:rsidRDefault="00C26DB0" w:rsidP="00C26DB0">
      <w:pPr>
        <w:spacing w:after="60" w:line="288" w:lineRule="auto"/>
        <w:rPr>
          <w:color w:val="000000" w:themeColor="text1"/>
        </w:rPr>
      </w:pPr>
    </w:p>
    <w:p w14:paraId="5E08FE38" w14:textId="77777777" w:rsidR="00C26DB0" w:rsidRDefault="00C26DB0" w:rsidP="00C26DB0">
      <w:pPr>
        <w:spacing w:after="60" w:line="288" w:lineRule="auto"/>
        <w:rPr>
          <w:color w:val="000000" w:themeColor="text1"/>
        </w:rPr>
      </w:pPr>
    </w:p>
    <w:p w14:paraId="305EC29E" w14:textId="2BD64C60" w:rsidR="00C94D3A" w:rsidRDefault="00C94D3A" w:rsidP="00C94D3A">
      <w:pPr>
        <w:pStyle w:val="testnormal"/>
        <w:framePr w:w="2995" w:h="360" w:hRule="exact" w:hSpace="187" w:wrap="around" w:vAnchor="text" w:hAnchor="page" w:xAlign="center" w:y="347"/>
        <w:spacing w:line="240" w:lineRule="auto"/>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3.11</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Customer</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3E5CFA1F" w14:textId="77777777" w:rsidR="00C94D3A" w:rsidRPr="00D00DA2" w:rsidRDefault="00C94D3A" w:rsidP="00C94D3A">
      <w:pPr>
        <w:framePr w:w="2995" w:h="360" w:hRule="exact" w:hSpace="187" w:wrap="around" w:vAnchor="text" w:hAnchor="page" w:xAlign="center" w:y="347"/>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0FF43F1F" w14:textId="77777777" w:rsidR="00C94D3A" w:rsidRDefault="00C94D3A" w:rsidP="00C94D3A">
      <w:pPr>
        <w:pStyle w:val="grean"/>
        <w:framePr w:w="2995" w:h="360" w:hRule="exact" w:hSpace="187" w:wrap="around" w:vAnchor="text" w:hAnchor="page" w:xAlign="center" w:y="347"/>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8264328" w14:textId="77777777" w:rsidR="00C94D3A" w:rsidRDefault="00C94D3A" w:rsidP="00C94D3A">
      <w:pPr>
        <w:pStyle w:val="grean"/>
        <w:framePr w:w="2995" w:h="360" w:hRule="exact" w:hSpace="187" w:wrap="around" w:vAnchor="text" w:hAnchor="page" w:xAlign="center" w:y="347"/>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5EEB2687" w14:textId="77777777" w:rsidR="00C94D3A" w:rsidRPr="00722B1A" w:rsidRDefault="00C94D3A" w:rsidP="00C94D3A">
      <w:pPr>
        <w:pStyle w:val="grean"/>
        <w:framePr w:w="2995" w:h="360" w:hRule="exact" w:hSpace="187" w:wrap="around" w:vAnchor="text" w:hAnchor="page" w:xAlign="center" w:y="347"/>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E31F071" w14:textId="77777777" w:rsidR="00C94D3A" w:rsidRPr="00722B1A" w:rsidRDefault="00C94D3A" w:rsidP="00C94D3A">
      <w:pPr>
        <w:pStyle w:val="grean"/>
        <w:framePr w:w="2995" w:h="360" w:hRule="exact" w:hSpace="187" w:wrap="around" w:vAnchor="text" w:hAnchor="page" w:xAlign="center" w:y="347"/>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1B63657" w14:textId="77777777" w:rsidR="00A931B6" w:rsidRDefault="00A931B6" w:rsidP="00C26DB0">
      <w:pPr>
        <w:spacing w:after="60" w:line="288" w:lineRule="auto"/>
        <w:rPr>
          <w:color w:val="000000" w:themeColor="text1"/>
        </w:rPr>
      </w:pPr>
    </w:p>
    <w:p w14:paraId="4C13107B" w14:textId="77777777" w:rsidR="00DE52D2" w:rsidRPr="00DE52D2" w:rsidRDefault="00DE52D2" w:rsidP="00DE52D2">
      <w:pPr>
        <w:spacing w:after="60"/>
        <w:rPr>
          <w:color w:val="000000" w:themeColor="text1"/>
          <w:sz w:val="10"/>
          <w:szCs w:val="10"/>
        </w:rPr>
      </w:pPr>
    </w:p>
    <w:p w14:paraId="4DA32C20" w14:textId="77777777" w:rsidR="00C26DB0" w:rsidRPr="00742CCC" w:rsidRDefault="00C26DB0" w:rsidP="00C26DB0">
      <w:pPr>
        <w:pStyle w:val="grean"/>
        <w:ind w:left="720"/>
        <w:jc w:val="left"/>
        <w:rPr>
          <w:color w:val="000000" w:themeColor="text1"/>
          <w:sz w:val="24"/>
          <w:szCs w:val="24"/>
        </w:rPr>
      </w:pPr>
      <w:r>
        <w:rPr>
          <w:color w:val="000000" w:themeColor="text1"/>
          <w:sz w:val="24"/>
          <w:szCs w:val="24"/>
        </w:rPr>
        <w:t>Designe</w:t>
      </w:r>
      <w:r w:rsidRPr="000B463E">
        <w:rPr>
          <w:color w:val="000000" w:themeColor="text1"/>
          <w:sz w:val="24"/>
          <w:szCs w:val="24"/>
        </w:rPr>
        <w:t>r</w:t>
      </w:r>
    </w:p>
    <w:tbl>
      <w:tblPr>
        <w:tblStyle w:val="PlainTable5"/>
        <w:tblW w:w="6931" w:type="dxa"/>
        <w:jc w:val="center"/>
        <w:tblLayout w:type="fixed"/>
        <w:tblLook w:val="0420" w:firstRow="1" w:lastRow="0" w:firstColumn="0" w:lastColumn="0" w:noHBand="0" w:noVBand="1"/>
      </w:tblPr>
      <w:tblGrid>
        <w:gridCol w:w="2517"/>
        <w:gridCol w:w="2160"/>
        <w:gridCol w:w="2254"/>
      </w:tblGrid>
      <w:tr w:rsidR="00C26DB0" w:rsidRPr="0053111D" w14:paraId="2F4F8371" w14:textId="77777777" w:rsidTr="003C75BA">
        <w:trPr>
          <w:cnfStyle w:val="100000000000" w:firstRow="1" w:lastRow="0" w:firstColumn="0" w:lastColumn="0" w:oddVBand="0" w:evenVBand="0" w:oddHBand="0" w:evenHBand="0" w:firstRowFirstColumn="0" w:firstRowLastColumn="0" w:lastRowFirstColumn="0" w:lastRowLastColumn="0"/>
          <w:trHeight w:val="270"/>
          <w:jc w:val="center"/>
        </w:trPr>
        <w:tc>
          <w:tcPr>
            <w:tcW w:w="2517" w:type="dxa"/>
            <w:tcBorders>
              <w:top w:val="single" w:sz="4" w:space="0" w:color="4B3A2E" w:themeColor="text2"/>
              <w:bottom w:val="single" w:sz="4" w:space="0" w:color="4B3A2E" w:themeColor="text2"/>
            </w:tcBorders>
            <w:vAlign w:val="center"/>
          </w:tcPr>
          <w:p w14:paraId="07E0A49D" w14:textId="77777777" w:rsidR="00C26DB0" w:rsidRPr="0053111D" w:rsidRDefault="00C26DB0" w:rsidP="002003DC">
            <w:pPr>
              <w:spacing w:before="120" w:after="120"/>
              <w:ind w:left="158" w:right="158"/>
              <w:rPr>
                <w:b/>
                <w:i w:val="0"/>
                <w:iCs w:val="0"/>
                <w:color w:val="000000" w:themeColor="text1"/>
              </w:rPr>
            </w:pPr>
            <w:r w:rsidRPr="0053111D">
              <w:rPr>
                <w:b/>
                <w:i w:val="0"/>
                <w:iCs w:val="0"/>
                <w:color w:val="000000" w:themeColor="text1"/>
              </w:rPr>
              <w:t>Attribute</w:t>
            </w:r>
          </w:p>
        </w:tc>
        <w:tc>
          <w:tcPr>
            <w:tcW w:w="2160" w:type="dxa"/>
            <w:tcBorders>
              <w:top w:val="single" w:sz="4" w:space="0" w:color="4B3A2E" w:themeColor="text2"/>
              <w:bottom w:val="single" w:sz="4" w:space="0" w:color="4B3A2E" w:themeColor="text2"/>
            </w:tcBorders>
            <w:vAlign w:val="center"/>
          </w:tcPr>
          <w:p w14:paraId="5017DE78" w14:textId="77777777" w:rsidR="00C26DB0" w:rsidRPr="0053111D" w:rsidRDefault="00C26DB0" w:rsidP="002003DC">
            <w:pPr>
              <w:spacing w:before="120" w:after="120"/>
              <w:ind w:left="158" w:right="158"/>
              <w:rPr>
                <w:b/>
                <w:i w:val="0"/>
                <w:iCs w:val="0"/>
                <w:color w:val="000000" w:themeColor="text1"/>
              </w:rPr>
            </w:pPr>
            <w:r w:rsidRPr="0053111D">
              <w:rPr>
                <w:b/>
                <w:i w:val="0"/>
                <w:iCs w:val="0"/>
                <w:color w:val="000000" w:themeColor="text1"/>
              </w:rPr>
              <w:t>Data Type</w:t>
            </w:r>
          </w:p>
        </w:tc>
        <w:tc>
          <w:tcPr>
            <w:tcW w:w="2254" w:type="dxa"/>
            <w:tcBorders>
              <w:top w:val="single" w:sz="4" w:space="0" w:color="4B3A2E" w:themeColor="text2"/>
              <w:bottom w:val="single" w:sz="4" w:space="0" w:color="4B3A2E" w:themeColor="text2"/>
            </w:tcBorders>
            <w:vAlign w:val="center"/>
          </w:tcPr>
          <w:p w14:paraId="3EBE8DB7" w14:textId="77777777" w:rsidR="00C26DB0" w:rsidRPr="0053111D" w:rsidRDefault="00C26DB0" w:rsidP="002003DC">
            <w:pPr>
              <w:spacing w:before="120" w:after="120"/>
              <w:ind w:left="158" w:right="158"/>
              <w:rPr>
                <w:b/>
                <w:i w:val="0"/>
                <w:iCs w:val="0"/>
                <w:color w:val="000000" w:themeColor="text1"/>
              </w:rPr>
            </w:pPr>
            <w:r w:rsidRPr="0053111D">
              <w:rPr>
                <w:b/>
                <w:i w:val="0"/>
                <w:iCs w:val="0"/>
                <w:color w:val="000000" w:themeColor="text1"/>
              </w:rPr>
              <w:t>Constraint</w:t>
            </w:r>
          </w:p>
        </w:tc>
      </w:tr>
      <w:tr w:rsidR="00916E02" w:rsidRPr="0053111D" w14:paraId="6C438403" w14:textId="77777777" w:rsidTr="003C75BA">
        <w:trPr>
          <w:cnfStyle w:val="000000100000" w:firstRow="0" w:lastRow="0" w:firstColumn="0" w:lastColumn="0" w:oddVBand="0" w:evenVBand="0" w:oddHBand="1" w:evenHBand="0" w:firstRowFirstColumn="0" w:firstRowLastColumn="0" w:lastRowFirstColumn="0" w:lastRowLastColumn="0"/>
          <w:trHeight w:val="386"/>
          <w:jc w:val="center"/>
        </w:trPr>
        <w:tc>
          <w:tcPr>
            <w:tcW w:w="2517" w:type="dxa"/>
            <w:tcBorders>
              <w:top w:val="single" w:sz="4" w:space="0" w:color="4B3A2E" w:themeColor="text2"/>
            </w:tcBorders>
          </w:tcPr>
          <w:p w14:paraId="1872575A" w14:textId="5F092BAD" w:rsidR="00916E02" w:rsidRPr="00C26DB0" w:rsidRDefault="00916E02" w:rsidP="002003DC">
            <w:pPr>
              <w:spacing w:before="120" w:after="120"/>
              <w:ind w:left="158" w:right="158"/>
              <w:rPr>
                <w:color w:val="000000" w:themeColor="text1"/>
              </w:rPr>
            </w:pPr>
            <w:proofErr w:type="spellStart"/>
            <w:r w:rsidRPr="00C966BD">
              <w:rPr>
                <w:rFonts w:eastAsia="Century Gothic"/>
                <w:color w:val="000000"/>
              </w:rPr>
              <w:t>Designer_id</w:t>
            </w:r>
            <w:proofErr w:type="spellEnd"/>
          </w:p>
        </w:tc>
        <w:tc>
          <w:tcPr>
            <w:tcW w:w="2160" w:type="dxa"/>
            <w:tcBorders>
              <w:top w:val="single" w:sz="4" w:space="0" w:color="4B3A2E" w:themeColor="text2"/>
            </w:tcBorders>
          </w:tcPr>
          <w:p w14:paraId="758DCE3D" w14:textId="322E1BA0" w:rsidR="00916E02" w:rsidRPr="00C26DB0" w:rsidRDefault="00916E02" w:rsidP="002003DC">
            <w:pPr>
              <w:spacing w:before="120" w:after="120"/>
              <w:ind w:left="158" w:right="158"/>
              <w:rPr>
                <w:color w:val="000000" w:themeColor="text1"/>
              </w:rPr>
            </w:pPr>
            <w:r w:rsidRPr="00C966BD">
              <w:rPr>
                <w:rFonts w:eastAsia="Century Gothic"/>
                <w:color w:val="000000"/>
              </w:rPr>
              <w:t>Integer</w:t>
            </w:r>
          </w:p>
        </w:tc>
        <w:tc>
          <w:tcPr>
            <w:tcW w:w="2254" w:type="dxa"/>
            <w:tcBorders>
              <w:top w:val="single" w:sz="4" w:space="0" w:color="4B3A2E" w:themeColor="text2"/>
            </w:tcBorders>
          </w:tcPr>
          <w:p w14:paraId="5C2E035A" w14:textId="051AA2FE" w:rsidR="00916E02" w:rsidRPr="00C26DB0" w:rsidRDefault="00916E02" w:rsidP="002003DC">
            <w:pPr>
              <w:spacing w:before="120" w:after="120"/>
              <w:ind w:left="158" w:right="158"/>
              <w:rPr>
                <w:color w:val="000000" w:themeColor="text1"/>
              </w:rPr>
            </w:pPr>
            <w:r w:rsidRPr="00C966BD">
              <w:rPr>
                <w:rFonts w:eastAsia="Century Gothic"/>
                <w:color w:val="000000"/>
              </w:rPr>
              <w:t>PRIMARY KEY</w:t>
            </w:r>
          </w:p>
        </w:tc>
      </w:tr>
      <w:tr w:rsidR="00916E02" w:rsidRPr="0053111D" w14:paraId="131EF0E6" w14:textId="77777777" w:rsidTr="003C75BA">
        <w:trPr>
          <w:trHeight w:val="386"/>
          <w:jc w:val="center"/>
        </w:trPr>
        <w:tc>
          <w:tcPr>
            <w:tcW w:w="2517" w:type="dxa"/>
          </w:tcPr>
          <w:p w14:paraId="752C4BA4" w14:textId="0D3275E5" w:rsidR="00916E02" w:rsidRPr="00C26DB0" w:rsidRDefault="00916E02" w:rsidP="002003DC">
            <w:pPr>
              <w:spacing w:before="120" w:after="120"/>
              <w:ind w:left="158" w:right="158"/>
              <w:rPr>
                <w:color w:val="000000" w:themeColor="text1"/>
              </w:rPr>
            </w:pPr>
            <w:r w:rsidRPr="00C966BD">
              <w:rPr>
                <w:rFonts w:eastAsia="Century Gothic"/>
                <w:color w:val="000000"/>
              </w:rPr>
              <w:t>Brand</w:t>
            </w:r>
          </w:p>
        </w:tc>
        <w:tc>
          <w:tcPr>
            <w:tcW w:w="2160" w:type="dxa"/>
          </w:tcPr>
          <w:p w14:paraId="3F5EC9CA" w14:textId="5CC94EB1" w:rsidR="00916E02" w:rsidRPr="00C26DB0" w:rsidRDefault="00916E02" w:rsidP="002003DC">
            <w:pPr>
              <w:spacing w:before="120" w:after="120"/>
              <w:ind w:left="158" w:right="158"/>
              <w:rPr>
                <w:color w:val="000000" w:themeColor="text1"/>
              </w:rPr>
            </w:pPr>
            <w:r w:rsidRPr="00C966BD">
              <w:rPr>
                <w:rFonts w:eastAsia="Century Gothic"/>
                <w:color w:val="000000"/>
              </w:rPr>
              <w:t>String</w:t>
            </w:r>
          </w:p>
        </w:tc>
        <w:tc>
          <w:tcPr>
            <w:tcW w:w="2254" w:type="dxa"/>
          </w:tcPr>
          <w:p w14:paraId="327023EC" w14:textId="7A869D48" w:rsidR="00916E02" w:rsidRPr="00C26DB0" w:rsidRDefault="00916E02" w:rsidP="002003DC">
            <w:pPr>
              <w:spacing w:before="120" w:after="120"/>
              <w:ind w:left="158" w:right="158"/>
              <w:rPr>
                <w:color w:val="000000" w:themeColor="text1"/>
              </w:rPr>
            </w:pPr>
            <w:r w:rsidRPr="00C966BD">
              <w:rPr>
                <w:rFonts w:eastAsia="Century Gothic"/>
                <w:color w:val="000000"/>
              </w:rPr>
              <w:t>UNIQUE</w:t>
            </w:r>
          </w:p>
        </w:tc>
      </w:tr>
      <w:tr w:rsidR="00916E02" w:rsidRPr="0053111D" w14:paraId="5FEC4E26" w14:textId="77777777" w:rsidTr="003C75BA">
        <w:trPr>
          <w:cnfStyle w:val="000000100000" w:firstRow="0" w:lastRow="0" w:firstColumn="0" w:lastColumn="0" w:oddVBand="0" w:evenVBand="0" w:oddHBand="1" w:evenHBand="0" w:firstRowFirstColumn="0" w:firstRowLastColumn="0" w:lastRowFirstColumn="0" w:lastRowLastColumn="0"/>
          <w:trHeight w:val="386"/>
          <w:jc w:val="center"/>
        </w:trPr>
        <w:tc>
          <w:tcPr>
            <w:tcW w:w="2517" w:type="dxa"/>
          </w:tcPr>
          <w:p w14:paraId="250C6B11" w14:textId="33C83CFF" w:rsidR="00916E02" w:rsidRPr="00C26DB0" w:rsidRDefault="00916E02" w:rsidP="002003DC">
            <w:pPr>
              <w:spacing w:before="120" w:after="120"/>
              <w:ind w:left="158" w:right="158"/>
              <w:rPr>
                <w:color w:val="000000" w:themeColor="text1"/>
              </w:rPr>
            </w:pPr>
            <w:proofErr w:type="spellStart"/>
            <w:r w:rsidRPr="00C966BD">
              <w:rPr>
                <w:rFonts w:eastAsia="Century Gothic"/>
                <w:color w:val="000000"/>
              </w:rPr>
              <w:t>DName</w:t>
            </w:r>
            <w:proofErr w:type="spellEnd"/>
          </w:p>
        </w:tc>
        <w:tc>
          <w:tcPr>
            <w:tcW w:w="2160" w:type="dxa"/>
          </w:tcPr>
          <w:p w14:paraId="687437E6" w14:textId="50D42E66" w:rsidR="00916E02" w:rsidRPr="00C26DB0" w:rsidRDefault="00916E02" w:rsidP="002003DC">
            <w:pPr>
              <w:spacing w:before="120" w:after="120"/>
              <w:ind w:left="158" w:right="158"/>
              <w:rPr>
                <w:color w:val="000000" w:themeColor="text1"/>
              </w:rPr>
            </w:pPr>
            <w:r w:rsidRPr="00C966BD">
              <w:rPr>
                <w:rFonts w:eastAsia="Century Gothic"/>
                <w:color w:val="000000"/>
              </w:rPr>
              <w:t>String</w:t>
            </w:r>
          </w:p>
        </w:tc>
        <w:tc>
          <w:tcPr>
            <w:tcW w:w="2254" w:type="dxa"/>
          </w:tcPr>
          <w:p w14:paraId="4D9172C2" w14:textId="0FD67CCE" w:rsidR="00916E02" w:rsidRPr="00C26DB0" w:rsidRDefault="00916E02" w:rsidP="002003DC">
            <w:pPr>
              <w:spacing w:before="120" w:after="120"/>
              <w:ind w:left="158" w:right="158"/>
              <w:rPr>
                <w:color w:val="000000" w:themeColor="text1"/>
              </w:rPr>
            </w:pPr>
            <w:r w:rsidRPr="00C966BD">
              <w:rPr>
                <w:rFonts w:eastAsia="Century Gothic"/>
                <w:color w:val="000000"/>
              </w:rPr>
              <w:t>NOT NULL</w:t>
            </w:r>
          </w:p>
        </w:tc>
      </w:tr>
      <w:tr w:rsidR="00916E02" w:rsidRPr="0053111D" w14:paraId="3F25AA9B" w14:textId="77777777" w:rsidTr="003C75BA">
        <w:trPr>
          <w:trHeight w:val="386"/>
          <w:jc w:val="center"/>
        </w:trPr>
        <w:tc>
          <w:tcPr>
            <w:tcW w:w="2517" w:type="dxa"/>
          </w:tcPr>
          <w:p w14:paraId="077EE133" w14:textId="42018CE7" w:rsidR="00916E02" w:rsidRPr="00C26DB0" w:rsidRDefault="00916E02" w:rsidP="002003DC">
            <w:pPr>
              <w:spacing w:before="120" w:after="120"/>
              <w:ind w:left="158" w:right="158"/>
              <w:rPr>
                <w:color w:val="000000" w:themeColor="text1"/>
              </w:rPr>
            </w:pPr>
            <w:r w:rsidRPr="00C966BD">
              <w:rPr>
                <w:rFonts w:eastAsia="Century Gothic"/>
                <w:color w:val="000000"/>
              </w:rPr>
              <w:t>Password</w:t>
            </w:r>
          </w:p>
        </w:tc>
        <w:tc>
          <w:tcPr>
            <w:tcW w:w="2160" w:type="dxa"/>
          </w:tcPr>
          <w:p w14:paraId="29920964" w14:textId="7215519D" w:rsidR="00916E02" w:rsidRPr="00C26DB0" w:rsidRDefault="00916E02" w:rsidP="002003DC">
            <w:pPr>
              <w:spacing w:before="120" w:after="120"/>
              <w:ind w:left="158" w:right="158"/>
              <w:rPr>
                <w:color w:val="000000" w:themeColor="text1"/>
              </w:rPr>
            </w:pPr>
            <w:r w:rsidRPr="00C966BD">
              <w:rPr>
                <w:rFonts w:eastAsia="Century Gothic"/>
                <w:color w:val="000000"/>
              </w:rPr>
              <w:t xml:space="preserve"> String</w:t>
            </w:r>
          </w:p>
        </w:tc>
        <w:tc>
          <w:tcPr>
            <w:tcW w:w="2254" w:type="dxa"/>
          </w:tcPr>
          <w:p w14:paraId="627F0D14" w14:textId="1E3FC454" w:rsidR="00916E02" w:rsidRPr="00C26DB0" w:rsidRDefault="00916E02" w:rsidP="002003DC">
            <w:pPr>
              <w:spacing w:before="120" w:after="120"/>
              <w:ind w:left="158" w:right="158"/>
              <w:rPr>
                <w:color w:val="000000" w:themeColor="text1"/>
              </w:rPr>
            </w:pPr>
            <w:r w:rsidRPr="00C966BD">
              <w:rPr>
                <w:rFonts w:eastAsia="Century Gothic"/>
                <w:color w:val="000000"/>
              </w:rPr>
              <w:t>CHECK</w:t>
            </w:r>
          </w:p>
        </w:tc>
      </w:tr>
      <w:tr w:rsidR="00916E02" w:rsidRPr="0053111D" w14:paraId="1C1C8D68" w14:textId="77777777" w:rsidTr="003C75BA">
        <w:trPr>
          <w:cnfStyle w:val="000000100000" w:firstRow="0" w:lastRow="0" w:firstColumn="0" w:lastColumn="0" w:oddVBand="0" w:evenVBand="0" w:oddHBand="1" w:evenHBand="0" w:firstRowFirstColumn="0" w:firstRowLastColumn="0" w:lastRowFirstColumn="0" w:lastRowLastColumn="0"/>
          <w:trHeight w:val="386"/>
          <w:jc w:val="center"/>
        </w:trPr>
        <w:tc>
          <w:tcPr>
            <w:tcW w:w="2517" w:type="dxa"/>
          </w:tcPr>
          <w:p w14:paraId="230EDD31" w14:textId="4650502D" w:rsidR="00916E02" w:rsidRPr="00C26DB0" w:rsidRDefault="00916E02" w:rsidP="002003DC">
            <w:pPr>
              <w:spacing w:before="120" w:after="120"/>
              <w:ind w:left="158" w:right="158"/>
              <w:rPr>
                <w:color w:val="000000" w:themeColor="text1"/>
              </w:rPr>
            </w:pPr>
            <w:proofErr w:type="spellStart"/>
            <w:r w:rsidRPr="00C966BD">
              <w:rPr>
                <w:rFonts w:eastAsia="Century Gothic"/>
                <w:color w:val="000000"/>
              </w:rPr>
              <w:t>DEmail</w:t>
            </w:r>
            <w:proofErr w:type="spellEnd"/>
          </w:p>
        </w:tc>
        <w:tc>
          <w:tcPr>
            <w:tcW w:w="2160" w:type="dxa"/>
          </w:tcPr>
          <w:p w14:paraId="0C487553" w14:textId="0873FB8A" w:rsidR="00916E02" w:rsidRPr="00C26DB0" w:rsidRDefault="00916E02" w:rsidP="002003DC">
            <w:pPr>
              <w:spacing w:before="120" w:after="120"/>
              <w:ind w:left="158" w:right="158"/>
              <w:rPr>
                <w:color w:val="000000" w:themeColor="text1"/>
              </w:rPr>
            </w:pPr>
            <w:r w:rsidRPr="00C966BD">
              <w:rPr>
                <w:rFonts w:eastAsia="Century Gothic"/>
                <w:color w:val="000000"/>
              </w:rPr>
              <w:t>String</w:t>
            </w:r>
          </w:p>
        </w:tc>
        <w:tc>
          <w:tcPr>
            <w:tcW w:w="2254" w:type="dxa"/>
          </w:tcPr>
          <w:p w14:paraId="52C9A06E" w14:textId="70EA3AC9" w:rsidR="00916E02" w:rsidRPr="00C26DB0" w:rsidRDefault="00916E02" w:rsidP="002003DC">
            <w:pPr>
              <w:spacing w:before="120" w:after="120"/>
              <w:ind w:left="158" w:right="158"/>
              <w:rPr>
                <w:color w:val="000000" w:themeColor="text1"/>
              </w:rPr>
            </w:pPr>
            <w:r w:rsidRPr="00C966BD">
              <w:rPr>
                <w:rFonts w:eastAsia="Century Gothic"/>
                <w:color w:val="000000"/>
              </w:rPr>
              <w:t>CHECK</w:t>
            </w:r>
          </w:p>
        </w:tc>
      </w:tr>
      <w:tr w:rsidR="00916E02" w:rsidRPr="0053111D" w14:paraId="06FEF74D" w14:textId="77777777" w:rsidTr="003C75BA">
        <w:trPr>
          <w:trHeight w:val="386"/>
          <w:jc w:val="center"/>
        </w:trPr>
        <w:tc>
          <w:tcPr>
            <w:tcW w:w="2517" w:type="dxa"/>
          </w:tcPr>
          <w:p w14:paraId="0E698269" w14:textId="36FFB853" w:rsidR="00916E02" w:rsidRPr="00C26DB0" w:rsidRDefault="00916E02" w:rsidP="002003DC">
            <w:pPr>
              <w:spacing w:before="120" w:after="120"/>
              <w:ind w:left="158" w:right="158"/>
              <w:rPr>
                <w:color w:val="000000" w:themeColor="text1"/>
              </w:rPr>
            </w:pPr>
            <w:proofErr w:type="spellStart"/>
            <w:r w:rsidRPr="00C966BD">
              <w:rPr>
                <w:rFonts w:eastAsia="Century Gothic"/>
                <w:color w:val="000000"/>
              </w:rPr>
              <w:t>DPhoneNumber</w:t>
            </w:r>
            <w:proofErr w:type="spellEnd"/>
          </w:p>
        </w:tc>
        <w:tc>
          <w:tcPr>
            <w:tcW w:w="2160" w:type="dxa"/>
          </w:tcPr>
          <w:p w14:paraId="00BCAF65" w14:textId="75BE001B" w:rsidR="00916E02" w:rsidRPr="00C26DB0" w:rsidRDefault="00916E02" w:rsidP="002003DC">
            <w:pPr>
              <w:spacing w:before="120" w:after="120"/>
              <w:ind w:left="158" w:right="158"/>
              <w:rPr>
                <w:color w:val="000000" w:themeColor="text1"/>
              </w:rPr>
            </w:pPr>
            <w:r w:rsidRPr="00C966BD">
              <w:rPr>
                <w:rFonts w:eastAsia="Century Gothic"/>
                <w:color w:val="000000"/>
              </w:rPr>
              <w:t>Integer</w:t>
            </w:r>
          </w:p>
        </w:tc>
        <w:tc>
          <w:tcPr>
            <w:tcW w:w="2254" w:type="dxa"/>
          </w:tcPr>
          <w:p w14:paraId="61A16079" w14:textId="2FF283BD" w:rsidR="00916E02" w:rsidRPr="00C26DB0" w:rsidRDefault="00916E02" w:rsidP="002003DC">
            <w:pPr>
              <w:spacing w:before="120" w:after="120"/>
              <w:ind w:left="158" w:right="158"/>
              <w:rPr>
                <w:color w:val="000000" w:themeColor="text1"/>
              </w:rPr>
            </w:pPr>
            <w:r w:rsidRPr="00C966BD">
              <w:rPr>
                <w:rFonts w:eastAsia="Century Gothic"/>
                <w:color w:val="000000"/>
              </w:rPr>
              <w:t>CHECK</w:t>
            </w:r>
          </w:p>
        </w:tc>
      </w:tr>
      <w:tr w:rsidR="00916E02" w:rsidRPr="0053111D" w14:paraId="5988638F" w14:textId="77777777" w:rsidTr="003C75BA">
        <w:trPr>
          <w:cnfStyle w:val="000000100000" w:firstRow="0" w:lastRow="0" w:firstColumn="0" w:lastColumn="0" w:oddVBand="0" w:evenVBand="0" w:oddHBand="1" w:evenHBand="0" w:firstRowFirstColumn="0" w:firstRowLastColumn="0" w:lastRowFirstColumn="0" w:lastRowLastColumn="0"/>
          <w:trHeight w:val="386"/>
          <w:jc w:val="center"/>
        </w:trPr>
        <w:tc>
          <w:tcPr>
            <w:tcW w:w="2517" w:type="dxa"/>
            <w:tcBorders>
              <w:bottom w:val="single" w:sz="4" w:space="0" w:color="auto"/>
            </w:tcBorders>
          </w:tcPr>
          <w:p w14:paraId="7E61EEC7" w14:textId="7FA09AFE" w:rsidR="00916E02" w:rsidRPr="00C26DB0" w:rsidRDefault="00916E02" w:rsidP="002003DC">
            <w:pPr>
              <w:spacing w:before="120" w:after="120"/>
              <w:ind w:left="158" w:right="158"/>
              <w:rPr>
                <w:color w:val="000000" w:themeColor="text1"/>
              </w:rPr>
            </w:pPr>
            <w:proofErr w:type="spellStart"/>
            <w:r w:rsidRPr="00C966BD">
              <w:rPr>
                <w:rFonts w:eastAsia="Century Gothic"/>
                <w:color w:val="000000"/>
              </w:rPr>
              <w:t>Designer_rate</w:t>
            </w:r>
            <w:proofErr w:type="spellEnd"/>
          </w:p>
        </w:tc>
        <w:tc>
          <w:tcPr>
            <w:tcW w:w="2160" w:type="dxa"/>
            <w:tcBorders>
              <w:bottom w:val="single" w:sz="4" w:space="0" w:color="auto"/>
            </w:tcBorders>
          </w:tcPr>
          <w:p w14:paraId="0E125623" w14:textId="3C5E44EF" w:rsidR="00916E02" w:rsidRPr="00C26DB0" w:rsidRDefault="00916E02" w:rsidP="002003DC">
            <w:pPr>
              <w:spacing w:before="120" w:after="120"/>
              <w:ind w:left="158" w:right="158"/>
              <w:rPr>
                <w:color w:val="000000" w:themeColor="text1"/>
              </w:rPr>
            </w:pPr>
            <w:r w:rsidRPr="00C966BD">
              <w:rPr>
                <w:rFonts w:eastAsia="Century Gothic"/>
                <w:color w:val="000000"/>
              </w:rPr>
              <w:t>Fraction</w:t>
            </w:r>
          </w:p>
        </w:tc>
        <w:tc>
          <w:tcPr>
            <w:tcW w:w="2254" w:type="dxa"/>
            <w:tcBorders>
              <w:bottom w:val="single" w:sz="4" w:space="0" w:color="auto"/>
            </w:tcBorders>
          </w:tcPr>
          <w:p w14:paraId="707F2A58" w14:textId="6FA08D6B" w:rsidR="00916E02" w:rsidRPr="00C26DB0" w:rsidRDefault="00916E02" w:rsidP="002003DC">
            <w:pPr>
              <w:spacing w:before="120" w:after="120"/>
              <w:ind w:left="158" w:right="158"/>
              <w:rPr>
                <w:color w:val="000000" w:themeColor="text1"/>
              </w:rPr>
            </w:pPr>
            <w:r w:rsidRPr="00C966BD">
              <w:rPr>
                <w:rFonts w:eastAsia="Century Gothic"/>
                <w:color w:val="000000"/>
              </w:rPr>
              <w:t xml:space="preserve"> -</w:t>
            </w:r>
          </w:p>
        </w:tc>
      </w:tr>
    </w:tbl>
    <w:p w14:paraId="562E5E1E" w14:textId="573CCBE6" w:rsidR="00C94D3A" w:rsidRDefault="00C94D3A" w:rsidP="00C94D3A">
      <w:pPr>
        <w:pStyle w:val="testnormal"/>
        <w:framePr w:w="2995" w:h="360" w:hRule="exact" w:hSpace="187" w:wrap="around" w:vAnchor="text" w:hAnchor="page" w:xAlign="center" w:y="1"/>
        <w:spacing w:line="240" w:lineRule="auto"/>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3.12</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Designer</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4BDD8C00" w14:textId="77777777" w:rsidR="00C94D3A" w:rsidRPr="00D00DA2" w:rsidRDefault="00C94D3A" w:rsidP="00C94D3A">
      <w:pPr>
        <w:framePr w:w="2995" w:h="360" w:hRule="exact" w:hSpace="187" w:wrap="around" w:vAnchor="text" w:hAnchor="page" w:xAlign="center" w:y="1"/>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0D50B372" w14:textId="77777777" w:rsidR="00C94D3A" w:rsidRDefault="00C94D3A" w:rsidP="00C94D3A">
      <w:pPr>
        <w:pStyle w:val="grean"/>
        <w:framePr w:w="2995" w:h="360" w:hRule="exact" w:hSpace="187" w:wrap="around" w:vAnchor="text" w:hAnchor="page" w:xAlign="center" w:y="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C00CEEA" w14:textId="77777777" w:rsidR="00C94D3A" w:rsidRDefault="00C94D3A" w:rsidP="00C94D3A">
      <w:pPr>
        <w:pStyle w:val="grean"/>
        <w:framePr w:w="2995" w:h="360" w:hRule="exact" w:hSpace="187" w:wrap="around" w:vAnchor="text" w:hAnchor="page" w:xAlign="center" w:y="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60ED12E" w14:textId="77777777" w:rsidR="00C94D3A" w:rsidRPr="00722B1A" w:rsidRDefault="00C94D3A" w:rsidP="00C94D3A">
      <w:pPr>
        <w:pStyle w:val="grean"/>
        <w:framePr w:w="2995" w:h="360" w:hRule="exact" w:hSpace="187" w:wrap="around" w:vAnchor="text" w:hAnchor="page" w:xAlign="center" w:y="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17BBA63" w14:textId="77777777" w:rsidR="00C94D3A" w:rsidRPr="00722B1A" w:rsidRDefault="00C94D3A" w:rsidP="00C94D3A">
      <w:pPr>
        <w:pStyle w:val="grean"/>
        <w:framePr w:w="2995" w:h="360" w:hRule="exact" w:hSpace="187" w:wrap="around" w:vAnchor="text" w:hAnchor="page" w:xAlign="center" w:y="1"/>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24BDB9DF" w14:textId="77777777" w:rsidR="00A931B6" w:rsidRDefault="00A931B6" w:rsidP="00DE52D2">
      <w:pPr>
        <w:spacing w:after="60"/>
        <w:rPr>
          <w:color w:val="000000" w:themeColor="text1"/>
        </w:rPr>
      </w:pPr>
    </w:p>
    <w:p w14:paraId="123DF818" w14:textId="53BA7068" w:rsidR="00C26DB0" w:rsidRDefault="00A931B6" w:rsidP="00A931B6">
      <w:pPr>
        <w:spacing w:after="60"/>
        <w:ind w:firstLine="720"/>
        <w:rPr>
          <w:color w:val="000000" w:themeColor="text1"/>
        </w:rPr>
      </w:pPr>
      <w:r>
        <w:rPr>
          <w:color w:val="000000" w:themeColor="text1"/>
        </w:rPr>
        <w:t>Comment</w:t>
      </w:r>
    </w:p>
    <w:tbl>
      <w:tblPr>
        <w:tblStyle w:val="PlainTable5"/>
        <w:tblpPr w:leftFromText="180" w:rightFromText="180" w:vertAnchor="text" w:horzAnchor="page" w:tblpX="2958" w:tblpY="30"/>
        <w:tblW w:w="6935" w:type="dxa"/>
        <w:tblLayout w:type="fixed"/>
        <w:tblLook w:val="0420" w:firstRow="1" w:lastRow="0" w:firstColumn="0" w:lastColumn="0" w:noHBand="0" w:noVBand="1"/>
      </w:tblPr>
      <w:tblGrid>
        <w:gridCol w:w="2520"/>
        <w:gridCol w:w="2160"/>
        <w:gridCol w:w="2255"/>
      </w:tblGrid>
      <w:tr w:rsidR="00A931B6" w:rsidRPr="000B463E" w14:paraId="785CF7FE"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2520" w:type="dxa"/>
            <w:tcBorders>
              <w:top w:val="single" w:sz="4" w:space="0" w:color="4B3A2E" w:themeColor="text2"/>
              <w:bottom w:val="single" w:sz="4" w:space="0" w:color="4B3A2E" w:themeColor="text2"/>
            </w:tcBorders>
            <w:vAlign w:val="center"/>
          </w:tcPr>
          <w:p w14:paraId="7E410A5A" w14:textId="77777777" w:rsidR="00A931B6" w:rsidRPr="00A931B6" w:rsidRDefault="00A931B6" w:rsidP="00A931B6">
            <w:pPr>
              <w:spacing w:before="120" w:after="120"/>
              <w:ind w:left="158" w:right="158"/>
              <w:rPr>
                <w:b/>
                <w:i w:val="0"/>
                <w:iCs w:val="0"/>
                <w:color w:val="000000" w:themeColor="text1"/>
              </w:rPr>
            </w:pPr>
            <w:r w:rsidRPr="00A931B6">
              <w:rPr>
                <w:b/>
                <w:i w:val="0"/>
                <w:iCs w:val="0"/>
                <w:color w:val="000000" w:themeColor="text1"/>
              </w:rPr>
              <w:t>Attribute</w:t>
            </w:r>
          </w:p>
        </w:tc>
        <w:tc>
          <w:tcPr>
            <w:tcW w:w="2160" w:type="dxa"/>
            <w:tcBorders>
              <w:top w:val="single" w:sz="4" w:space="0" w:color="4B3A2E" w:themeColor="text2"/>
              <w:bottom w:val="single" w:sz="4" w:space="0" w:color="4B3A2E" w:themeColor="text2"/>
            </w:tcBorders>
            <w:vAlign w:val="center"/>
          </w:tcPr>
          <w:p w14:paraId="20371622" w14:textId="77777777" w:rsidR="00A931B6" w:rsidRPr="00A931B6" w:rsidRDefault="00A931B6" w:rsidP="00A931B6">
            <w:pPr>
              <w:spacing w:before="120" w:after="120"/>
              <w:ind w:left="158" w:right="158"/>
              <w:rPr>
                <w:b/>
                <w:i w:val="0"/>
                <w:iCs w:val="0"/>
                <w:color w:val="000000" w:themeColor="text1"/>
              </w:rPr>
            </w:pPr>
            <w:r w:rsidRPr="00A931B6">
              <w:rPr>
                <w:b/>
                <w:i w:val="0"/>
                <w:iCs w:val="0"/>
                <w:color w:val="000000" w:themeColor="text1"/>
              </w:rPr>
              <w:t>Data Type</w:t>
            </w:r>
          </w:p>
        </w:tc>
        <w:tc>
          <w:tcPr>
            <w:tcW w:w="2255" w:type="dxa"/>
            <w:tcBorders>
              <w:top w:val="single" w:sz="4" w:space="0" w:color="4B3A2E" w:themeColor="text2"/>
              <w:bottom w:val="single" w:sz="4" w:space="0" w:color="4B3A2E" w:themeColor="text2"/>
            </w:tcBorders>
            <w:vAlign w:val="center"/>
          </w:tcPr>
          <w:p w14:paraId="7C58DE81" w14:textId="77777777" w:rsidR="00A931B6" w:rsidRPr="00A931B6" w:rsidRDefault="00A931B6" w:rsidP="00A931B6">
            <w:pPr>
              <w:spacing w:before="120" w:after="120"/>
              <w:ind w:left="158" w:right="158"/>
              <w:rPr>
                <w:b/>
                <w:i w:val="0"/>
                <w:iCs w:val="0"/>
                <w:color w:val="000000" w:themeColor="text1"/>
              </w:rPr>
            </w:pPr>
            <w:r w:rsidRPr="00A931B6">
              <w:rPr>
                <w:b/>
                <w:i w:val="0"/>
                <w:iCs w:val="0"/>
                <w:color w:val="000000" w:themeColor="text1"/>
              </w:rPr>
              <w:t>Constraint</w:t>
            </w:r>
          </w:p>
        </w:tc>
      </w:tr>
      <w:tr w:rsidR="00916E02" w:rsidRPr="000B463E" w14:paraId="34FDAAE5" w14:textId="77777777" w:rsidTr="003C75BA">
        <w:trPr>
          <w:cnfStyle w:val="000000100000" w:firstRow="0" w:lastRow="0" w:firstColumn="0" w:lastColumn="0" w:oddVBand="0" w:evenVBand="0" w:oddHBand="1" w:evenHBand="0" w:firstRowFirstColumn="0" w:firstRowLastColumn="0" w:lastRowFirstColumn="0" w:lastRowLastColumn="0"/>
          <w:trHeight w:val="539"/>
        </w:trPr>
        <w:tc>
          <w:tcPr>
            <w:tcW w:w="2520" w:type="dxa"/>
          </w:tcPr>
          <w:p w14:paraId="21A2B24D" w14:textId="6CA8514A" w:rsidR="00916E02" w:rsidRPr="00A931B6" w:rsidRDefault="00916E02" w:rsidP="00916E02">
            <w:pPr>
              <w:spacing w:before="120" w:after="120"/>
              <w:ind w:left="158" w:right="158"/>
              <w:rPr>
                <w:color w:val="000000" w:themeColor="text1"/>
              </w:rPr>
            </w:pPr>
            <w:proofErr w:type="spellStart"/>
            <w:r w:rsidRPr="00C966BD">
              <w:rPr>
                <w:rFonts w:eastAsia="Century Gothic"/>
                <w:color w:val="000000"/>
              </w:rPr>
              <w:t>CName</w:t>
            </w:r>
            <w:proofErr w:type="spellEnd"/>
          </w:p>
        </w:tc>
        <w:tc>
          <w:tcPr>
            <w:tcW w:w="2160" w:type="dxa"/>
          </w:tcPr>
          <w:p w14:paraId="799F0484" w14:textId="08ADB7A3" w:rsidR="00916E02" w:rsidRPr="00A931B6" w:rsidRDefault="00916E02" w:rsidP="00916E02">
            <w:pPr>
              <w:spacing w:before="120" w:after="120"/>
              <w:ind w:left="158" w:right="158"/>
              <w:rPr>
                <w:color w:val="000000" w:themeColor="text1"/>
              </w:rPr>
            </w:pPr>
            <w:r w:rsidRPr="00C966BD">
              <w:rPr>
                <w:rFonts w:eastAsia="Century Gothic"/>
                <w:color w:val="000000"/>
              </w:rPr>
              <w:t>String</w:t>
            </w:r>
          </w:p>
        </w:tc>
        <w:tc>
          <w:tcPr>
            <w:tcW w:w="2255" w:type="dxa"/>
          </w:tcPr>
          <w:p w14:paraId="647D4645" w14:textId="14F4BAB1" w:rsidR="00916E02" w:rsidRPr="00A931B6" w:rsidRDefault="00916E02" w:rsidP="00916E02">
            <w:pPr>
              <w:spacing w:before="120" w:after="120"/>
              <w:ind w:left="158" w:right="158"/>
              <w:rPr>
                <w:color w:val="000000" w:themeColor="text1"/>
              </w:rPr>
            </w:pPr>
            <w:r w:rsidRPr="00C966BD">
              <w:rPr>
                <w:rFonts w:eastAsia="Century Gothic"/>
                <w:color w:val="000000"/>
              </w:rPr>
              <w:t>FOREIGN KEY</w:t>
            </w:r>
          </w:p>
        </w:tc>
      </w:tr>
      <w:tr w:rsidR="00916E02" w:rsidRPr="000B463E" w14:paraId="23D91426" w14:textId="77777777" w:rsidTr="003C75BA">
        <w:trPr>
          <w:trHeight w:val="386"/>
        </w:trPr>
        <w:tc>
          <w:tcPr>
            <w:tcW w:w="2520" w:type="dxa"/>
          </w:tcPr>
          <w:p w14:paraId="0291E744" w14:textId="31195152" w:rsidR="00916E02" w:rsidRPr="00A931B6" w:rsidRDefault="00916E02" w:rsidP="00916E02">
            <w:pPr>
              <w:spacing w:before="120" w:after="120"/>
              <w:ind w:left="158" w:right="158"/>
              <w:rPr>
                <w:color w:val="000000" w:themeColor="text1"/>
              </w:rPr>
            </w:pPr>
            <w:proofErr w:type="spellStart"/>
            <w:r w:rsidRPr="00C966BD">
              <w:rPr>
                <w:rFonts w:eastAsia="Century Gothic"/>
                <w:color w:val="000000"/>
              </w:rPr>
              <w:t>Item_id</w:t>
            </w:r>
            <w:proofErr w:type="spellEnd"/>
          </w:p>
        </w:tc>
        <w:tc>
          <w:tcPr>
            <w:tcW w:w="2160" w:type="dxa"/>
          </w:tcPr>
          <w:p w14:paraId="3261C78A" w14:textId="5AA4E7FA" w:rsidR="00916E02" w:rsidRPr="00A931B6" w:rsidRDefault="00916E02" w:rsidP="00916E02">
            <w:pPr>
              <w:spacing w:before="120" w:after="120"/>
              <w:ind w:left="158" w:right="158"/>
              <w:rPr>
                <w:color w:val="000000" w:themeColor="text1"/>
              </w:rPr>
            </w:pPr>
            <w:r w:rsidRPr="00C966BD">
              <w:rPr>
                <w:rFonts w:eastAsia="Century Gothic"/>
                <w:color w:val="000000"/>
              </w:rPr>
              <w:t>Integer</w:t>
            </w:r>
          </w:p>
        </w:tc>
        <w:tc>
          <w:tcPr>
            <w:tcW w:w="2255" w:type="dxa"/>
          </w:tcPr>
          <w:p w14:paraId="6C30B693" w14:textId="3C0BBD9F" w:rsidR="00916E02" w:rsidRPr="00A931B6" w:rsidRDefault="00916E02" w:rsidP="00916E02">
            <w:pPr>
              <w:spacing w:before="120" w:after="120"/>
              <w:ind w:left="158" w:right="158"/>
              <w:rPr>
                <w:color w:val="000000" w:themeColor="text1"/>
              </w:rPr>
            </w:pPr>
            <w:r w:rsidRPr="00C966BD">
              <w:rPr>
                <w:rFonts w:eastAsia="Century Gothic"/>
                <w:color w:val="000000"/>
              </w:rPr>
              <w:t>FOREIGN KEY</w:t>
            </w:r>
          </w:p>
        </w:tc>
      </w:tr>
      <w:tr w:rsidR="00916E02" w:rsidRPr="000B463E" w14:paraId="49D1FAAC"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tcBorders>
              <w:bottom w:val="single" w:sz="4" w:space="0" w:color="auto"/>
            </w:tcBorders>
          </w:tcPr>
          <w:p w14:paraId="59E6BB43" w14:textId="3A895344" w:rsidR="00916E02" w:rsidRPr="00A931B6" w:rsidRDefault="00916E02" w:rsidP="00916E02">
            <w:pPr>
              <w:spacing w:before="120" w:after="120"/>
              <w:ind w:left="158" w:right="158"/>
              <w:rPr>
                <w:color w:val="000000" w:themeColor="text1"/>
              </w:rPr>
            </w:pPr>
            <w:r w:rsidRPr="00C966BD">
              <w:rPr>
                <w:rFonts w:eastAsia="Century Gothic"/>
                <w:color w:val="000000"/>
              </w:rPr>
              <w:t>Discussion</w:t>
            </w:r>
          </w:p>
        </w:tc>
        <w:tc>
          <w:tcPr>
            <w:tcW w:w="2160" w:type="dxa"/>
            <w:tcBorders>
              <w:bottom w:val="single" w:sz="4" w:space="0" w:color="auto"/>
            </w:tcBorders>
          </w:tcPr>
          <w:p w14:paraId="03AAE1CB" w14:textId="23015413" w:rsidR="00916E02" w:rsidRPr="00A931B6" w:rsidRDefault="00916E02" w:rsidP="00916E02">
            <w:pPr>
              <w:spacing w:before="120" w:after="120"/>
              <w:ind w:left="158" w:right="158"/>
              <w:rPr>
                <w:color w:val="000000" w:themeColor="text1"/>
              </w:rPr>
            </w:pPr>
            <w:r w:rsidRPr="00C966BD">
              <w:rPr>
                <w:rFonts w:eastAsia="Century Gothic"/>
                <w:color w:val="000000"/>
              </w:rPr>
              <w:t>String</w:t>
            </w:r>
          </w:p>
        </w:tc>
        <w:tc>
          <w:tcPr>
            <w:tcW w:w="2255" w:type="dxa"/>
            <w:tcBorders>
              <w:bottom w:val="single" w:sz="4" w:space="0" w:color="auto"/>
            </w:tcBorders>
          </w:tcPr>
          <w:p w14:paraId="4DA4E42A" w14:textId="65D999E5" w:rsidR="00916E02" w:rsidRPr="00A931B6" w:rsidRDefault="00916E02" w:rsidP="00916E02">
            <w:pPr>
              <w:spacing w:before="120" w:after="120"/>
              <w:ind w:left="158" w:right="158"/>
              <w:rPr>
                <w:color w:val="000000" w:themeColor="text1"/>
              </w:rPr>
            </w:pPr>
            <w:r w:rsidRPr="00C966BD">
              <w:rPr>
                <w:rFonts w:eastAsia="Century Gothic"/>
                <w:color w:val="000000"/>
              </w:rPr>
              <w:t xml:space="preserve"> -</w:t>
            </w:r>
          </w:p>
        </w:tc>
      </w:tr>
    </w:tbl>
    <w:p w14:paraId="6D237F66" w14:textId="3355703C" w:rsidR="00C26DB0" w:rsidRPr="00A931B6" w:rsidRDefault="00A931B6" w:rsidP="00A931B6">
      <w:pPr>
        <w:spacing w:after="60" w:line="288" w:lineRule="auto"/>
        <w:rPr>
          <w:color w:val="000000" w:themeColor="text1"/>
        </w:rPr>
      </w:pPr>
      <w:r>
        <w:rPr>
          <w:color w:val="000000" w:themeColor="text1"/>
        </w:rPr>
        <w:tab/>
      </w:r>
    </w:p>
    <w:p w14:paraId="05DB6811" w14:textId="77777777" w:rsidR="00C26DB0" w:rsidRDefault="00C26DB0" w:rsidP="00C26DB0">
      <w:pPr>
        <w:pStyle w:val="ListParagraph"/>
        <w:spacing w:after="60" w:line="288" w:lineRule="auto"/>
        <w:ind w:left="720" w:firstLine="0"/>
        <w:rPr>
          <w:color w:val="000000" w:themeColor="text1"/>
        </w:rPr>
      </w:pPr>
    </w:p>
    <w:p w14:paraId="259B9957" w14:textId="77777777" w:rsidR="00A931B6" w:rsidRPr="00DE52D2" w:rsidRDefault="00A931B6" w:rsidP="00DE52D2">
      <w:pPr>
        <w:spacing w:after="60" w:line="288" w:lineRule="auto"/>
        <w:rPr>
          <w:color w:val="000000" w:themeColor="text1"/>
        </w:rPr>
      </w:pPr>
    </w:p>
    <w:p w14:paraId="54C2B3DA" w14:textId="77777777" w:rsidR="00A931B6" w:rsidRDefault="00A931B6" w:rsidP="00C26DB0">
      <w:pPr>
        <w:pStyle w:val="ListParagraph"/>
        <w:spacing w:after="60" w:line="288" w:lineRule="auto"/>
        <w:ind w:left="720" w:firstLine="0"/>
        <w:rPr>
          <w:color w:val="000000" w:themeColor="text1"/>
        </w:rPr>
      </w:pPr>
    </w:p>
    <w:p w14:paraId="6E2F2B0C" w14:textId="77777777" w:rsidR="007C2F22" w:rsidRDefault="007C2F22" w:rsidP="007C2F22">
      <w:pPr>
        <w:pStyle w:val="testnormal"/>
        <w:framePr w:w="3735" w:h="349" w:hRule="exact" w:hSpace="187" w:wrap="around" w:vAnchor="text" w:hAnchor="page" w:x="4459" w:y="656"/>
        <w:spacing w:line="240" w:lineRule="auto"/>
        <w:jc w:val="cente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3.13.</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Tables -</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Comment</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229366D8" w14:textId="77777777" w:rsidR="007C2F22" w:rsidRPr="00D00DA2" w:rsidRDefault="007C2F22" w:rsidP="007C2F22">
      <w:pPr>
        <w:framePr w:w="3735" w:h="349" w:hRule="exact" w:hSpace="187" w:wrap="around" w:vAnchor="text" w:hAnchor="page" w:x="4459" w:y="656"/>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0BDD2D23" w14:textId="77777777" w:rsidR="007C2F22" w:rsidRDefault="007C2F22" w:rsidP="007C2F22">
      <w:pPr>
        <w:pStyle w:val="grean"/>
        <w:framePr w:w="3735" w:h="349" w:hRule="exact" w:hSpace="187" w:wrap="around" w:vAnchor="text" w:hAnchor="page" w:x="4459" w:y="656"/>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F1941D3" w14:textId="77777777" w:rsidR="007C2F22" w:rsidRDefault="007C2F22" w:rsidP="007C2F22">
      <w:pPr>
        <w:pStyle w:val="grean"/>
        <w:framePr w:w="3735" w:h="349" w:hRule="exact" w:hSpace="187" w:wrap="around" w:vAnchor="text" w:hAnchor="page" w:x="4459" w:y="656"/>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46FF18A3" w14:textId="77777777" w:rsidR="007C2F22" w:rsidRPr="00722B1A" w:rsidRDefault="007C2F22" w:rsidP="007C2F22">
      <w:pPr>
        <w:pStyle w:val="grean"/>
        <w:framePr w:w="3735" w:h="349" w:hRule="exact" w:hSpace="187" w:wrap="around" w:vAnchor="text" w:hAnchor="page" w:x="4459" w:y="656"/>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43610F04" w14:textId="77777777" w:rsidR="007C2F22" w:rsidRPr="00722B1A" w:rsidRDefault="007C2F22" w:rsidP="007C2F22">
      <w:pPr>
        <w:pStyle w:val="grean"/>
        <w:framePr w:w="3735" w:h="349" w:hRule="exact" w:hSpace="187" w:wrap="around" w:vAnchor="text" w:hAnchor="page" w:x="4459" w:y="656"/>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4C7A84FE" w14:textId="77777777" w:rsidR="00A931B6" w:rsidRDefault="00A931B6" w:rsidP="00C26DB0">
      <w:pPr>
        <w:pStyle w:val="ListParagraph"/>
        <w:spacing w:after="60" w:line="288" w:lineRule="auto"/>
        <w:ind w:left="720" w:firstLine="0"/>
        <w:rPr>
          <w:color w:val="000000" w:themeColor="text1"/>
        </w:rPr>
      </w:pPr>
    </w:p>
    <w:p w14:paraId="134CD31A" w14:textId="77777777" w:rsidR="00A931B6" w:rsidRPr="00C26DB0" w:rsidRDefault="00A931B6" w:rsidP="00C26DB0">
      <w:pPr>
        <w:pStyle w:val="ListParagraph"/>
        <w:spacing w:after="60" w:line="288" w:lineRule="auto"/>
        <w:ind w:left="720" w:firstLine="0"/>
        <w:rPr>
          <w:color w:val="000000" w:themeColor="text1"/>
        </w:rPr>
      </w:pPr>
    </w:p>
    <w:tbl>
      <w:tblPr>
        <w:tblStyle w:val="PlainTable5"/>
        <w:tblpPr w:leftFromText="180" w:rightFromText="180" w:vertAnchor="text" w:horzAnchor="page" w:tblpX="2926" w:tblpY="365"/>
        <w:tblW w:w="6932" w:type="dxa"/>
        <w:tblLayout w:type="fixed"/>
        <w:tblLook w:val="0420" w:firstRow="1" w:lastRow="0" w:firstColumn="0" w:lastColumn="0" w:noHBand="0" w:noVBand="1"/>
      </w:tblPr>
      <w:tblGrid>
        <w:gridCol w:w="2520"/>
        <w:gridCol w:w="2160"/>
        <w:gridCol w:w="2252"/>
      </w:tblGrid>
      <w:tr w:rsidR="00C26DB0" w:rsidRPr="000B463E" w14:paraId="148900FC"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2520" w:type="dxa"/>
            <w:tcBorders>
              <w:top w:val="single" w:sz="4" w:space="0" w:color="4B3A2E" w:themeColor="text2"/>
              <w:bottom w:val="single" w:sz="4" w:space="0" w:color="4B3A2E" w:themeColor="text2"/>
            </w:tcBorders>
            <w:vAlign w:val="center"/>
          </w:tcPr>
          <w:p w14:paraId="697204BD" w14:textId="77777777" w:rsidR="00C26DB0" w:rsidRPr="000B463E" w:rsidRDefault="00C26DB0" w:rsidP="002003DC">
            <w:pPr>
              <w:spacing w:before="120" w:after="120"/>
              <w:ind w:left="158" w:right="158"/>
              <w:rPr>
                <w:b/>
                <w:i w:val="0"/>
                <w:iCs w:val="0"/>
                <w:color w:val="000000" w:themeColor="text1"/>
              </w:rPr>
            </w:pPr>
            <w:r w:rsidRPr="000B463E">
              <w:rPr>
                <w:b/>
                <w:i w:val="0"/>
                <w:iCs w:val="0"/>
                <w:color w:val="000000" w:themeColor="text1"/>
              </w:rPr>
              <w:lastRenderedPageBreak/>
              <w:t>Attribute</w:t>
            </w:r>
          </w:p>
        </w:tc>
        <w:tc>
          <w:tcPr>
            <w:tcW w:w="2160" w:type="dxa"/>
            <w:tcBorders>
              <w:top w:val="single" w:sz="4" w:space="0" w:color="4B3A2E" w:themeColor="text2"/>
              <w:bottom w:val="single" w:sz="4" w:space="0" w:color="4B3A2E" w:themeColor="text2"/>
            </w:tcBorders>
            <w:vAlign w:val="center"/>
          </w:tcPr>
          <w:p w14:paraId="562CBEEB" w14:textId="77777777" w:rsidR="00C26DB0" w:rsidRPr="000B463E" w:rsidRDefault="00C26DB0" w:rsidP="002003DC">
            <w:pPr>
              <w:spacing w:before="120" w:after="120"/>
              <w:ind w:left="158" w:right="158"/>
              <w:rPr>
                <w:b/>
                <w:i w:val="0"/>
                <w:iCs w:val="0"/>
                <w:color w:val="000000" w:themeColor="text1"/>
              </w:rPr>
            </w:pPr>
            <w:r w:rsidRPr="000B463E">
              <w:rPr>
                <w:b/>
                <w:i w:val="0"/>
                <w:iCs w:val="0"/>
                <w:color w:val="000000" w:themeColor="text1"/>
              </w:rPr>
              <w:t>Data Type</w:t>
            </w:r>
          </w:p>
        </w:tc>
        <w:tc>
          <w:tcPr>
            <w:tcW w:w="2252" w:type="dxa"/>
            <w:tcBorders>
              <w:top w:val="single" w:sz="4" w:space="0" w:color="4B3A2E" w:themeColor="text2"/>
              <w:bottom w:val="single" w:sz="4" w:space="0" w:color="4B3A2E" w:themeColor="text2"/>
            </w:tcBorders>
            <w:vAlign w:val="center"/>
          </w:tcPr>
          <w:p w14:paraId="0DA52BAB" w14:textId="77777777" w:rsidR="00C26DB0" w:rsidRPr="000B463E" w:rsidRDefault="00C26DB0" w:rsidP="002003DC">
            <w:pPr>
              <w:spacing w:before="120" w:after="120"/>
              <w:ind w:left="158" w:right="158"/>
              <w:rPr>
                <w:b/>
                <w:i w:val="0"/>
                <w:iCs w:val="0"/>
                <w:color w:val="000000" w:themeColor="text1"/>
              </w:rPr>
            </w:pPr>
            <w:r w:rsidRPr="000B463E">
              <w:rPr>
                <w:b/>
                <w:i w:val="0"/>
                <w:iCs w:val="0"/>
                <w:color w:val="000000" w:themeColor="text1"/>
              </w:rPr>
              <w:t>Constraint</w:t>
            </w:r>
          </w:p>
        </w:tc>
      </w:tr>
      <w:tr w:rsidR="00916E02" w:rsidRPr="000B463E" w14:paraId="6DFF7374" w14:textId="77777777" w:rsidTr="003C75BA">
        <w:trPr>
          <w:cnfStyle w:val="000000100000" w:firstRow="0" w:lastRow="0" w:firstColumn="0" w:lastColumn="0" w:oddVBand="0" w:evenVBand="0" w:oddHBand="1" w:evenHBand="0" w:firstRowFirstColumn="0" w:firstRowLastColumn="0" w:lastRowFirstColumn="0" w:lastRowLastColumn="0"/>
          <w:trHeight w:val="539"/>
        </w:trPr>
        <w:tc>
          <w:tcPr>
            <w:tcW w:w="2520" w:type="dxa"/>
            <w:tcBorders>
              <w:top w:val="single" w:sz="4" w:space="0" w:color="4B3A2E" w:themeColor="text2"/>
            </w:tcBorders>
            <w:vAlign w:val="center"/>
          </w:tcPr>
          <w:p w14:paraId="66F7906C" w14:textId="192E4195" w:rsidR="00916E02" w:rsidRPr="000B463E" w:rsidRDefault="00916E02" w:rsidP="00916E02">
            <w:pPr>
              <w:spacing w:before="120" w:after="120"/>
              <w:ind w:left="158" w:right="158"/>
              <w:rPr>
                <w:color w:val="000000" w:themeColor="text1"/>
              </w:rPr>
            </w:pPr>
            <w:proofErr w:type="spellStart"/>
            <w:r w:rsidRPr="00C966BD">
              <w:rPr>
                <w:rFonts w:eastAsia="Century Gothic"/>
                <w:color w:val="000000"/>
              </w:rPr>
              <w:t>Item_id</w:t>
            </w:r>
            <w:proofErr w:type="spellEnd"/>
          </w:p>
        </w:tc>
        <w:tc>
          <w:tcPr>
            <w:tcW w:w="2160" w:type="dxa"/>
            <w:tcBorders>
              <w:top w:val="single" w:sz="4" w:space="0" w:color="4B3A2E" w:themeColor="text2"/>
            </w:tcBorders>
            <w:vAlign w:val="center"/>
          </w:tcPr>
          <w:p w14:paraId="426C6703" w14:textId="1418E147" w:rsidR="00916E02" w:rsidRPr="000B463E" w:rsidRDefault="00916E02" w:rsidP="00916E02">
            <w:pPr>
              <w:spacing w:before="120" w:after="120"/>
              <w:ind w:left="158" w:right="158"/>
              <w:rPr>
                <w:color w:val="000000" w:themeColor="text1"/>
              </w:rPr>
            </w:pPr>
            <w:r w:rsidRPr="00C966BD">
              <w:rPr>
                <w:rFonts w:eastAsia="Century Gothic"/>
                <w:color w:val="000000"/>
              </w:rPr>
              <w:t>Integer</w:t>
            </w:r>
          </w:p>
        </w:tc>
        <w:tc>
          <w:tcPr>
            <w:tcW w:w="2252" w:type="dxa"/>
            <w:tcBorders>
              <w:top w:val="single" w:sz="4" w:space="0" w:color="4B3A2E" w:themeColor="text2"/>
            </w:tcBorders>
            <w:vAlign w:val="center"/>
          </w:tcPr>
          <w:p w14:paraId="53B8A785" w14:textId="6E7D6899" w:rsidR="00916E02" w:rsidRPr="000B463E" w:rsidRDefault="00916E02" w:rsidP="00916E02">
            <w:pPr>
              <w:spacing w:before="120" w:after="120"/>
              <w:ind w:left="158" w:right="158"/>
              <w:rPr>
                <w:color w:val="000000" w:themeColor="text1"/>
              </w:rPr>
            </w:pPr>
            <w:r w:rsidRPr="00C966BD">
              <w:rPr>
                <w:rFonts w:eastAsia="Century Gothic"/>
                <w:color w:val="000000"/>
              </w:rPr>
              <w:t>PRIMARY KEY</w:t>
            </w:r>
          </w:p>
        </w:tc>
      </w:tr>
      <w:tr w:rsidR="00916E02" w:rsidRPr="000B463E" w14:paraId="65497B7B" w14:textId="77777777" w:rsidTr="003C75BA">
        <w:trPr>
          <w:trHeight w:val="386"/>
        </w:trPr>
        <w:tc>
          <w:tcPr>
            <w:tcW w:w="2520" w:type="dxa"/>
            <w:vAlign w:val="center"/>
          </w:tcPr>
          <w:p w14:paraId="7BFD16AF" w14:textId="380F8F83" w:rsidR="00916E02" w:rsidRPr="000B463E" w:rsidRDefault="00916E02" w:rsidP="00916E02">
            <w:pPr>
              <w:spacing w:before="120" w:after="120"/>
              <w:ind w:left="158" w:right="158"/>
              <w:rPr>
                <w:color w:val="000000" w:themeColor="text1"/>
              </w:rPr>
            </w:pPr>
            <w:proofErr w:type="spellStart"/>
            <w:r w:rsidRPr="00C966BD">
              <w:rPr>
                <w:rFonts w:eastAsia="Century Gothic"/>
                <w:color w:val="000000"/>
              </w:rPr>
              <w:t>Item_details</w:t>
            </w:r>
            <w:proofErr w:type="spellEnd"/>
          </w:p>
        </w:tc>
        <w:tc>
          <w:tcPr>
            <w:tcW w:w="2160" w:type="dxa"/>
            <w:vAlign w:val="center"/>
          </w:tcPr>
          <w:p w14:paraId="375C26FE" w14:textId="79412BC7" w:rsidR="00916E02" w:rsidRPr="000B463E" w:rsidRDefault="00916E02" w:rsidP="00916E02">
            <w:pPr>
              <w:spacing w:before="120" w:after="120"/>
              <w:ind w:left="158" w:right="158"/>
              <w:rPr>
                <w:color w:val="000000" w:themeColor="text1"/>
              </w:rPr>
            </w:pPr>
            <w:r w:rsidRPr="00C966BD">
              <w:rPr>
                <w:rFonts w:eastAsia="Century Gothic"/>
                <w:color w:val="000000"/>
              </w:rPr>
              <w:t xml:space="preserve">Object </w:t>
            </w:r>
          </w:p>
        </w:tc>
        <w:tc>
          <w:tcPr>
            <w:tcW w:w="2252" w:type="dxa"/>
            <w:vAlign w:val="center"/>
          </w:tcPr>
          <w:p w14:paraId="6550BC02" w14:textId="395C9720" w:rsidR="00916E02" w:rsidRPr="000B463E" w:rsidRDefault="00916E02" w:rsidP="00916E02">
            <w:pPr>
              <w:spacing w:before="120" w:after="120"/>
              <w:ind w:left="158" w:right="158"/>
              <w:rPr>
                <w:color w:val="000000" w:themeColor="text1"/>
              </w:rPr>
            </w:pPr>
            <w:r w:rsidRPr="00C966BD">
              <w:rPr>
                <w:rFonts w:eastAsia="Century Gothic"/>
                <w:color w:val="000000"/>
              </w:rPr>
              <w:t>NOT NULL</w:t>
            </w:r>
          </w:p>
        </w:tc>
      </w:tr>
      <w:tr w:rsidR="00916E02" w:rsidRPr="000B463E" w14:paraId="25C74AFD"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vAlign w:val="center"/>
          </w:tcPr>
          <w:p w14:paraId="4F1306F5" w14:textId="1BEE5585" w:rsidR="00916E02" w:rsidRPr="000B463E" w:rsidRDefault="00916E02" w:rsidP="00916E02">
            <w:pPr>
              <w:spacing w:before="120" w:after="120"/>
              <w:ind w:left="158" w:right="158"/>
              <w:rPr>
                <w:color w:val="000000" w:themeColor="text1"/>
              </w:rPr>
            </w:pPr>
            <w:proofErr w:type="spellStart"/>
            <w:r w:rsidRPr="00C966BD">
              <w:rPr>
                <w:rFonts w:eastAsia="Century Gothic"/>
                <w:color w:val="000000"/>
              </w:rPr>
              <w:t>Item_rate</w:t>
            </w:r>
            <w:proofErr w:type="spellEnd"/>
          </w:p>
        </w:tc>
        <w:tc>
          <w:tcPr>
            <w:tcW w:w="2160" w:type="dxa"/>
            <w:vAlign w:val="center"/>
          </w:tcPr>
          <w:p w14:paraId="27FEC6B6" w14:textId="1C884F04" w:rsidR="00916E02" w:rsidRPr="000B463E" w:rsidRDefault="00916E02" w:rsidP="00916E02">
            <w:pPr>
              <w:spacing w:before="120" w:after="120"/>
              <w:ind w:left="158" w:right="158"/>
              <w:rPr>
                <w:color w:val="000000" w:themeColor="text1"/>
              </w:rPr>
            </w:pPr>
            <w:r w:rsidRPr="00C966BD">
              <w:rPr>
                <w:rFonts w:eastAsia="Century Gothic"/>
                <w:color w:val="000000"/>
              </w:rPr>
              <w:t>Fraction</w:t>
            </w:r>
          </w:p>
        </w:tc>
        <w:tc>
          <w:tcPr>
            <w:tcW w:w="2252" w:type="dxa"/>
            <w:vAlign w:val="center"/>
          </w:tcPr>
          <w:p w14:paraId="741A088F" w14:textId="62AEBEBE" w:rsidR="00916E02" w:rsidRPr="000B463E" w:rsidRDefault="00916E02" w:rsidP="00916E02">
            <w:pPr>
              <w:spacing w:before="120" w:after="120"/>
              <w:ind w:left="158" w:right="158"/>
              <w:rPr>
                <w:color w:val="000000" w:themeColor="text1"/>
              </w:rPr>
            </w:pPr>
            <w:r w:rsidRPr="00C966BD">
              <w:rPr>
                <w:rFonts w:eastAsia="Century Gothic"/>
                <w:color w:val="000000"/>
              </w:rPr>
              <w:t>DEFAULT</w:t>
            </w:r>
          </w:p>
        </w:tc>
      </w:tr>
      <w:tr w:rsidR="00916E02" w:rsidRPr="000B463E" w14:paraId="57169BF6" w14:textId="77777777" w:rsidTr="003C75BA">
        <w:trPr>
          <w:trHeight w:val="386"/>
        </w:trPr>
        <w:tc>
          <w:tcPr>
            <w:tcW w:w="2520" w:type="dxa"/>
            <w:vAlign w:val="center"/>
          </w:tcPr>
          <w:p w14:paraId="69949B42" w14:textId="5EAA1BDB" w:rsidR="00916E02" w:rsidRPr="000B463E" w:rsidRDefault="00916E02" w:rsidP="00916E02">
            <w:pPr>
              <w:spacing w:before="120" w:after="120"/>
              <w:ind w:left="158" w:right="158"/>
              <w:rPr>
                <w:color w:val="000000" w:themeColor="text1"/>
              </w:rPr>
            </w:pPr>
            <w:r w:rsidRPr="00C966BD">
              <w:rPr>
                <w:rFonts w:eastAsia="Century Gothic"/>
                <w:color w:val="000000"/>
              </w:rPr>
              <w:t>Color</w:t>
            </w:r>
          </w:p>
        </w:tc>
        <w:tc>
          <w:tcPr>
            <w:tcW w:w="2160" w:type="dxa"/>
            <w:vAlign w:val="center"/>
          </w:tcPr>
          <w:p w14:paraId="05151A88" w14:textId="52A1750F" w:rsidR="00916E02" w:rsidRPr="000B463E" w:rsidRDefault="00916E02" w:rsidP="00916E02">
            <w:pPr>
              <w:spacing w:before="120" w:after="120"/>
              <w:ind w:left="158" w:right="158"/>
              <w:rPr>
                <w:color w:val="000000" w:themeColor="text1"/>
              </w:rPr>
            </w:pPr>
            <w:r w:rsidRPr="00C966BD">
              <w:rPr>
                <w:rFonts w:eastAsia="Century Gothic"/>
                <w:color w:val="000000"/>
              </w:rPr>
              <w:t>String</w:t>
            </w:r>
          </w:p>
        </w:tc>
        <w:tc>
          <w:tcPr>
            <w:tcW w:w="2252" w:type="dxa"/>
            <w:vAlign w:val="center"/>
          </w:tcPr>
          <w:p w14:paraId="15A787EF" w14:textId="0E55A4B4" w:rsidR="00916E02" w:rsidRPr="000B463E" w:rsidRDefault="00916E02" w:rsidP="00916E02">
            <w:pPr>
              <w:spacing w:before="120" w:after="120"/>
              <w:ind w:left="158" w:right="158"/>
              <w:rPr>
                <w:color w:val="000000" w:themeColor="text1"/>
              </w:rPr>
            </w:pPr>
            <w:r w:rsidRPr="00C966BD">
              <w:rPr>
                <w:rFonts w:eastAsia="Century Gothic"/>
                <w:color w:val="000000"/>
              </w:rPr>
              <w:t>NOT NULL</w:t>
            </w:r>
          </w:p>
        </w:tc>
      </w:tr>
      <w:tr w:rsidR="00916E02" w:rsidRPr="000B463E" w14:paraId="75B574EB"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vAlign w:val="center"/>
          </w:tcPr>
          <w:p w14:paraId="196A18CB" w14:textId="327D0150" w:rsidR="00916E02" w:rsidRPr="000B463E" w:rsidRDefault="00916E02" w:rsidP="00916E02">
            <w:pPr>
              <w:spacing w:before="120" w:after="120"/>
              <w:ind w:left="158" w:right="158"/>
              <w:rPr>
                <w:color w:val="000000" w:themeColor="text1"/>
              </w:rPr>
            </w:pPr>
            <w:r w:rsidRPr="00C966BD">
              <w:rPr>
                <w:rFonts w:eastAsia="Century Gothic"/>
                <w:color w:val="000000"/>
              </w:rPr>
              <w:t>Price</w:t>
            </w:r>
          </w:p>
        </w:tc>
        <w:tc>
          <w:tcPr>
            <w:tcW w:w="2160" w:type="dxa"/>
            <w:vAlign w:val="center"/>
          </w:tcPr>
          <w:p w14:paraId="1645D0DB" w14:textId="508B4EB3" w:rsidR="00916E02" w:rsidRPr="000B463E" w:rsidRDefault="00916E02" w:rsidP="00916E02">
            <w:pPr>
              <w:spacing w:before="120" w:after="120"/>
              <w:ind w:left="158" w:right="158"/>
              <w:rPr>
                <w:color w:val="000000" w:themeColor="text1"/>
              </w:rPr>
            </w:pPr>
            <w:r w:rsidRPr="00C966BD">
              <w:rPr>
                <w:rFonts w:eastAsia="Century Gothic"/>
                <w:color w:val="000000"/>
              </w:rPr>
              <w:t>Fraction</w:t>
            </w:r>
          </w:p>
        </w:tc>
        <w:tc>
          <w:tcPr>
            <w:tcW w:w="2252" w:type="dxa"/>
            <w:vAlign w:val="center"/>
          </w:tcPr>
          <w:p w14:paraId="0F6A2260" w14:textId="2696DEF2" w:rsidR="00916E02" w:rsidRPr="000B463E" w:rsidRDefault="00916E02" w:rsidP="00916E02">
            <w:pPr>
              <w:spacing w:before="120" w:after="120"/>
              <w:ind w:left="158" w:right="158"/>
              <w:rPr>
                <w:color w:val="000000" w:themeColor="text1"/>
              </w:rPr>
            </w:pPr>
            <w:r w:rsidRPr="00C966BD">
              <w:rPr>
                <w:rFonts w:eastAsia="Century Gothic"/>
                <w:color w:val="000000"/>
              </w:rPr>
              <w:t>NOT NULL</w:t>
            </w:r>
          </w:p>
        </w:tc>
      </w:tr>
      <w:tr w:rsidR="00916E02" w:rsidRPr="000B463E" w14:paraId="6482F992" w14:textId="77777777" w:rsidTr="003C75BA">
        <w:trPr>
          <w:trHeight w:val="386"/>
        </w:trPr>
        <w:tc>
          <w:tcPr>
            <w:tcW w:w="2520" w:type="dxa"/>
            <w:tcBorders>
              <w:bottom w:val="single" w:sz="4" w:space="0" w:color="auto"/>
            </w:tcBorders>
            <w:vAlign w:val="center"/>
          </w:tcPr>
          <w:p w14:paraId="4D53567A" w14:textId="15A6E06D" w:rsidR="00916E02" w:rsidRPr="000B463E" w:rsidRDefault="00916E02" w:rsidP="00916E02">
            <w:pPr>
              <w:spacing w:before="120" w:after="120"/>
              <w:ind w:left="158" w:right="158"/>
              <w:rPr>
                <w:color w:val="000000" w:themeColor="text1"/>
              </w:rPr>
            </w:pPr>
            <w:r w:rsidRPr="00C966BD">
              <w:rPr>
                <w:rFonts w:eastAsia="Century Gothic"/>
                <w:color w:val="000000"/>
              </w:rPr>
              <w:t>Size</w:t>
            </w:r>
          </w:p>
        </w:tc>
        <w:tc>
          <w:tcPr>
            <w:tcW w:w="2160" w:type="dxa"/>
            <w:tcBorders>
              <w:bottom w:val="single" w:sz="4" w:space="0" w:color="auto"/>
            </w:tcBorders>
            <w:vAlign w:val="center"/>
          </w:tcPr>
          <w:p w14:paraId="112970F2" w14:textId="1B1DA420" w:rsidR="00916E02" w:rsidRPr="000B463E" w:rsidRDefault="00916E02" w:rsidP="00916E02">
            <w:pPr>
              <w:spacing w:before="120" w:after="120"/>
              <w:ind w:left="158" w:right="158"/>
              <w:rPr>
                <w:color w:val="000000" w:themeColor="text1"/>
              </w:rPr>
            </w:pPr>
            <w:r w:rsidRPr="00C966BD">
              <w:rPr>
                <w:rFonts w:eastAsia="Century Gothic"/>
                <w:color w:val="000000"/>
              </w:rPr>
              <w:t>Integer</w:t>
            </w:r>
          </w:p>
        </w:tc>
        <w:tc>
          <w:tcPr>
            <w:tcW w:w="2252" w:type="dxa"/>
            <w:tcBorders>
              <w:bottom w:val="single" w:sz="4" w:space="0" w:color="auto"/>
            </w:tcBorders>
            <w:vAlign w:val="center"/>
          </w:tcPr>
          <w:p w14:paraId="7DDEB998" w14:textId="1104651B" w:rsidR="00916E02" w:rsidRPr="000B463E" w:rsidRDefault="00916E02" w:rsidP="00916E02">
            <w:pPr>
              <w:spacing w:before="120" w:after="120"/>
              <w:ind w:left="158" w:right="158"/>
              <w:rPr>
                <w:color w:val="000000" w:themeColor="text1"/>
              </w:rPr>
            </w:pPr>
            <w:r w:rsidRPr="00C966BD">
              <w:rPr>
                <w:rFonts w:eastAsia="Century Gothic"/>
                <w:color w:val="000000"/>
              </w:rPr>
              <w:t>NOT NULL</w:t>
            </w:r>
          </w:p>
        </w:tc>
      </w:tr>
    </w:tbl>
    <w:p w14:paraId="072BA1B3" w14:textId="77A431F2" w:rsidR="00C26DB0" w:rsidRPr="00A931B6" w:rsidRDefault="00A931B6" w:rsidP="00C26DB0">
      <w:pPr>
        <w:pStyle w:val="grean"/>
        <w:spacing w:line="480" w:lineRule="auto"/>
        <w:ind w:left="720"/>
        <w:jc w:val="left"/>
        <w:rPr>
          <w:color w:val="000000" w:themeColor="text1"/>
          <w:sz w:val="24"/>
          <w:szCs w:val="24"/>
        </w:rPr>
      </w:pPr>
      <w:r w:rsidRPr="00A931B6">
        <w:rPr>
          <w:color w:val="000000" w:themeColor="text1"/>
          <w:sz w:val="24"/>
          <w:szCs w:val="24"/>
        </w:rPr>
        <w:t>Item</w:t>
      </w:r>
    </w:p>
    <w:p w14:paraId="2FE70BE5" w14:textId="77777777" w:rsidR="00C26DB0" w:rsidRDefault="00C26DB0" w:rsidP="00C26DB0">
      <w:pPr>
        <w:pStyle w:val="grean"/>
        <w:spacing w:line="480" w:lineRule="auto"/>
        <w:ind w:left="720"/>
        <w:jc w:val="left"/>
        <w:rPr>
          <w:b/>
          <w:bCs/>
          <w:color w:val="70879C"/>
          <w:sz w:val="24"/>
          <w:szCs w:val="24"/>
        </w:rPr>
      </w:pPr>
    </w:p>
    <w:p w14:paraId="4DC02F0D" w14:textId="77777777" w:rsidR="00C26DB0" w:rsidRDefault="00C26DB0" w:rsidP="00C26DB0">
      <w:pPr>
        <w:pStyle w:val="grean"/>
        <w:spacing w:line="480" w:lineRule="auto"/>
        <w:ind w:left="720"/>
        <w:jc w:val="left"/>
        <w:rPr>
          <w:b/>
          <w:bCs/>
          <w:color w:val="70879C"/>
          <w:sz w:val="24"/>
          <w:szCs w:val="24"/>
        </w:rPr>
      </w:pPr>
    </w:p>
    <w:p w14:paraId="2C3834F4" w14:textId="77777777" w:rsidR="00C26DB0" w:rsidRDefault="00C26DB0" w:rsidP="00C26DB0">
      <w:pPr>
        <w:pStyle w:val="grean"/>
        <w:spacing w:line="480" w:lineRule="auto"/>
        <w:ind w:left="720"/>
        <w:jc w:val="left"/>
        <w:rPr>
          <w:b/>
          <w:bCs/>
          <w:color w:val="70879C"/>
          <w:sz w:val="24"/>
          <w:szCs w:val="24"/>
        </w:rPr>
      </w:pPr>
    </w:p>
    <w:p w14:paraId="43C2B2F9" w14:textId="77777777" w:rsidR="00A931B6" w:rsidRDefault="00A931B6" w:rsidP="00C26DB0">
      <w:pPr>
        <w:pStyle w:val="grean"/>
        <w:spacing w:line="480" w:lineRule="auto"/>
        <w:ind w:left="720"/>
        <w:jc w:val="left"/>
        <w:rPr>
          <w:b/>
          <w:bCs/>
          <w:color w:val="70879C"/>
          <w:sz w:val="24"/>
          <w:szCs w:val="24"/>
        </w:rPr>
      </w:pPr>
    </w:p>
    <w:p w14:paraId="1F58D486" w14:textId="77777777" w:rsidR="00A931B6" w:rsidRDefault="00A931B6" w:rsidP="00C26DB0">
      <w:pPr>
        <w:pStyle w:val="grean"/>
        <w:spacing w:line="480" w:lineRule="auto"/>
        <w:ind w:left="720"/>
        <w:jc w:val="left"/>
        <w:rPr>
          <w:b/>
          <w:bCs/>
          <w:color w:val="70879C"/>
          <w:sz w:val="24"/>
          <w:szCs w:val="24"/>
        </w:rPr>
      </w:pPr>
    </w:p>
    <w:p w14:paraId="2DDDD8E5" w14:textId="77777777" w:rsidR="00A931B6" w:rsidRDefault="00A931B6" w:rsidP="00C26DB0">
      <w:pPr>
        <w:pStyle w:val="grean"/>
        <w:spacing w:line="480" w:lineRule="auto"/>
        <w:ind w:left="720"/>
        <w:jc w:val="left"/>
        <w:rPr>
          <w:b/>
          <w:bCs/>
          <w:color w:val="70879C"/>
          <w:sz w:val="24"/>
          <w:szCs w:val="24"/>
        </w:rPr>
      </w:pPr>
    </w:p>
    <w:p w14:paraId="286B25E8" w14:textId="7D89D235" w:rsidR="00C94D3A" w:rsidRDefault="00C94D3A" w:rsidP="00C94D3A">
      <w:pPr>
        <w:pStyle w:val="testnormal"/>
        <w:framePr w:w="2995" w:h="360" w:hRule="exact" w:hSpace="187" w:wrap="around" w:vAnchor="text" w:hAnchor="page" w:x="4579" w:y="288"/>
        <w:spacing w:line="240" w:lineRule="auto"/>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3.14</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Item</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319A066E" w14:textId="77777777" w:rsidR="00C94D3A" w:rsidRPr="00D00DA2" w:rsidRDefault="00C94D3A" w:rsidP="00C94D3A">
      <w:pPr>
        <w:framePr w:w="2995" w:h="360" w:hRule="exact" w:hSpace="187" w:wrap="around" w:vAnchor="text" w:hAnchor="page" w:x="4579" w:y="288"/>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7CF578EF" w14:textId="77777777" w:rsidR="00C94D3A" w:rsidRDefault="00C94D3A" w:rsidP="00C94D3A">
      <w:pPr>
        <w:pStyle w:val="grean"/>
        <w:framePr w:w="2995" w:h="360" w:hRule="exact" w:hSpace="187" w:wrap="around" w:vAnchor="text" w:hAnchor="page" w:x="4579" w:y="288"/>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02D53E5" w14:textId="77777777" w:rsidR="00C94D3A" w:rsidRDefault="00C94D3A" w:rsidP="00C94D3A">
      <w:pPr>
        <w:pStyle w:val="grean"/>
        <w:framePr w:w="2995" w:h="360" w:hRule="exact" w:hSpace="187" w:wrap="around" w:vAnchor="text" w:hAnchor="page" w:x="4579" w:y="288"/>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15F867C3" w14:textId="77777777" w:rsidR="00C94D3A" w:rsidRPr="00722B1A" w:rsidRDefault="00C94D3A" w:rsidP="00C94D3A">
      <w:pPr>
        <w:pStyle w:val="grean"/>
        <w:framePr w:w="2995" w:h="360" w:hRule="exact" w:hSpace="187" w:wrap="around" w:vAnchor="text" w:hAnchor="page" w:x="4579" w:y="288"/>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5B16925" w14:textId="77777777" w:rsidR="00C94D3A" w:rsidRPr="00722B1A" w:rsidRDefault="00C94D3A" w:rsidP="00C94D3A">
      <w:pPr>
        <w:pStyle w:val="grean"/>
        <w:framePr w:w="2995" w:h="360" w:hRule="exact" w:hSpace="187" w:wrap="around" w:vAnchor="text" w:hAnchor="page" w:x="4579" w:y="288"/>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32D69638" w14:textId="77777777" w:rsidR="00A931B6" w:rsidRDefault="00A931B6" w:rsidP="00DE52D2">
      <w:pPr>
        <w:pStyle w:val="grean"/>
        <w:spacing w:line="480" w:lineRule="auto"/>
        <w:jc w:val="left"/>
        <w:rPr>
          <w:b/>
          <w:bCs/>
          <w:color w:val="70879C"/>
          <w:sz w:val="24"/>
          <w:szCs w:val="24"/>
        </w:rPr>
      </w:pPr>
    </w:p>
    <w:p w14:paraId="6F3DE4E6" w14:textId="77777777" w:rsidR="002B0C45" w:rsidRDefault="002B0C45" w:rsidP="00DE52D2">
      <w:pPr>
        <w:pStyle w:val="grean"/>
        <w:spacing w:line="480" w:lineRule="auto"/>
        <w:jc w:val="left"/>
        <w:rPr>
          <w:b/>
          <w:bCs/>
          <w:color w:val="70879C"/>
          <w:sz w:val="24"/>
          <w:szCs w:val="24"/>
        </w:rPr>
      </w:pPr>
    </w:p>
    <w:tbl>
      <w:tblPr>
        <w:tblStyle w:val="PlainTable5"/>
        <w:tblpPr w:leftFromText="180" w:rightFromText="180" w:vertAnchor="text" w:horzAnchor="page" w:tblpX="2940" w:tblpY="306"/>
        <w:tblW w:w="6931" w:type="dxa"/>
        <w:tblLayout w:type="fixed"/>
        <w:tblLook w:val="0420" w:firstRow="1" w:lastRow="0" w:firstColumn="0" w:lastColumn="0" w:noHBand="0" w:noVBand="1"/>
      </w:tblPr>
      <w:tblGrid>
        <w:gridCol w:w="2520"/>
        <w:gridCol w:w="2160"/>
        <w:gridCol w:w="2251"/>
      </w:tblGrid>
      <w:tr w:rsidR="00C26DB0" w:rsidRPr="000B463E" w14:paraId="6C742EE9"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2520" w:type="dxa"/>
            <w:tcBorders>
              <w:top w:val="single" w:sz="4" w:space="0" w:color="4B3A2E" w:themeColor="text2"/>
              <w:bottom w:val="single" w:sz="4" w:space="0" w:color="4B3A2E" w:themeColor="text2"/>
            </w:tcBorders>
            <w:vAlign w:val="center"/>
          </w:tcPr>
          <w:p w14:paraId="03544125" w14:textId="77777777" w:rsidR="00C26DB0" w:rsidRPr="000B463E" w:rsidRDefault="00C26DB0" w:rsidP="002003DC">
            <w:pPr>
              <w:spacing w:before="120" w:after="120"/>
              <w:ind w:left="180" w:right="158"/>
              <w:rPr>
                <w:b/>
                <w:i w:val="0"/>
                <w:iCs w:val="0"/>
                <w:color w:val="000000" w:themeColor="text1"/>
              </w:rPr>
            </w:pPr>
            <w:r w:rsidRPr="000B463E">
              <w:rPr>
                <w:b/>
                <w:i w:val="0"/>
                <w:iCs w:val="0"/>
                <w:color w:val="000000" w:themeColor="text1"/>
              </w:rPr>
              <w:t>Attribute</w:t>
            </w:r>
          </w:p>
        </w:tc>
        <w:tc>
          <w:tcPr>
            <w:tcW w:w="2160" w:type="dxa"/>
            <w:tcBorders>
              <w:top w:val="single" w:sz="4" w:space="0" w:color="4B3A2E" w:themeColor="text2"/>
              <w:bottom w:val="single" w:sz="4" w:space="0" w:color="4B3A2E" w:themeColor="text2"/>
            </w:tcBorders>
            <w:vAlign w:val="center"/>
          </w:tcPr>
          <w:p w14:paraId="5253ED60" w14:textId="77777777" w:rsidR="00C26DB0" w:rsidRPr="000B463E" w:rsidRDefault="00C26DB0" w:rsidP="002003DC">
            <w:pPr>
              <w:spacing w:before="120" w:after="120"/>
              <w:ind w:left="160" w:right="158"/>
              <w:rPr>
                <w:b/>
                <w:i w:val="0"/>
                <w:iCs w:val="0"/>
                <w:color w:val="000000" w:themeColor="text1"/>
              </w:rPr>
            </w:pPr>
            <w:r w:rsidRPr="000B463E">
              <w:rPr>
                <w:b/>
                <w:i w:val="0"/>
                <w:iCs w:val="0"/>
                <w:color w:val="000000" w:themeColor="text1"/>
              </w:rPr>
              <w:t>Data Type</w:t>
            </w:r>
          </w:p>
        </w:tc>
        <w:tc>
          <w:tcPr>
            <w:tcW w:w="2251" w:type="dxa"/>
            <w:tcBorders>
              <w:top w:val="single" w:sz="4" w:space="0" w:color="4B3A2E" w:themeColor="text2"/>
              <w:bottom w:val="single" w:sz="4" w:space="0" w:color="4B3A2E" w:themeColor="text2"/>
            </w:tcBorders>
            <w:vAlign w:val="center"/>
          </w:tcPr>
          <w:p w14:paraId="78C659E9" w14:textId="77777777" w:rsidR="00C26DB0" w:rsidRPr="000B463E" w:rsidRDefault="00C26DB0" w:rsidP="002003DC">
            <w:pPr>
              <w:spacing w:before="120" w:after="120"/>
              <w:ind w:left="160" w:right="158"/>
              <w:rPr>
                <w:b/>
                <w:i w:val="0"/>
                <w:iCs w:val="0"/>
                <w:color w:val="000000" w:themeColor="text1"/>
              </w:rPr>
            </w:pPr>
            <w:r w:rsidRPr="000B463E">
              <w:rPr>
                <w:b/>
                <w:i w:val="0"/>
                <w:iCs w:val="0"/>
                <w:color w:val="000000" w:themeColor="text1"/>
              </w:rPr>
              <w:t>Constraint</w:t>
            </w:r>
          </w:p>
        </w:tc>
      </w:tr>
      <w:tr w:rsidR="00916E02" w:rsidRPr="000B463E" w14:paraId="4821568F" w14:textId="77777777" w:rsidTr="003C75BA">
        <w:trPr>
          <w:cnfStyle w:val="000000100000" w:firstRow="0" w:lastRow="0" w:firstColumn="0" w:lastColumn="0" w:oddVBand="0" w:evenVBand="0" w:oddHBand="1" w:evenHBand="0" w:firstRowFirstColumn="0" w:firstRowLastColumn="0" w:lastRowFirstColumn="0" w:lastRowLastColumn="0"/>
          <w:trHeight w:val="539"/>
        </w:trPr>
        <w:tc>
          <w:tcPr>
            <w:tcW w:w="2520" w:type="dxa"/>
            <w:tcBorders>
              <w:top w:val="single" w:sz="4" w:space="0" w:color="4B3A2E" w:themeColor="text2"/>
            </w:tcBorders>
          </w:tcPr>
          <w:p w14:paraId="403896CF" w14:textId="04C61DFF" w:rsidR="00916E02" w:rsidRPr="00287A57" w:rsidRDefault="00916E02" w:rsidP="00916E02">
            <w:pPr>
              <w:spacing w:before="120" w:after="120"/>
              <w:ind w:left="158" w:right="158"/>
              <w:rPr>
                <w:color w:val="000000" w:themeColor="text1"/>
              </w:rPr>
            </w:pPr>
            <w:proofErr w:type="spellStart"/>
            <w:r w:rsidRPr="00C966BD">
              <w:rPr>
                <w:rFonts w:eastAsia="Century Gothic"/>
                <w:color w:val="000000"/>
              </w:rPr>
              <w:t>Order_num</w:t>
            </w:r>
            <w:proofErr w:type="spellEnd"/>
          </w:p>
        </w:tc>
        <w:tc>
          <w:tcPr>
            <w:tcW w:w="2160" w:type="dxa"/>
            <w:tcBorders>
              <w:top w:val="single" w:sz="4" w:space="0" w:color="4B3A2E" w:themeColor="text2"/>
            </w:tcBorders>
          </w:tcPr>
          <w:p w14:paraId="55FE47E8" w14:textId="3227E6DD" w:rsidR="00916E02" w:rsidRPr="00287A57" w:rsidRDefault="00916E02" w:rsidP="00916E02">
            <w:pPr>
              <w:spacing w:before="120" w:after="120"/>
              <w:ind w:left="158" w:right="158"/>
              <w:rPr>
                <w:color w:val="000000" w:themeColor="text1"/>
              </w:rPr>
            </w:pPr>
            <w:r w:rsidRPr="00C966BD">
              <w:rPr>
                <w:rFonts w:eastAsia="Century Gothic"/>
                <w:color w:val="000000"/>
              </w:rPr>
              <w:t>Integer</w:t>
            </w:r>
          </w:p>
        </w:tc>
        <w:tc>
          <w:tcPr>
            <w:tcW w:w="2251" w:type="dxa"/>
            <w:tcBorders>
              <w:top w:val="single" w:sz="4" w:space="0" w:color="4B3A2E" w:themeColor="text2"/>
            </w:tcBorders>
          </w:tcPr>
          <w:p w14:paraId="17197EC7" w14:textId="3A3B3363" w:rsidR="00916E02" w:rsidRPr="00287A57" w:rsidRDefault="00916E02" w:rsidP="00916E02">
            <w:pPr>
              <w:spacing w:before="120" w:after="120"/>
              <w:ind w:left="158" w:right="158"/>
              <w:rPr>
                <w:color w:val="000000" w:themeColor="text1"/>
              </w:rPr>
            </w:pPr>
            <w:r w:rsidRPr="00C966BD">
              <w:rPr>
                <w:rFonts w:eastAsia="Century Gothic"/>
                <w:color w:val="000000"/>
              </w:rPr>
              <w:t>PRIMARY KEY</w:t>
            </w:r>
          </w:p>
        </w:tc>
      </w:tr>
      <w:tr w:rsidR="00916E02" w:rsidRPr="000B463E" w14:paraId="769892AA" w14:textId="77777777" w:rsidTr="003C75BA">
        <w:trPr>
          <w:trHeight w:val="386"/>
        </w:trPr>
        <w:tc>
          <w:tcPr>
            <w:tcW w:w="2520" w:type="dxa"/>
          </w:tcPr>
          <w:p w14:paraId="4202839E" w14:textId="0BFFBB5F" w:rsidR="00916E02" w:rsidRPr="00287A57" w:rsidRDefault="00916E02" w:rsidP="00916E02">
            <w:pPr>
              <w:spacing w:before="120" w:after="120"/>
              <w:ind w:left="158" w:right="158"/>
              <w:rPr>
                <w:color w:val="000000" w:themeColor="text1"/>
              </w:rPr>
            </w:pPr>
            <w:proofErr w:type="spellStart"/>
            <w:r w:rsidRPr="00C966BD">
              <w:rPr>
                <w:rFonts w:eastAsia="Century Gothic"/>
                <w:color w:val="000000"/>
              </w:rPr>
              <w:t>Order_time</w:t>
            </w:r>
            <w:proofErr w:type="spellEnd"/>
          </w:p>
        </w:tc>
        <w:tc>
          <w:tcPr>
            <w:tcW w:w="2160" w:type="dxa"/>
          </w:tcPr>
          <w:p w14:paraId="75800BCD" w14:textId="31D29BA2" w:rsidR="00916E02" w:rsidRPr="00287A57" w:rsidRDefault="00916E02" w:rsidP="00916E02">
            <w:pPr>
              <w:spacing w:before="120" w:after="120"/>
              <w:ind w:left="158" w:right="158"/>
              <w:rPr>
                <w:color w:val="000000" w:themeColor="text1"/>
              </w:rPr>
            </w:pPr>
            <w:r w:rsidRPr="00C966BD">
              <w:rPr>
                <w:rFonts w:eastAsia="Century Gothic"/>
                <w:color w:val="000000"/>
              </w:rPr>
              <w:t>Date</w:t>
            </w:r>
          </w:p>
        </w:tc>
        <w:tc>
          <w:tcPr>
            <w:tcW w:w="2251" w:type="dxa"/>
          </w:tcPr>
          <w:p w14:paraId="4C51BBA5" w14:textId="3A73A7DF" w:rsidR="00916E02" w:rsidRPr="00287A57" w:rsidRDefault="00916E02" w:rsidP="00916E02">
            <w:pPr>
              <w:spacing w:before="120" w:after="120"/>
              <w:ind w:left="158" w:right="158"/>
              <w:rPr>
                <w:color w:val="000000" w:themeColor="text1"/>
              </w:rPr>
            </w:pPr>
            <w:r w:rsidRPr="00C966BD">
              <w:rPr>
                <w:rFonts w:eastAsia="Century Gothic"/>
                <w:color w:val="000000"/>
              </w:rPr>
              <w:t>NOT NULL</w:t>
            </w:r>
          </w:p>
        </w:tc>
      </w:tr>
      <w:tr w:rsidR="00916E02" w:rsidRPr="000B463E" w14:paraId="2634B9FD"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tcPr>
          <w:p w14:paraId="563F68E9" w14:textId="35CEF6AA" w:rsidR="00916E02" w:rsidRPr="00287A57" w:rsidRDefault="00916E02" w:rsidP="00916E02">
            <w:pPr>
              <w:spacing w:before="120" w:after="120"/>
              <w:ind w:left="158" w:right="158"/>
              <w:rPr>
                <w:color w:val="000000" w:themeColor="text1"/>
              </w:rPr>
            </w:pPr>
            <w:proofErr w:type="spellStart"/>
            <w:r w:rsidRPr="00C966BD">
              <w:rPr>
                <w:rFonts w:eastAsia="Century Gothic"/>
                <w:color w:val="000000"/>
              </w:rPr>
              <w:t>Ordered_items</w:t>
            </w:r>
            <w:proofErr w:type="spellEnd"/>
          </w:p>
        </w:tc>
        <w:tc>
          <w:tcPr>
            <w:tcW w:w="2160" w:type="dxa"/>
          </w:tcPr>
          <w:p w14:paraId="59A894E0" w14:textId="3EBB5508" w:rsidR="00916E02" w:rsidRPr="00287A57" w:rsidRDefault="00916E02" w:rsidP="00916E02">
            <w:pPr>
              <w:spacing w:before="120" w:after="120"/>
              <w:ind w:left="158" w:right="158"/>
              <w:rPr>
                <w:color w:val="000000" w:themeColor="text1"/>
              </w:rPr>
            </w:pPr>
            <w:r w:rsidRPr="00C966BD">
              <w:rPr>
                <w:rFonts w:eastAsia="Century Gothic"/>
                <w:color w:val="000000"/>
              </w:rPr>
              <w:t xml:space="preserve"> Object</w:t>
            </w:r>
          </w:p>
        </w:tc>
        <w:tc>
          <w:tcPr>
            <w:tcW w:w="2251" w:type="dxa"/>
          </w:tcPr>
          <w:p w14:paraId="3364343C" w14:textId="7E83AE53" w:rsidR="00916E02" w:rsidRPr="00287A57" w:rsidRDefault="00916E02" w:rsidP="00916E02">
            <w:pPr>
              <w:spacing w:before="120" w:after="120"/>
              <w:ind w:left="158" w:right="158"/>
              <w:rPr>
                <w:color w:val="000000" w:themeColor="text1"/>
              </w:rPr>
            </w:pPr>
            <w:r w:rsidRPr="00C966BD">
              <w:rPr>
                <w:rFonts w:eastAsia="Century Gothic"/>
                <w:color w:val="000000"/>
              </w:rPr>
              <w:t>NOT NULL</w:t>
            </w:r>
          </w:p>
        </w:tc>
      </w:tr>
      <w:tr w:rsidR="00916E02" w:rsidRPr="000B463E" w14:paraId="04ED91CF" w14:textId="77777777" w:rsidTr="003C75BA">
        <w:trPr>
          <w:trHeight w:val="386"/>
        </w:trPr>
        <w:tc>
          <w:tcPr>
            <w:tcW w:w="2520" w:type="dxa"/>
            <w:tcBorders>
              <w:bottom w:val="single" w:sz="4" w:space="0" w:color="auto"/>
            </w:tcBorders>
            <w:vAlign w:val="center"/>
          </w:tcPr>
          <w:p w14:paraId="4FCFF0BB" w14:textId="1622C1A4" w:rsidR="00916E02" w:rsidRPr="00287A57" w:rsidRDefault="00916E02" w:rsidP="00916E02">
            <w:pPr>
              <w:spacing w:before="120" w:after="120"/>
              <w:ind w:left="158" w:right="158"/>
              <w:rPr>
                <w:color w:val="000000" w:themeColor="text1"/>
              </w:rPr>
            </w:pPr>
            <w:r w:rsidRPr="00C966BD">
              <w:rPr>
                <w:rFonts w:eastAsia="Century Gothic"/>
                <w:color w:val="000000"/>
              </w:rPr>
              <w:t>Total</w:t>
            </w:r>
          </w:p>
        </w:tc>
        <w:tc>
          <w:tcPr>
            <w:tcW w:w="2160" w:type="dxa"/>
            <w:tcBorders>
              <w:bottom w:val="single" w:sz="4" w:space="0" w:color="auto"/>
            </w:tcBorders>
          </w:tcPr>
          <w:p w14:paraId="77531D42" w14:textId="0CB8B2EB" w:rsidR="00916E02" w:rsidRPr="00287A57" w:rsidRDefault="00916E02" w:rsidP="00916E02">
            <w:pPr>
              <w:spacing w:before="120" w:after="120"/>
              <w:ind w:left="158" w:right="158"/>
              <w:rPr>
                <w:color w:val="000000" w:themeColor="text1"/>
              </w:rPr>
            </w:pPr>
            <w:r w:rsidRPr="00C966BD">
              <w:rPr>
                <w:rFonts w:eastAsia="Century Gothic"/>
                <w:color w:val="000000"/>
              </w:rPr>
              <w:t>Fraction</w:t>
            </w:r>
          </w:p>
        </w:tc>
        <w:tc>
          <w:tcPr>
            <w:tcW w:w="2251" w:type="dxa"/>
            <w:tcBorders>
              <w:bottom w:val="single" w:sz="4" w:space="0" w:color="auto"/>
            </w:tcBorders>
          </w:tcPr>
          <w:p w14:paraId="4A965953" w14:textId="4209549D" w:rsidR="00916E02" w:rsidRPr="00287A57" w:rsidRDefault="00916E02" w:rsidP="00916E02">
            <w:pPr>
              <w:spacing w:before="120" w:after="120"/>
              <w:ind w:left="158" w:right="158"/>
              <w:rPr>
                <w:color w:val="000000" w:themeColor="text1"/>
              </w:rPr>
            </w:pPr>
            <w:r w:rsidRPr="00C966BD">
              <w:rPr>
                <w:rFonts w:eastAsia="Century Gothic"/>
                <w:color w:val="000000"/>
              </w:rPr>
              <w:t>NOT NULL</w:t>
            </w:r>
          </w:p>
        </w:tc>
      </w:tr>
    </w:tbl>
    <w:p w14:paraId="28FF5EB5" w14:textId="77777777" w:rsidR="00C26DB0" w:rsidRPr="00C26DB0" w:rsidRDefault="00C26DB0" w:rsidP="00C26DB0">
      <w:pPr>
        <w:pStyle w:val="ListParagraph"/>
        <w:ind w:left="720" w:firstLine="0"/>
        <w:rPr>
          <w:color w:val="000000" w:themeColor="text1"/>
        </w:rPr>
      </w:pPr>
      <w:r w:rsidRPr="00C26DB0">
        <w:rPr>
          <w:color w:val="000000" w:themeColor="text1"/>
        </w:rPr>
        <w:t>Order</w:t>
      </w:r>
    </w:p>
    <w:p w14:paraId="1BE7D3DE" w14:textId="77777777" w:rsidR="00C26DB0" w:rsidRDefault="00C26DB0" w:rsidP="00C26DB0">
      <w:pPr>
        <w:pStyle w:val="grean"/>
        <w:spacing w:line="480" w:lineRule="auto"/>
        <w:jc w:val="left"/>
        <w:rPr>
          <w:b/>
          <w:bCs/>
          <w:color w:val="70879C"/>
          <w:sz w:val="24"/>
          <w:szCs w:val="24"/>
        </w:rPr>
      </w:pPr>
    </w:p>
    <w:p w14:paraId="6D4DB1B1" w14:textId="77777777" w:rsidR="00A931B6" w:rsidRDefault="00A931B6" w:rsidP="00C26DB0">
      <w:pPr>
        <w:pStyle w:val="grean"/>
        <w:spacing w:line="480" w:lineRule="auto"/>
        <w:jc w:val="left"/>
        <w:rPr>
          <w:b/>
          <w:bCs/>
          <w:color w:val="70879C"/>
          <w:sz w:val="24"/>
          <w:szCs w:val="24"/>
        </w:rPr>
      </w:pPr>
    </w:p>
    <w:p w14:paraId="58A6BADA" w14:textId="77777777" w:rsidR="00A931B6" w:rsidRDefault="00A931B6" w:rsidP="00C26DB0">
      <w:pPr>
        <w:pStyle w:val="grean"/>
        <w:spacing w:line="480" w:lineRule="auto"/>
        <w:jc w:val="left"/>
        <w:rPr>
          <w:b/>
          <w:bCs/>
          <w:color w:val="70879C"/>
          <w:sz w:val="24"/>
          <w:szCs w:val="24"/>
        </w:rPr>
      </w:pPr>
    </w:p>
    <w:p w14:paraId="0F5B183D" w14:textId="77777777" w:rsidR="00A931B6" w:rsidRDefault="00A931B6" w:rsidP="00C26DB0">
      <w:pPr>
        <w:pStyle w:val="grean"/>
        <w:spacing w:line="480" w:lineRule="auto"/>
        <w:jc w:val="left"/>
        <w:rPr>
          <w:b/>
          <w:bCs/>
          <w:color w:val="70879C"/>
          <w:sz w:val="24"/>
          <w:szCs w:val="24"/>
        </w:rPr>
      </w:pPr>
    </w:p>
    <w:p w14:paraId="34BD83E0" w14:textId="77777777" w:rsidR="00A931B6" w:rsidRDefault="00A931B6" w:rsidP="00C26DB0">
      <w:pPr>
        <w:pStyle w:val="grean"/>
        <w:spacing w:line="480" w:lineRule="auto"/>
        <w:jc w:val="left"/>
        <w:rPr>
          <w:b/>
          <w:bCs/>
          <w:color w:val="70879C"/>
          <w:sz w:val="24"/>
          <w:szCs w:val="24"/>
        </w:rPr>
      </w:pPr>
    </w:p>
    <w:p w14:paraId="64D73B83" w14:textId="2B523F94" w:rsidR="00C94D3A" w:rsidRDefault="00C94D3A" w:rsidP="00C94D3A">
      <w:pPr>
        <w:pStyle w:val="testnormal"/>
        <w:framePr w:w="2995" w:h="360" w:hRule="exact" w:hSpace="187" w:wrap="around" w:vAnchor="text" w:hAnchor="page" w:x="4579" w:y="1"/>
        <w:spacing w:line="240" w:lineRule="auto"/>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3.15</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Tables</w:t>
      </w:r>
      <w:r w:rsidR="007C2F22">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Order</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30130A93" w14:textId="77777777" w:rsidR="00C94D3A" w:rsidRPr="00D00DA2" w:rsidRDefault="00C94D3A" w:rsidP="00C94D3A">
      <w:pPr>
        <w:framePr w:w="2995" w:h="360" w:hRule="exact" w:hSpace="187" w:wrap="around" w:vAnchor="text" w:hAnchor="page" w:x="4579" w:y="1"/>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65897826" w14:textId="77777777" w:rsidR="00C94D3A" w:rsidRDefault="00C94D3A" w:rsidP="00C94D3A">
      <w:pPr>
        <w:pStyle w:val="grean"/>
        <w:framePr w:w="2995" w:h="360" w:hRule="exact" w:hSpace="187" w:wrap="around" w:vAnchor="text" w:hAnchor="page" w:x="4579" w:y="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5D34655" w14:textId="77777777" w:rsidR="00C94D3A" w:rsidRDefault="00C94D3A" w:rsidP="00C94D3A">
      <w:pPr>
        <w:pStyle w:val="grean"/>
        <w:framePr w:w="2995" w:h="360" w:hRule="exact" w:hSpace="187" w:wrap="around" w:vAnchor="text" w:hAnchor="page" w:x="4579" w:y="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53E26BC" w14:textId="77777777" w:rsidR="00C94D3A" w:rsidRPr="00722B1A" w:rsidRDefault="00C94D3A" w:rsidP="00C94D3A">
      <w:pPr>
        <w:pStyle w:val="grean"/>
        <w:framePr w:w="2995" w:h="360" w:hRule="exact" w:hSpace="187" w:wrap="around" w:vAnchor="text" w:hAnchor="page" w:x="4579" w:y="1"/>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C60DDCD" w14:textId="77777777" w:rsidR="00C94D3A" w:rsidRPr="00722B1A" w:rsidRDefault="00C94D3A" w:rsidP="00C94D3A">
      <w:pPr>
        <w:pStyle w:val="grean"/>
        <w:framePr w:w="2995" w:h="360" w:hRule="exact" w:hSpace="187" w:wrap="around" w:vAnchor="text" w:hAnchor="page" w:x="4579" w:y="1"/>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6578E630" w14:textId="77777777" w:rsidR="00A931B6" w:rsidRDefault="00A931B6" w:rsidP="00C26DB0">
      <w:pPr>
        <w:pStyle w:val="grean"/>
        <w:spacing w:line="480" w:lineRule="auto"/>
        <w:jc w:val="left"/>
        <w:rPr>
          <w:b/>
          <w:bCs/>
          <w:color w:val="70879C"/>
          <w:sz w:val="24"/>
          <w:szCs w:val="24"/>
        </w:rPr>
      </w:pPr>
    </w:p>
    <w:tbl>
      <w:tblPr>
        <w:tblStyle w:val="PlainTable5"/>
        <w:tblpPr w:leftFromText="180" w:rightFromText="180" w:vertAnchor="text" w:horzAnchor="page" w:tblpX="2926" w:tblpY="365"/>
        <w:tblW w:w="6932" w:type="dxa"/>
        <w:tblLayout w:type="fixed"/>
        <w:tblLook w:val="0420" w:firstRow="1" w:lastRow="0" w:firstColumn="0" w:lastColumn="0" w:noHBand="0" w:noVBand="1"/>
      </w:tblPr>
      <w:tblGrid>
        <w:gridCol w:w="2520"/>
        <w:gridCol w:w="2160"/>
        <w:gridCol w:w="2252"/>
      </w:tblGrid>
      <w:tr w:rsidR="00C26DB0" w:rsidRPr="000B463E" w14:paraId="758769EF" w14:textId="77777777" w:rsidTr="003C75BA">
        <w:trPr>
          <w:cnfStyle w:val="100000000000" w:firstRow="1" w:lastRow="0" w:firstColumn="0" w:lastColumn="0" w:oddVBand="0" w:evenVBand="0" w:oddHBand="0" w:evenHBand="0" w:firstRowFirstColumn="0" w:firstRowLastColumn="0" w:lastRowFirstColumn="0" w:lastRowLastColumn="0"/>
          <w:trHeight w:val="270"/>
        </w:trPr>
        <w:tc>
          <w:tcPr>
            <w:tcW w:w="2520" w:type="dxa"/>
            <w:tcBorders>
              <w:top w:val="single" w:sz="4" w:space="0" w:color="4B3A2E" w:themeColor="text2"/>
              <w:bottom w:val="single" w:sz="4" w:space="0" w:color="4B3A2E" w:themeColor="text2"/>
            </w:tcBorders>
            <w:vAlign w:val="center"/>
          </w:tcPr>
          <w:p w14:paraId="27B7B7C7" w14:textId="77777777" w:rsidR="00C26DB0" w:rsidRPr="00C26DB0" w:rsidRDefault="00C26DB0" w:rsidP="002003DC">
            <w:pPr>
              <w:spacing w:before="120" w:after="120"/>
              <w:ind w:left="158" w:right="158"/>
              <w:rPr>
                <w:b/>
                <w:i w:val="0"/>
                <w:iCs w:val="0"/>
                <w:color w:val="000000" w:themeColor="text1"/>
              </w:rPr>
            </w:pPr>
            <w:r w:rsidRPr="00C26DB0">
              <w:rPr>
                <w:b/>
                <w:i w:val="0"/>
                <w:iCs w:val="0"/>
                <w:color w:val="000000" w:themeColor="text1"/>
              </w:rPr>
              <w:t>Attribute</w:t>
            </w:r>
          </w:p>
        </w:tc>
        <w:tc>
          <w:tcPr>
            <w:tcW w:w="2160" w:type="dxa"/>
            <w:tcBorders>
              <w:top w:val="single" w:sz="4" w:space="0" w:color="4B3A2E" w:themeColor="text2"/>
              <w:bottom w:val="single" w:sz="4" w:space="0" w:color="4B3A2E" w:themeColor="text2"/>
            </w:tcBorders>
            <w:vAlign w:val="center"/>
          </w:tcPr>
          <w:p w14:paraId="4E1215C0" w14:textId="77777777" w:rsidR="00C26DB0" w:rsidRPr="00C26DB0" w:rsidRDefault="00C26DB0" w:rsidP="002003DC">
            <w:pPr>
              <w:spacing w:before="120" w:after="120"/>
              <w:ind w:left="158" w:right="158"/>
              <w:rPr>
                <w:b/>
                <w:i w:val="0"/>
                <w:iCs w:val="0"/>
                <w:color w:val="000000" w:themeColor="text1"/>
              </w:rPr>
            </w:pPr>
            <w:r w:rsidRPr="00C26DB0">
              <w:rPr>
                <w:b/>
                <w:i w:val="0"/>
                <w:iCs w:val="0"/>
                <w:color w:val="000000" w:themeColor="text1"/>
              </w:rPr>
              <w:t>Data Type</w:t>
            </w:r>
          </w:p>
        </w:tc>
        <w:tc>
          <w:tcPr>
            <w:tcW w:w="2252" w:type="dxa"/>
            <w:tcBorders>
              <w:top w:val="single" w:sz="4" w:space="0" w:color="4B3A2E" w:themeColor="text2"/>
              <w:bottom w:val="single" w:sz="4" w:space="0" w:color="4B3A2E" w:themeColor="text2"/>
            </w:tcBorders>
            <w:vAlign w:val="center"/>
          </w:tcPr>
          <w:p w14:paraId="26D93307" w14:textId="77777777" w:rsidR="00C26DB0" w:rsidRPr="00C26DB0" w:rsidRDefault="00C26DB0" w:rsidP="002003DC">
            <w:pPr>
              <w:spacing w:before="120" w:after="120"/>
              <w:ind w:left="158" w:right="158"/>
              <w:rPr>
                <w:b/>
                <w:i w:val="0"/>
                <w:iCs w:val="0"/>
                <w:color w:val="000000" w:themeColor="text1"/>
              </w:rPr>
            </w:pPr>
            <w:r w:rsidRPr="00C26DB0">
              <w:rPr>
                <w:b/>
                <w:i w:val="0"/>
                <w:iCs w:val="0"/>
                <w:color w:val="000000" w:themeColor="text1"/>
              </w:rPr>
              <w:t>Constraint</w:t>
            </w:r>
          </w:p>
        </w:tc>
      </w:tr>
      <w:tr w:rsidR="00916E02" w:rsidRPr="000B463E" w14:paraId="6D4056BB" w14:textId="77777777" w:rsidTr="003C75BA">
        <w:trPr>
          <w:cnfStyle w:val="000000100000" w:firstRow="0" w:lastRow="0" w:firstColumn="0" w:lastColumn="0" w:oddVBand="0" w:evenVBand="0" w:oddHBand="1" w:evenHBand="0" w:firstRowFirstColumn="0" w:firstRowLastColumn="0" w:lastRowFirstColumn="0" w:lastRowLastColumn="0"/>
          <w:trHeight w:val="539"/>
        </w:trPr>
        <w:tc>
          <w:tcPr>
            <w:tcW w:w="2520" w:type="dxa"/>
            <w:tcBorders>
              <w:top w:val="single" w:sz="4" w:space="0" w:color="4B3A2E" w:themeColor="text2"/>
            </w:tcBorders>
          </w:tcPr>
          <w:p w14:paraId="66F7E038" w14:textId="38C871AF" w:rsidR="00916E02" w:rsidRPr="00C26DB0" w:rsidRDefault="00916E02" w:rsidP="00916E02">
            <w:pPr>
              <w:spacing w:before="120" w:after="120"/>
              <w:ind w:left="158" w:right="158"/>
              <w:rPr>
                <w:color w:val="000000" w:themeColor="text1"/>
              </w:rPr>
            </w:pPr>
            <w:proofErr w:type="spellStart"/>
            <w:r w:rsidRPr="00C966BD">
              <w:rPr>
                <w:rFonts w:eastAsia="Century Gothic"/>
                <w:color w:val="000000"/>
              </w:rPr>
              <w:t>Card_num</w:t>
            </w:r>
            <w:proofErr w:type="spellEnd"/>
          </w:p>
        </w:tc>
        <w:tc>
          <w:tcPr>
            <w:tcW w:w="2160" w:type="dxa"/>
            <w:tcBorders>
              <w:top w:val="single" w:sz="4" w:space="0" w:color="4B3A2E" w:themeColor="text2"/>
            </w:tcBorders>
          </w:tcPr>
          <w:p w14:paraId="4E61C1D9" w14:textId="24D75537" w:rsidR="00916E02" w:rsidRPr="00C26DB0" w:rsidRDefault="00916E02" w:rsidP="00916E02">
            <w:pPr>
              <w:spacing w:before="120" w:after="120"/>
              <w:ind w:left="158" w:right="158"/>
              <w:rPr>
                <w:color w:val="000000" w:themeColor="text1"/>
              </w:rPr>
            </w:pPr>
            <w:r w:rsidRPr="00C966BD">
              <w:rPr>
                <w:rFonts w:eastAsia="Century Gothic"/>
                <w:color w:val="000000"/>
              </w:rPr>
              <w:t>Integer</w:t>
            </w:r>
          </w:p>
        </w:tc>
        <w:tc>
          <w:tcPr>
            <w:tcW w:w="2252" w:type="dxa"/>
            <w:tcBorders>
              <w:top w:val="single" w:sz="4" w:space="0" w:color="4B3A2E" w:themeColor="text2"/>
            </w:tcBorders>
          </w:tcPr>
          <w:p w14:paraId="17568531" w14:textId="6437EBCA" w:rsidR="00916E02" w:rsidRPr="00C26DB0" w:rsidRDefault="00916E02" w:rsidP="00916E02">
            <w:pPr>
              <w:spacing w:before="120" w:after="120"/>
              <w:ind w:left="158" w:right="158"/>
              <w:rPr>
                <w:color w:val="000000" w:themeColor="text1"/>
              </w:rPr>
            </w:pPr>
            <w:r w:rsidRPr="00C966BD">
              <w:rPr>
                <w:rFonts w:eastAsia="Century Gothic"/>
                <w:color w:val="000000"/>
              </w:rPr>
              <w:t>CHECK</w:t>
            </w:r>
          </w:p>
        </w:tc>
      </w:tr>
      <w:tr w:rsidR="00916E02" w:rsidRPr="000B463E" w14:paraId="20E1F482" w14:textId="77777777" w:rsidTr="003C75BA">
        <w:trPr>
          <w:trHeight w:val="386"/>
        </w:trPr>
        <w:tc>
          <w:tcPr>
            <w:tcW w:w="2520" w:type="dxa"/>
          </w:tcPr>
          <w:p w14:paraId="584C2B09" w14:textId="2EA61809" w:rsidR="00916E02" w:rsidRPr="00C26DB0" w:rsidRDefault="00916E02" w:rsidP="00916E02">
            <w:pPr>
              <w:spacing w:before="120" w:after="120"/>
              <w:ind w:left="158" w:right="158"/>
              <w:rPr>
                <w:color w:val="000000" w:themeColor="text1"/>
              </w:rPr>
            </w:pPr>
            <w:proofErr w:type="spellStart"/>
            <w:r w:rsidRPr="00C966BD">
              <w:rPr>
                <w:rFonts w:eastAsia="Century Gothic"/>
                <w:color w:val="000000"/>
              </w:rPr>
              <w:t>Card_holder</w:t>
            </w:r>
            <w:proofErr w:type="spellEnd"/>
          </w:p>
        </w:tc>
        <w:tc>
          <w:tcPr>
            <w:tcW w:w="2160" w:type="dxa"/>
          </w:tcPr>
          <w:p w14:paraId="7D1BCFB5" w14:textId="2F714AF0" w:rsidR="00916E02" w:rsidRPr="00C26DB0" w:rsidRDefault="00916E02" w:rsidP="00916E02">
            <w:pPr>
              <w:spacing w:before="120" w:after="120"/>
              <w:ind w:left="158" w:right="158"/>
              <w:rPr>
                <w:color w:val="000000" w:themeColor="text1"/>
              </w:rPr>
            </w:pPr>
            <w:r w:rsidRPr="00C966BD">
              <w:rPr>
                <w:rFonts w:eastAsia="Century Gothic"/>
                <w:color w:val="000000"/>
              </w:rPr>
              <w:t>String</w:t>
            </w:r>
          </w:p>
        </w:tc>
        <w:tc>
          <w:tcPr>
            <w:tcW w:w="2252" w:type="dxa"/>
          </w:tcPr>
          <w:p w14:paraId="2EFC51FC" w14:textId="504E944A" w:rsidR="00916E02" w:rsidRPr="00C26DB0" w:rsidRDefault="00916E02" w:rsidP="00916E02">
            <w:pPr>
              <w:spacing w:before="120" w:after="120"/>
              <w:ind w:left="158" w:right="158"/>
              <w:rPr>
                <w:color w:val="000000" w:themeColor="text1"/>
              </w:rPr>
            </w:pPr>
            <w:r w:rsidRPr="00C966BD">
              <w:rPr>
                <w:rFonts w:eastAsia="Century Gothic"/>
                <w:color w:val="000000"/>
              </w:rPr>
              <w:t>CHECK</w:t>
            </w:r>
          </w:p>
        </w:tc>
      </w:tr>
      <w:tr w:rsidR="00916E02" w:rsidRPr="000B463E" w14:paraId="2176F6C7" w14:textId="77777777" w:rsidTr="003C75BA">
        <w:trPr>
          <w:cnfStyle w:val="000000100000" w:firstRow="0" w:lastRow="0" w:firstColumn="0" w:lastColumn="0" w:oddVBand="0" w:evenVBand="0" w:oddHBand="1" w:evenHBand="0" w:firstRowFirstColumn="0" w:firstRowLastColumn="0" w:lastRowFirstColumn="0" w:lastRowLastColumn="0"/>
          <w:trHeight w:val="386"/>
        </w:trPr>
        <w:tc>
          <w:tcPr>
            <w:tcW w:w="2520" w:type="dxa"/>
          </w:tcPr>
          <w:p w14:paraId="176DEF67" w14:textId="7DF528ED" w:rsidR="00916E02" w:rsidRPr="00C26DB0" w:rsidRDefault="00916E02" w:rsidP="00916E02">
            <w:pPr>
              <w:spacing w:before="120" w:after="120"/>
              <w:ind w:left="158" w:right="158"/>
              <w:rPr>
                <w:color w:val="000000" w:themeColor="text1"/>
              </w:rPr>
            </w:pPr>
            <w:proofErr w:type="spellStart"/>
            <w:r w:rsidRPr="00C966BD">
              <w:rPr>
                <w:rFonts w:eastAsia="Century Gothic"/>
                <w:color w:val="000000"/>
              </w:rPr>
              <w:t>Expiry_Date</w:t>
            </w:r>
            <w:proofErr w:type="spellEnd"/>
          </w:p>
        </w:tc>
        <w:tc>
          <w:tcPr>
            <w:tcW w:w="2160" w:type="dxa"/>
          </w:tcPr>
          <w:p w14:paraId="6F860387" w14:textId="6B99B49D" w:rsidR="00916E02" w:rsidRPr="00C26DB0" w:rsidRDefault="00916E02" w:rsidP="00916E02">
            <w:pPr>
              <w:spacing w:before="120" w:after="120"/>
              <w:ind w:left="158" w:right="158"/>
              <w:rPr>
                <w:color w:val="000000" w:themeColor="text1"/>
              </w:rPr>
            </w:pPr>
            <w:r w:rsidRPr="00C966BD">
              <w:rPr>
                <w:rFonts w:eastAsia="Century Gothic"/>
                <w:color w:val="000000"/>
              </w:rPr>
              <w:t>Date</w:t>
            </w:r>
          </w:p>
        </w:tc>
        <w:tc>
          <w:tcPr>
            <w:tcW w:w="2252" w:type="dxa"/>
          </w:tcPr>
          <w:p w14:paraId="03424C54" w14:textId="229E9003" w:rsidR="00916E02" w:rsidRPr="00C26DB0" w:rsidRDefault="00916E02" w:rsidP="00916E02">
            <w:pPr>
              <w:spacing w:before="120" w:after="120"/>
              <w:ind w:left="158" w:right="158"/>
              <w:rPr>
                <w:color w:val="000000" w:themeColor="text1"/>
              </w:rPr>
            </w:pPr>
            <w:r w:rsidRPr="00C966BD">
              <w:rPr>
                <w:rFonts w:eastAsia="Century Gothic"/>
                <w:color w:val="000000"/>
              </w:rPr>
              <w:t>CHECK</w:t>
            </w:r>
          </w:p>
        </w:tc>
      </w:tr>
      <w:tr w:rsidR="00916E02" w:rsidRPr="000B463E" w14:paraId="62DCB43A" w14:textId="77777777" w:rsidTr="003C75BA">
        <w:trPr>
          <w:trHeight w:val="386"/>
        </w:trPr>
        <w:tc>
          <w:tcPr>
            <w:tcW w:w="2520" w:type="dxa"/>
            <w:tcBorders>
              <w:bottom w:val="single" w:sz="4" w:space="0" w:color="auto"/>
            </w:tcBorders>
          </w:tcPr>
          <w:p w14:paraId="6BE5F5FA" w14:textId="15F9EC33" w:rsidR="00916E02" w:rsidRPr="00C26DB0" w:rsidRDefault="00916E02" w:rsidP="00916E02">
            <w:pPr>
              <w:spacing w:before="120" w:after="120"/>
              <w:ind w:left="158" w:right="158"/>
              <w:rPr>
                <w:color w:val="000000" w:themeColor="text1"/>
              </w:rPr>
            </w:pPr>
            <w:r w:rsidRPr="00C966BD">
              <w:rPr>
                <w:rFonts w:eastAsia="Century Gothic"/>
                <w:color w:val="000000"/>
              </w:rPr>
              <w:t>CVV</w:t>
            </w:r>
          </w:p>
        </w:tc>
        <w:tc>
          <w:tcPr>
            <w:tcW w:w="2160" w:type="dxa"/>
            <w:tcBorders>
              <w:bottom w:val="single" w:sz="4" w:space="0" w:color="auto"/>
            </w:tcBorders>
          </w:tcPr>
          <w:p w14:paraId="701A65D0" w14:textId="526C9434" w:rsidR="00916E02" w:rsidRPr="00C26DB0" w:rsidRDefault="00916E02" w:rsidP="00916E02">
            <w:pPr>
              <w:spacing w:before="120" w:after="120"/>
              <w:ind w:left="158" w:right="158"/>
              <w:rPr>
                <w:color w:val="000000" w:themeColor="text1"/>
              </w:rPr>
            </w:pPr>
            <w:r w:rsidRPr="00C966BD">
              <w:rPr>
                <w:rFonts w:eastAsia="Century Gothic"/>
                <w:color w:val="000000"/>
              </w:rPr>
              <w:t>Integer</w:t>
            </w:r>
          </w:p>
        </w:tc>
        <w:tc>
          <w:tcPr>
            <w:tcW w:w="2252" w:type="dxa"/>
            <w:tcBorders>
              <w:bottom w:val="single" w:sz="4" w:space="0" w:color="auto"/>
            </w:tcBorders>
          </w:tcPr>
          <w:p w14:paraId="3FC0CF47" w14:textId="4DF4E612" w:rsidR="00916E02" w:rsidRPr="00C26DB0" w:rsidRDefault="00916E02" w:rsidP="00916E02">
            <w:pPr>
              <w:spacing w:before="120" w:after="120"/>
              <w:ind w:left="158" w:right="158"/>
              <w:rPr>
                <w:color w:val="000000" w:themeColor="text1"/>
              </w:rPr>
            </w:pPr>
            <w:r w:rsidRPr="00C966BD">
              <w:rPr>
                <w:rFonts w:eastAsia="Century Gothic"/>
                <w:color w:val="000000"/>
              </w:rPr>
              <w:t>CHECK</w:t>
            </w:r>
          </w:p>
        </w:tc>
      </w:tr>
    </w:tbl>
    <w:p w14:paraId="47FB0251" w14:textId="77777777" w:rsidR="00C26DB0" w:rsidRDefault="00C26DB0" w:rsidP="00C26DB0">
      <w:pPr>
        <w:pStyle w:val="grean"/>
        <w:spacing w:line="480" w:lineRule="auto"/>
        <w:ind w:left="720"/>
        <w:jc w:val="left"/>
        <w:rPr>
          <w:b/>
          <w:bCs/>
          <w:color w:val="70879C"/>
          <w:sz w:val="24"/>
          <w:szCs w:val="24"/>
        </w:rPr>
      </w:pPr>
      <w:r w:rsidRPr="00287A57">
        <w:rPr>
          <w:color w:val="000000" w:themeColor="text1"/>
          <w:sz w:val="24"/>
          <w:szCs w:val="24"/>
        </w:rPr>
        <w:t>Card</w:t>
      </w:r>
    </w:p>
    <w:p w14:paraId="0394B0D3" w14:textId="77777777" w:rsidR="00C26DB0" w:rsidRDefault="00C26DB0" w:rsidP="00C26DB0">
      <w:pPr>
        <w:pStyle w:val="grean"/>
        <w:spacing w:line="480" w:lineRule="auto"/>
        <w:ind w:left="720"/>
        <w:jc w:val="left"/>
        <w:rPr>
          <w:b/>
          <w:bCs/>
          <w:color w:val="70879C"/>
          <w:sz w:val="24"/>
          <w:szCs w:val="24"/>
        </w:rPr>
      </w:pPr>
    </w:p>
    <w:p w14:paraId="7A50487E" w14:textId="77777777" w:rsidR="00C26DB0" w:rsidRDefault="00C26DB0" w:rsidP="00C26DB0">
      <w:pPr>
        <w:pStyle w:val="grean"/>
        <w:spacing w:line="480" w:lineRule="auto"/>
        <w:ind w:left="720"/>
        <w:jc w:val="left"/>
        <w:rPr>
          <w:b/>
          <w:bCs/>
          <w:color w:val="70879C"/>
          <w:sz w:val="24"/>
          <w:szCs w:val="24"/>
        </w:rPr>
      </w:pPr>
    </w:p>
    <w:p w14:paraId="74FA12AA" w14:textId="77777777" w:rsidR="00C26DB0" w:rsidRDefault="00C26DB0" w:rsidP="00C26DB0">
      <w:pPr>
        <w:pStyle w:val="grean"/>
        <w:spacing w:line="480" w:lineRule="auto"/>
        <w:ind w:left="720"/>
        <w:jc w:val="left"/>
        <w:rPr>
          <w:b/>
          <w:bCs/>
          <w:color w:val="70879C"/>
          <w:sz w:val="24"/>
          <w:szCs w:val="24"/>
        </w:rPr>
      </w:pPr>
    </w:p>
    <w:p w14:paraId="38AAFE91" w14:textId="77777777" w:rsidR="00C26DB0" w:rsidRDefault="00C26DB0" w:rsidP="00C26DB0">
      <w:pPr>
        <w:pStyle w:val="grean"/>
        <w:spacing w:line="480" w:lineRule="auto"/>
        <w:ind w:left="720"/>
        <w:jc w:val="left"/>
        <w:rPr>
          <w:b/>
          <w:bCs/>
          <w:color w:val="70879C"/>
          <w:sz w:val="24"/>
          <w:szCs w:val="24"/>
        </w:rPr>
      </w:pPr>
    </w:p>
    <w:p w14:paraId="37AE99BC" w14:textId="77777777" w:rsidR="007C2F22" w:rsidRDefault="007C2F22" w:rsidP="007C2F22">
      <w:pPr>
        <w:pStyle w:val="testnormal"/>
        <w:framePr w:w="2995" w:h="360" w:hRule="exact" w:hSpace="187" w:wrap="around" w:vAnchor="text" w:hAnchor="page" w:x="4579" w:y="406"/>
        <w:spacing w:line="240" w:lineRule="auto"/>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 3.16</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Tables -</w:t>
      </w:r>
      <w:r w:rsidRPr="00722B1A">
        <w:rPr>
          <w:iCs/>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Pr="00C94D3A">
        <w:rPr>
          <w:iCs/>
          <w:color w:val="5D7389"/>
          <w:sz w:val="20"/>
          <w:szCs w:val="20"/>
          <w14:textOutline w14:w="9525" w14:cap="rnd" w14:cmpd="sng" w14:algn="ctr">
            <w14:solidFill>
              <w14:schemeClr w14:val="accent3">
                <w14:lumMod w14:val="60000"/>
                <w14:lumOff w14:val="40000"/>
              </w14:schemeClr>
            </w14:solidFill>
            <w14:prstDash w14:val="solid"/>
            <w14:bevel/>
          </w14:textOutline>
        </w:rPr>
        <w:t>Card</w:t>
      </w: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404C8E8C" w14:textId="77777777" w:rsidR="007C2F22" w:rsidRPr="00D00DA2" w:rsidRDefault="007C2F22" w:rsidP="007C2F22">
      <w:pPr>
        <w:framePr w:w="2995" w:h="360" w:hRule="exact" w:hSpace="187" w:wrap="around" w:vAnchor="text" w:hAnchor="page" w:x="4579" w:y="406"/>
        <w:rPr>
          <w:color w:val="000000" w:themeColor="text1"/>
        </w:rPr>
      </w:pPr>
      <w:r>
        <w:rPr>
          <w:iCs/>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5405751D" w14:textId="77777777" w:rsidR="007C2F22" w:rsidRDefault="007C2F22" w:rsidP="007C2F22">
      <w:pPr>
        <w:pStyle w:val="grean"/>
        <w:framePr w:w="2995" w:h="360" w:hRule="exact" w:hSpace="187" w:wrap="around" w:vAnchor="text" w:hAnchor="page" w:x="4579" w:y="406"/>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706AB4B8" w14:textId="77777777" w:rsidR="007C2F22" w:rsidRDefault="007C2F22" w:rsidP="007C2F22">
      <w:pPr>
        <w:pStyle w:val="grean"/>
        <w:framePr w:w="2995" w:h="360" w:hRule="exact" w:hSpace="187" w:wrap="around" w:vAnchor="text" w:hAnchor="page" w:x="4579" w:y="406"/>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48A3F938" w14:textId="77777777" w:rsidR="007C2F22" w:rsidRPr="00722B1A" w:rsidRDefault="007C2F22" w:rsidP="007C2F22">
      <w:pPr>
        <w:pStyle w:val="grean"/>
        <w:framePr w:w="2995" w:h="360" w:hRule="exact" w:hSpace="187" w:wrap="around" w:vAnchor="text" w:hAnchor="page" w:x="4579" w:y="406"/>
        <w:spacing w:line="480" w:lineRule="auto"/>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559CB548" w14:textId="77777777" w:rsidR="007C2F22" w:rsidRPr="00722B1A" w:rsidRDefault="007C2F22" w:rsidP="007C2F22">
      <w:pPr>
        <w:pStyle w:val="grean"/>
        <w:framePr w:w="2995" w:h="360" w:hRule="exact" w:hSpace="187" w:wrap="around" w:vAnchor="text" w:hAnchor="page" w:x="4579" w:y="406"/>
        <w:spacing w:line="480" w:lineRule="auto"/>
        <w:ind w:left="360"/>
        <w:rPr>
          <w:iCs/>
          <w:color w:val="5D7389"/>
          <w:sz w:val="20"/>
          <w:szCs w:val="20"/>
          <w14:textOutline w14:w="9525" w14:cap="rnd" w14:cmpd="sng" w14:algn="ctr">
            <w14:solidFill>
              <w14:schemeClr w14:val="accent3">
                <w14:lumMod w14:val="60000"/>
                <w14:lumOff w14:val="40000"/>
              </w14:schemeClr>
            </w14:solidFill>
            <w14:prstDash w14:val="solid"/>
            <w14:bevel/>
          </w14:textOutline>
        </w:rPr>
      </w:pPr>
    </w:p>
    <w:p w14:paraId="12F4CF6E" w14:textId="77777777" w:rsidR="00C26DB0" w:rsidRDefault="00C26DB0" w:rsidP="00C26DB0">
      <w:pPr>
        <w:pStyle w:val="grean"/>
        <w:spacing w:line="480" w:lineRule="auto"/>
        <w:ind w:left="720"/>
        <w:jc w:val="left"/>
        <w:rPr>
          <w:b/>
          <w:bCs/>
          <w:color w:val="70879C"/>
          <w:sz w:val="24"/>
          <w:szCs w:val="24"/>
        </w:rPr>
      </w:pPr>
    </w:p>
    <w:p w14:paraId="3D679EA5" w14:textId="348332CF" w:rsidR="00404F03" w:rsidRPr="00C57A91" w:rsidRDefault="00404F03" w:rsidP="00474974">
      <w:pPr>
        <w:spacing w:after="60" w:line="288" w:lineRule="auto"/>
        <w:rPr>
          <w:b/>
          <w:bCs/>
          <w:color w:val="70879C"/>
        </w:rPr>
      </w:pPr>
    </w:p>
    <w:p w14:paraId="35B69B8B" w14:textId="44BDC81A" w:rsidR="00C57A91" w:rsidRDefault="00997CA0" w:rsidP="00345641">
      <w:pPr>
        <w:pStyle w:val="grean"/>
        <w:numPr>
          <w:ilvl w:val="0"/>
          <w:numId w:val="25"/>
        </w:numPr>
        <w:spacing w:line="480" w:lineRule="auto"/>
        <w:ind w:left="1260" w:hanging="900"/>
        <w:jc w:val="left"/>
        <w:rPr>
          <w:b/>
          <w:bCs/>
          <w:color w:val="70879C"/>
          <w:sz w:val="24"/>
          <w:szCs w:val="24"/>
        </w:rPr>
      </w:pPr>
      <w:r>
        <w:rPr>
          <w:b/>
          <w:bCs/>
          <w:color w:val="70879C"/>
          <w:sz w:val="24"/>
          <w:szCs w:val="24"/>
        </w:rPr>
        <w:lastRenderedPageBreak/>
        <w:t>App</w:t>
      </w:r>
      <w:r w:rsidR="00C57A91" w:rsidRPr="00C57A91">
        <w:rPr>
          <w:b/>
          <w:bCs/>
          <w:color w:val="70879C"/>
          <w:sz w:val="24"/>
          <w:szCs w:val="24"/>
        </w:rPr>
        <w:t xml:space="preserve"> Prototype</w:t>
      </w:r>
    </w:p>
    <w:p w14:paraId="313C639B" w14:textId="3AC1F365" w:rsidR="00111AA4" w:rsidRDefault="00A00374" w:rsidP="00983501">
      <w:pPr>
        <w:pStyle w:val="subs"/>
        <w:ind w:firstLine="720"/>
      </w:pPr>
      <w:r>
        <w:t xml:space="preserve">Primary colors: </w:t>
      </w:r>
      <w:r w:rsidR="00111AA4" w:rsidRPr="00111AA4">
        <w:rPr>
          <w:u w:val="none"/>
        </w:rPr>
        <w:tab/>
      </w:r>
      <w:r w:rsidR="00111AA4" w:rsidRPr="00111AA4">
        <w:rPr>
          <w:u w:val="none"/>
        </w:rPr>
        <w:tab/>
      </w:r>
      <w:r w:rsidR="00111AA4" w:rsidRPr="00111AA4">
        <w:rPr>
          <w:u w:val="none"/>
        </w:rPr>
        <w:tab/>
      </w:r>
      <w:r w:rsidR="00E75964">
        <w:rPr>
          <w:u w:val="none"/>
        </w:rPr>
        <w:t xml:space="preserve">       </w:t>
      </w:r>
      <w:r w:rsidR="00111AA4">
        <w:rPr>
          <w:u w:val="none"/>
        </w:rPr>
        <w:t xml:space="preserve"> </w:t>
      </w:r>
      <w:r w:rsidR="00111AA4">
        <w:t xml:space="preserve">Secondary colors: </w:t>
      </w:r>
    </w:p>
    <w:p w14:paraId="7C04ED50" w14:textId="66DD84F7" w:rsidR="00A00374" w:rsidRDefault="00A00374" w:rsidP="007F4D9E">
      <w:pPr>
        <w:pStyle w:val="testnormal"/>
        <w:pBdr>
          <w:bottom w:val="double" w:sz="6" w:space="1" w:color="5D7389"/>
        </w:pBdr>
        <w:ind w:left="720" w:right="540" w:firstLine="270"/>
      </w:pPr>
      <w:r>
        <w:rPr>
          <w:noProof/>
        </w:rPr>
        <w:drawing>
          <wp:inline distT="0" distB="0" distL="0" distR="0" wp14:anchorId="411C30EA" wp14:editId="633AB990">
            <wp:extent cx="1554480" cy="2153590"/>
            <wp:effectExtent l="0" t="0" r="0" b="5715"/>
            <wp:docPr id="24" name="Picture 24" descr="../Desktop/Screen%20Shot%202017-05-18%20at%202.48.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18%20at%202.48.00%20A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50846"/>
                    <a:stretch/>
                  </pic:blipFill>
                  <pic:spPr bwMode="auto">
                    <a:xfrm>
                      <a:off x="0" y="0"/>
                      <a:ext cx="1554480" cy="2153590"/>
                    </a:xfrm>
                    <a:prstGeom prst="rect">
                      <a:avLst/>
                    </a:prstGeom>
                    <a:noFill/>
                    <a:ln>
                      <a:noFill/>
                    </a:ln>
                    <a:extLst>
                      <a:ext uri="{53640926-AAD7-44D8-BBD7-CCE9431645EC}">
                        <a14:shadowObscured xmlns:a14="http://schemas.microsoft.com/office/drawing/2010/main"/>
                      </a:ext>
                    </a:extLst>
                  </pic:spPr>
                </pic:pic>
              </a:graphicData>
            </a:graphic>
          </wp:inline>
        </w:drawing>
      </w:r>
      <w:r w:rsidR="00E75964">
        <w:tab/>
      </w:r>
      <w:r w:rsidR="00E75964">
        <w:tab/>
      </w:r>
      <w:r w:rsidR="00111AA4">
        <w:tab/>
      </w:r>
      <w:r w:rsidR="00111AA4">
        <w:rPr>
          <w:noProof/>
        </w:rPr>
        <w:drawing>
          <wp:inline distT="0" distB="0" distL="0" distR="0" wp14:anchorId="78C7902F" wp14:editId="42798804">
            <wp:extent cx="1554480" cy="1607563"/>
            <wp:effectExtent l="0" t="0" r="0" b="0"/>
            <wp:docPr id="26" name="Picture 26" descr="../Desktop/Screen%20Shot%202017-05-18%20at%202.48.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18%20at%202.48.00%20A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3322"/>
                    <a:stretch/>
                  </pic:blipFill>
                  <pic:spPr bwMode="auto">
                    <a:xfrm>
                      <a:off x="0" y="0"/>
                      <a:ext cx="1554480" cy="1607563"/>
                    </a:xfrm>
                    <a:prstGeom prst="rect">
                      <a:avLst/>
                    </a:prstGeom>
                    <a:noFill/>
                    <a:ln>
                      <a:noFill/>
                    </a:ln>
                    <a:extLst>
                      <a:ext uri="{53640926-AAD7-44D8-BBD7-CCE9431645EC}">
                        <a14:shadowObscured xmlns:a14="http://schemas.microsoft.com/office/drawing/2010/main"/>
                      </a:ext>
                    </a:extLst>
                  </pic:spPr>
                </pic:pic>
              </a:graphicData>
            </a:graphic>
          </wp:inline>
        </w:drawing>
      </w:r>
      <w:r w:rsidR="007F4D9E">
        <w:t xml:space="preserve"> </w:t>
      </w:r>
    </w:p>
    <w:p w14:paraId="492FFBEF" w14:textId="77777777" w:rsidR="0028760B" w:rsidRDefault="0028760B" w:rsidP="00983501">
      <w:pPr>
        <w:pStyle w:val="testnormal"/>
        <w:ind w:left="720" w:firstLine="270"/>
      </w:pPr>
    </w:p>
    <w:p w14:paraId="14E37534" w14:textId="77777777" w:rsidR="001E1C99" w:rsidRDefault="0028760B" w:rsidP="00983501">
      <w:pPr>
        <w:pStyle w:val="subs"/>
        <w:rPr>
          <w:u w:val="none"/>
        </w:rPr>
      </w:pPr>
      <w:r>
        <w:t>The navigation:</w:t>
      </w:r>
      <w:r>
        <w:tab/>
      </w:r>
      <w:r w:rsidRPr="0028760B">
        <w:rPr>
          <w:u w:val="none"/>
        </w:rPr>
        <w:tab/>
      </w:r>
      <w:r w:rsidR="00D64DDA" w:rsidRPr="00D64DDA">
        <w:rPr>
          <w:noProof/>
          <w:u w:val="none"/>
        </w:rPr>
        <w:drawing>
          <wp:inline distT="0" distB="0" distL="0" distR="0" wp14:anchorId="61A5733A" wp14:editId="478A888F">
            <wp:extent cx="2489835" cy="375116"/>
            <wp:effectExtent l="0" t="0" r="0" b="6350"/>
            <wp:docPr id="64" name="Picture 64" descr="../Desktop/Screen%20Shot%202017-05-18%20at%203.41.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18%20at%203.41.19%20A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605" t="80234" r="9774" b="13441"/>
                    <a:stretch/>
                  </pic:blipFill>
                  <pic:spPr bwMode="auto">
                    <a:xfrm>
                      <a:off x="0" y="0"/>
                      <a:ext cx="2512470" cy="378526"/>
                    </a:xfrm>
                    <a:prstGeom prst="rect">
                      <a:avLst/>
                    </a:prstGeom>
                    <a:noFill/>
                    <a:ln>
                      <a:noFill/>
                    </a:ln>
                    <a:extLst>
                      <a:ext uri="{53640926-AAD7-44D8-BBD7-CCE9431645EC}">
                        <a14:shadowObscured xmlns:a14="http://schemas.microsoft.com/office/drawing/2010/main"/>
                      </a:ext>
                    </a:extLst>
                  </pic:spPr>
                </pic:pic>
              </a:graphicData>
            </a:graphic>
          </wp:inline>
        </w:drawing>
      </w:r>
      <w:r>
        <w:rPr>
          <w:u w:val="none"/>
        </w:rPr>
        <w:tab/>
      </w:r>
      <w:r w:rsidRPr="0028760B">
        <w:rPr>
          <w:u w:val="none"/>
        </w:rPr>
        <w:tab/>
      </w:r>
      <w:r>
        <w:rPr>
          <w:u w:val="none"/>
        </w:rPr>
        <w:t xml:space="preserve"> </w:t>
      </w:r>
    </w:p>
    <w:p w14:paraId="0337BE44" w14:textId="7A260CA0" w:rsidR="00D64DDA" w:rsidRDefault="00C6221C" w:rsidP="00983501">
      <w:pPr>
        <w:pStyle w:val="subs"/>
      </w:pPr>
      <w:r>
        <w:t>The logo:</w:t>
      </w:r>
      <w:r w:rsidR="009B1200" w:rsidRPr="009B1200">
        <w:rPr>
          <w:u w:val="none"/>
        </w:rPr>
        <w:tab/>
      </w:r>
      <w:r w:rsidR="009B1200" w:rsidRPr="009B1200">
        <w:rPr>
          <w:u w:val="none"/>
        </w:rPr>
        <w:tab/>
      </w:r>
      <w:r w:rsidR="009B1200" w:rsidRPr="009B1200">
        <w:rPr>
          <w:u w:val="none"/>
        </w:rPr>
        <w:tab/>
      </w:r>
      <w:r w:rsidR="009B1200">
        <w:t>Home Page:</w:t>
      </w:r>
    </w:p>
    <w:p w14:paraId="612177EB" w14:textId="620124F5" w:rsidR="00983501" w:rsidRPr="00983501" w:rsidRDefault="00437733" w:rsidP="00983501">
      <w:pPr>
        <w:pStyle w:val="subs"/>
        <w:rPr>
          <w:u w:val="none"/>
        </w:rPr>
      </w:pPr>
      <w:r>
        <w:rPr>
          <w:noProof/>
          <w:u w:val="none"/>
        </w:rPr>
        <w:drawing>
          <wp:inline distT="0" distB="0" distL="0" distR="0" wp14:anchorId="28BA38FB" wp14:editId="7818CF4D">
            <wp:extent cx="1280160" cy="3226526"/>
            <wp:effectExtent l="0" t="0" r="0" b="0"/>
            <wp:docPr id="31" name="Picture 31" descr="../Documents/University/C/SENIOR/ke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University/C/SENIOR/kesaa.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578" t="13462" r="30775" b="-51201"/>
                    <a:stretch/>
                  </pic:blipFill>
                  <pic:spPr bwMode="auto">
                    <a:xfrm>
                      <a:off x="0" y="0"/>
                      <a:ext cx="1280160" cy="3226526"/>
                    </a:xfrm>
                    <a:prstGeom prst="rect">
                      <a:avLst/>
                    </a:prstGeom>
                    <a:noFill/>
                    <a:ln>
                      <a:noFill/>
                    </a:ln>
                    <a:extLst>
                      <a:ext uri="{53640926-AAD7-44D8-BBD7-CCE9431645EC}">
                        <a14:shadowObscured xmlns:a14="http://schemas.microsoft.com/office/drawing/2010/main"/>
                      </a:ext>
                    </a:extLst>
                  </pic:spPr>
                </pic:pic>
              </a:graphicData>
            </a:graphic>
          </wp:inline>
        </w:drawing>
      </w:r>
      <w:r w:rsidR="009B1200">
        <w:rPr>
          <w:u w:val="none"/>
        </w:rPr>
        <w:tab/>
      </w:r>
      <w:r w:rsidR="009B1200">
        <w:rPr>
          <w:u w:val="none"/>
        </w:rPr>
        <w:tab/>
      </w:r>
      <w:r w:rsidR="009B1200">
        <w:rPr>
          <w:u w:val="none"/>
        </w:rPr>
        <w:tab/>
      </w:r>
      <w:r w:rsidR="009B1200">
        <w:rPr>
          <w:noProof/>
          <w:u w:val="none"/>
        </w:rPr>
        <w:drawing>
          <wp:inline distT="0" distB="0" distL="0" distR="0" wp14:anchorId="4901ECAC" wp14:editId="6218C407">
            <wp:extent cx="1737360" cy="3375807"/>
            <wp:effectExtent l="0" t="0" r="0" b="2540"/>
            <wp:docPr id="42" name="Picture 42" descr="Screen%20Shot%202017-05-18%20at%209.40.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5-18%20at%209.40.39%20P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957" b="1340"/>
                    <a:stretch/>
                  </pic:blipFill>
                  <pic:spPr bwMode="auto">
                    <a:xfrm>
                      <a:off x="0" y="0"/>
                      <a:ext cx="1737360" cy="3375807"/>
                    </a:xfrm>
                    <a:prstGeom prst="rect">
                      <a:avLst/>
                    </a:prstGeom>
                    <a:noFill/>
                    <a:ln>
                      <a:noFill/>
                    </a:ln>
                    <a:extLst>
                      <a:ext uri="{53640926-AAD7-44D8-BBD7-CCE9431645EC}">
                        <a14:shadowObscured xmlns:a14="http://schemas.microsoft.com/office/drawing/2010/main"/>
                      </a:ext>
                    </a:extLst>
                  </pic:spPr>
                </pic:pic>
              </a:graphicData>
            </a:graphic>
          </wp:inline>
        </w:drawing>
      </w:r>
    </w:p>
    <w:p w14:paraId="50E0D9F6" w14:textId="19976C46" w:rsidR="0028760B" w:rsidRDefault="0028760B" w:rsidP="00983501">
      <w:pPr>
        <w:pStyle w:val="subs"/>
      </w:pPr>
      <w:r>
        <w:lastRenderedPageBreak/>
        <w:t>The categories</w:t>
      </w:r>
      <w:r w:rsidRPr="00D64DDA">
        <w:rPr>
          <w:u w:val="none"/>
        </w:rPr>
        <w:t xml:space="preserve">:  </w:t>
      </w:r>
      <w:r w:rsidR="00D64DDA" w:rsidRPr="00D64DDA">
        <w:rPr>
          <w:u w:val="none"/>
        </w:rPr>
        <w:tab/>
      </w:r>
      <w:r w:rsidR="00D64DDA" w:rsidRPr="00D64DDA">
        <w:rPr>
          <w:u w:val="none"/>
        </w:rPr>
        <w:tab/>
      </w:r>
      <w:r w:rsidR="00D64DDA">
        <w:rPr>
          <w:u w:val="none"/>
        </w:rPr>
        <w:tab/>
      </w:r>
      <w:r w:rsidR="00D64DDA">
        <w:t>The new arrivals:</w:t>
      </w:r>
    </w:p>
    <w:p w14:paraId="6101B925" w14:textId="1D1CB47D" w:rsidR="0028760B" w:rsidRDefault="003F120C" w:rsidP="00D64DDA">
      <w:pPr>
        <w:pStyle w:val="testnormal"/>
        <w:ind w:left="900" w:hanging="180"/>
      </w:pPr>
      <w:r>
        <w:rPr>
          <w:noProof/>
        </w:rPr>
        <w:drawing>
          <wp:inline distT="0" distB="0" distL="0" distR="0" wp14:anchorId="32A92F12" wp14:editId="1E9863A4">
            <wp:extent cx="1725295" cy="3080084"/>
            <wp:effectExtent l="0" t="0" r="1905" b="0"/>
            <wp:docPr id="76" name="Picture 76" descr="INTERFACE/Screen%20Shot%202017-05-18%20at%203.40.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CE/Screen%20Shot%202017-05-18%20at%203.40.58%20AM.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6909" t="11545" r="7747" b="12487"/>
                    <a:stretch/>
                  </pic:blipFill>
                  <pic:spPr bwMode="auto">
                    <a:xfrm>
                      <a:off x="0" y="0"/>
                      <a:ext cx="1739333" cy="3105145"/>
                    </a:xfrm>
                    <a:prstGeom prst="rect">
                      <a:avLst/>
                    </a:prstGeom>
                    <a:noFill/>
                    <a:ln>
                      <a:noFill/>
                    </a:ln>
                    <a:extLst>
                      <a:ext uri="{53640926-AAD7-44D8-BBD7-CCE9431645EC}">
                        <a14:shadowObscured xmlns:a14="http://schemas.microsoft.com/office/drawing/2010/main"/>
                      </a:ext>
                    </a:extLst>
                  </pic:spPr>
                </pic:pic>
              </a:graphicData>
            </a:graphic>
          </wp:inline>
        </w:drawing>
      </w:r>
      <w:r w:rsidR="0028760B">
        <w:t xml:space="preserve"> </w:t>
      </w:r>
      <w:r w:rsidR="0028760B">
        <w:tab/>
      </w:r>
      <w:r w:rsidR="00D64DDA">
        <w:tab/>
      </w:r>
      <w:r w:rsidR="00D64DDA">
        <w:tab/>
      </w:r>
      <w:r w:rsidR="00D64DDA">
        <w:rPr>
          <w:noProof/>
        </w:rPr>
        <w:drawing>
          <wp:inline distT="0" distB="0" distL="0" distR="0" wp14:anchorId="42367BB5" wp14:editId="3F34B4CE">
            <wp:extent cx="1744980" cy="3074696"/>
            <wp:effectExtent l="0" t="0" r="7620" b="0"/>
            <wp:docPr id="68" name="Picture 68" descr="../Desktop/Screen%20Shot%202017-05-18%20at%203.41.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5-18%20at%203.41.57%20A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7522" t="11935" r="7117" b="13328"/>
                    <a:stretch/>
                  </pic:blipFill>
                  <pic:spPr bwMode="auto">
                    <a:xfrm>
                      <a:off x="0" y="0"/>
                      <a:ext cx="1745796" cy="3076134"/>
                    </a:xfrm>
                    <a:prstGeom prst="rect">
                      <a:avLst/>
                    </a:prstGeom>
                    <a:noFill/>
                    <a:ln>
                      <a:noFill/>
                    </a:ln>
                    <a:extLst>
                      <a:ext uri="{53640926-AAD7-44D8-BBD7-CCE9431645EC}">
                        <a14:shadowObscured xmlns:a14="http://schemas.microsoft.com/office/drawing/2010/main"/>
                      </a:ext>
                    </a:extLst>
                  </pic:spPr>
                </pic:pic>
              </a:graphicData>
            </a:graphic>
          </wp:inline>
        </w:drawing>
      </w:r>
      <w:r w:rsidR="007F4D9E">
        <w:t xml:space="preserve">  </w:t>
      </w:r>
    </w:p>
    <w:p w14:paraId="0E6CFA3D" w14:textId="2723FA2D" w:rsidR="009B1200" w:rsidRDefault="007F4D9E" w:rsidP="007F4D9E">
      <w:pPr>
        <w:pStyle w:val="testnormal"/>
        <w:ind w:left="900" w:hanging="180"/>
      </w:pPr>
      <w:r w:rsidRPr="007F4D9E">
        <w:rPr>
          <w:bdr w:val="double" w:sz="6" w:space="0" w:color="5D7389"/>
        </w:rPr>
        <w:t xml:space="preserve">                                                                                                                               </w:t>
      </w:r>
      <w:r>
        <w:t xml:space="preserve">            </w:t>
      </w:r>
    </w:p>
    <w:p w14:paraId="392FA569" w14:textId="748BE7DA" w:rsidR="0028760B" w:rsidRDefault="0028760B" w:rsidP="00983501">
      <w:pPr>
        <w:pStyle w:val="subs"/>
      </w:pPr>
      <w:r>
        <w:t xml:space="preserve">The shopping cart: </w:t>
      </w:r>
      <w:r w:rsidRPr="00D64DDA">
        <w:rPr>
          <w:u w:val="none"/>
        </w:rPr>
        <w:t xml:space="preserve"> </w:t>
      </w:r>
      <w:r w:rsidR="00D64DDA" w:rsidRPr="00D64DDA">
        <w:rPr>
          <w:u w:val="none"/>
        </w:rPr>
        <w:tab/>
      </w:r>
      <w:r w:rsidR="00D64DDA" w:rsidRPr="00D64DDA">
        <w:rPr>
          <w:u w:val="none"/>
        </w:rPr>
        <w:tab/>
      </w:r>
      <w:r w:rsidR="00D64DDA" w:rsidRPr="00D64DDA">
        <w:rPr>
          <w:u w:val="none"/>
        </w:rPr>
        <w:tab/>
      </w:r>
      <w:r w:rsidR="00D64DDA">
        <w:t>The profile:</w:t>
      </w:r>
    </w:p>
    <w:p w14:paraId="236F6BAB" w14:textId="12E41E4C" w:rsidR="00E54A9A" w:rsidRPr="00E54A9A" w:rsidRDefault="00796A3D" w:rsidP="00E54A9A">
      <w:pPr>
        <w:pStyle w:val="testnormal"/>
        <w:ind w:left="720" w:firstLine="0"/>
      </w:pPr>
      <w:r>
        <w:rPr>
          <w:noProof/>
        </w:rPr>
        <w:drawing>
          <wp:inline distT="0" distB="0" distL="0" distR="0" wp14:anchorId="05CD8C4E" wp14:editId="1F0652E3">
            <wp:extent cx="1712422" cy="3054350"/>
            <wp:effectExtent l="0" t="0" r="0" b="0"/>
            <wp:docPr id="69" name="Picture 69" descr="../Desktop/Screen%20Shot%202017-05-18%20at%203.42.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5-18%20at%203.42.22%20AM.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8167" t="11798" r="7679" b="12072"/>
                    <a:stretch/>
                  </pic:blipFill>
                  <pic:spPr bwMode="auto">
                    <a:xfrm>
                      <a:off x="0" y="0"/>
                      <a:ext cx="1713818" cy="3056840"/>
                    </a:xfrm>
                    <a:prstGeom prst="rect">
                      <a:avLst/>
                    </a:prstGeom>
                    <a:noFill/>
                    <a:ln>
                      <a:noFill/>
                    </a:ln>
                    <a:extLst>
                      <a:ext uri="{53640926-AAD7-44D8-BBD7-CCE9431645EC}">
                        <a14:shadowObscured xmlns:a14="http://schemas.microsoft.com/office/drawing/2010/main"/>
                      </a:ext>
                    </a:extLst>
                  </pic:spPr>
                </pic:pic>
              </a:graphicData>
            </a:graphic>
          </wp:inline>
        </w:drawing>
      </w:r>
      <w:r w:rsidR="00D64DDA">
        <w:tab/>
      </w:r>
      <w:r w:rsidR="00D64DDA">
        <w:tab/>
      </w:r>
      <w:r w:rsidR="00D64DDA">
        <w:tab/>
      </w:r>
      <w:r w:rsidR="00D64DDA">
        <w:rPr>
          <w:rFonts w:ascii="Times" w:hAnsi="Times" w:cs="Times"/>
          <w:b/>
          <w:bCs/>
          <w:noProof/>
          <w:color w:val="5D7389"/>
          <w:sz w:val="56"/>
          <w:szCs w:val="56"/>
        </w:rPr>
        <w:drawing>
          <wp:inline distT="0" distB="0" distL="0" distR="0" wp14:anchorId="7326BED1" wp14:editId="30735B93">
            <wp:extent cx="1697355" cy="3045530"/>
            <wp:effectExtent l="0" t="0" r="4445" b="2540"/>
            <wp:docPr id="70" name="Picture 70" descr="../Desktop/Screen%20Shot%202017-05-18%20at%203.42.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5-18%20at%203.42.50%20A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014" t="11253" r="7464" b="12452"/>
                    <a:stretch/>
                  </pic:blipFill>
                  <pic:spPr bwMode="auto">
                    <a:xfrm>
                      <a:off x="0" y="0"/>
                      <a:ext cx="1700275" cy="3050769"/>
                    </a:xfrm>
                    <a:prstGeom prst="rect">
                      <a:avLst/>
                    </a:prstGeom>
                    <a:noFill/>
                    <a:ln>
                      <a:noFill/>
                    </a:ln>
                    <a:extLst>
                      <a:ext uri="{53640926-AAD7-44D8-BBD7-CCE9431645EC}">
                        <a14:shadowObscured xmlns:a14="http://schemas.microsoft.com/office/drawing/2010/main"/>
                      </a:ext>
                    </a:extLst>
                  </pic:spPr>
                </pic:pic>
              </a:graphicData>
            </a:graphic>
          </wp:inline>
        </w:drawing>
      </w:r>
      <w:r w:rsidR="00E54A9A">
        <w:br w:type="page"/>
      </w:r>
    </w:p>
    <w:p w14:paraId="60BC78FE" w14:textId="77777777" w:rsidR="00E75964" w:rsidRDefault="00E75964" w:rsidP="00AB3595">
      <w:pPr>
        <w:pStyle w:val="Name"/>
      </w:pPr>
    </w:p>
    <w:p w14:paraId="44A484A8" w14:textId="77777777" w:rsidR="00E75964" w:rsidRDefault="00E75964" w:rsidP="00AB3595">
      <w:pPr>
        <w:pStyle w:val="Name"/>
      </w:pPr>
    </w:p>
    <w:p w14:paraId="7682020F" w14:textId="77777777" w:rsidR="00E75964" w:rsidRDefault="00E75964" w:rsidP="00AB3595">
      <w:pPr>
        <w:pStyle w:val="Name"/>
      </w:pPr>
    </w:p>
    <w:p w14:paraId="74960244" w14:textId="77777777" w:rsidR="00E75964" w:rsidRDefault="00E75964" w:rsidP="00AB3595">
      <w:pPr>
        <w:pStyle w:val="Name"/>
      </w:pPr>
    </w:p>
    <w:p w14:paraId="4DA382F3" w14:textId="77777777" w:rsidR="001E1C99" w:rsidRDefault="001E1C99" w:rsidP="00AB3595">
      <w:pPr>
        <w:pStyle w:val="Name"/>
      </w:pPr>
    </w:p>
    <w:p w14:paraId="60F3A9F0" w14:textId="77777777" w:rsidR="00983501" w:rsidRDefault="00983501" w:rsidP="00AB3595">
      <w:pPr>
        <w:pStyle w:val="Name"/>
      </w:pPr>
    </w:p>
    <w:p w14:paraId="1C2B2B19" w14:textId="77777777" w:rsidR="009E31B9" w:rsidRDefault="009E31B9" w:rsidP="00AB3595">
      <w:pPr>
        <w:pStyle w:val="Name"/>
      </w:pPr>
    </w:p>
    <w:p w14:paraId="4C338D09" w14:textId="3CC11F3A" w:rsidR="00AB3595" w:rsidRDefault="003311A2" w:rsidP="00CD296E">
      <w:pPr>
        <w:pStyle w:val="Name"/>
      </w:pPr>
      <w:r>
        <w:rPr>
          <w:rFonts w:asciiTheme="minorBidi" w:hAnsiTheme="minorBidi"/>
          <w:noProof/>
          <w:color w:val="auto"/>
        </w:rPr>
        <mc:AlternateContent>
          <mc:Choice Requires="wps">
            <w:drawing>
              <wp:anchor distT="0" distB="0" distL="114300" distR="114300" simplePos="0" relativeHeight="251671552" behindDoc="0" locked="0" layoutInCell="1" allowOverlap="1" wp14:anchorId="32A14D09" wp14:editId="35700353">
                <wp:simplePos x="0" y="0"/>
                <wp:positionH relativeFrom="column">
                  <wp:posOffset>0</wp:posOffset>
                </wp:positionH>
                <wp:positionV relativeFrom="paragraph">
                  <wp:posOffset>963930</wp:posOffset>
                </wp:positionV>
                <wp:extent cx="5301615" cy="3810"/>
                <wp:effectExtent l="127000" t="127000" r="108585" b="123190"/>
                <wp:wrapNone/>
                <wp:docPr id="12" name="Straight Connector 12"/>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A442F" id="Straight Connector 1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5.9pt" to="417.45pt,7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" strokecolor="#e9e6e2" strokeweight="11.75pt">
                <v:stroke linestyle="thickBetweenThin" joinstyle="miter" endcap="square"/>
              </v:line>
            </w:pict>
          </mc:Fallback>
        </mc:AlternateContent>
      </w:r>
      <w:r w:rsidR="00642237">
        <w:t>CHAPTER 4</w:t>
      </w:r>
      <w:r w:rsidR="00CD296E">
        <w:t>: DEVELOPMENT TOOLS</w:t>
      </w:r>
    </w:p>
    <w:p w14:paraId="37BB4058" w14:textId="2E51745B" w:rsidR="003311A2" w:rsidRDefault="003311A2" w:rsidP="00AB3595">
      <w:pPr>
        <w:pStyle w:val="Name"/>
      </w:pPr>
    </w:p>
    <w:p w14:paraId="41F526E5" w14:textId="77777777" w:rsidR="003311A2" w:rsidRDefault="003311A2">
      <w:pPr>
        <w:spacing w:after="60" w:line="288" w:lineRule="auto"/>
        <w:rPr>
          <w:rFonts w:ascii="Times" w:hAnsi="Times" w:cs="Times"/>
          <w:b/>
          <w:bCs/>
          <w:color w:val="5D7389"/>
          <w:sz w:val="56"/>
          <w:szCs w:val="56"/>
        </w:rPr>
      </w:pPr>
      <w:r>
        <w:br w:type="page"/>
      </w:r>
    </w:p>
    <w:p w14:paraId="46E542C2" w14:textId="77777777" w:rsidR="00453D3F" w:rsidRDefault="00453D3F" w:rsidP="00453D3F">
      <w:pPr>
        <w:rPr>
          <w:b/>
        </w:rPr>
      </w:pPr>
      <w:r>
        <w:rPr>
          <w:noProof/>
        </w:rPr>
        <w:lastRenderedPageBreak/>
        <w:drawing>
          <wp:inline distT="114300" distB="114300" distL="114300" distR="114300" wp14:anchorId="4F4CF812" wp14:editId="56D5A953">
            <wp:extent cx="1301235" cy="461963"/>
            <wp:effectExtent l="0" t="0" r="0" b="0"/>
            <wp:docPr id="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1301235" cy="461963"/>
                    </a:xfrm>
                    <a:prstGeom prst="rect">
                      <a:avLst/>
                    </a:prstGeom>
                    <a:ln/>
                  </pic:spPr>
                </pic:pic>
              </a:graphicData>
            </a:graphic>
          </wp:inline>
        </w:drawing>
      </w:r>
    </w:p>
    <w:p w14:paraId="643EED5B" w14:textId="6EE27916" w:rsidR="00453D3F" w:rsidRPr="00453D3F" w:rsidRDefault="009A4DEA" w:rsidP="00453D3F">
      <w:pPr>
        <w:pStyle w:val="testnormal"/>
        <w:ind w:firstLine="0"/>
        <w:rPr>
          <w:b/>
          <w:bCs/>
        </w:rPr>
      </w:pPr>
      <w:r>
        <w:rPr>
          <w:b/>
          <w:bCs/>
        </w:rPr>
        <w:t>Ionic3</w:t>
      </w:r>
      <w:r w:rsidR="00453D3F" w:rsidRPr="00453D3F">
        <w:rPr>
          <w:b/>
          <w:bCs/>
        </w:rPr>
        <w:t xml:space="preserve"> </w:t>
      </w:r>
    </w:p>
    <w:p w14:paraId="38CFE15A" w14:textId="463DD488" w:rsidR="00453D3F" w:rsidRDefault="00453D3F" w:rsidP="00CD296E">
      <w:pPr>
        <w:pStyle w:val="testnormal"/>
        <w:jc w:val="both"/>
      </w:pPr>
      <w:r w:rsidRPr="0084615E">
        <w:t>Ionic [</w:t>
      </w:r>
      <w:r w:rsidR="00446936" w:rsidRPr="0084615E">
        <w:t>4</w:t>
      </w:r>
      <w:r w:rsidRPr="0084615E">
        <w:t>] is an open</w:t>
      </w:r>
      <w:r>
        <w:t>-source SDK for hybrid mobile app development for building highly interactive native and progressive web apps developed by Drifty. Users can build their apps, customize them for Android or iOS, and deploy through Cordova</w:t>
      </w:r>
      <w:r w:rsidR="007F6D62">
        <w:t xml:space="preserve"> [5]. Ionic include</w:t>
      </w:r>
      <w:r>
        <w:t xml:space="preserve"> mobile components, interactive paradigms, and a base theme.</w:t>
      </w:r>
    </w:p>
    <w:p w14:paraId="1A198F26" w14:textId="77777777" w:rsidR="00B82C0A" w:rsidRDefault="00B82C0A" w:rsidP="00B82C0A">
      <w:pPr>
        <w:pStyle w:val="TESTNORMAHED"/>
      </w:pPr>
    </w:p>
    <w:p w14:paraId="0E553B34" w14:textId="474F9AC7" w:rsidR="00453D3F" w:rsidRDefault="00453D3F" w:rsidP="00453D3F">
      <w:pPr>
        <w:pStyle w:val="TESTNORMAHED"/>
      </w:pPr>
      <w:r>
        <w:rPr>
          <w:noProof/>
        </w:rPr>
        <w:drawing>
          <wp:inline distT="114300" distB="114300" distL="114300" distR="114300" wp14:anchorId="5DCDA660" wp14:editId="357486D2">
            <wp:extent cx="1311974" cy="307635"/>
            <wp:effectExtent l="0" t="0" r="0" b="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srcRect/>
                    <a:stretch>
                      <a:fillRect/>
                    </a:stretch>
                  </pic:blipFill>
                  <pic:spPr>
                    <a:xfrm>
                      <a:off x="0" y="0"/>
                      <a:ext cx="1311974" cy="307635"/>
                    </a:xfrm>
                    <a:prstGeom prst="rect">
                      <a:avLst/>
                    </a:prstGeom>
                    <a:ln/>
                  </pic:spPr>
                </pic:pic>
              </a:graphicData>
            </a:graphic>
          </wp:inline>
        </w:drawing>
      </w:r>
    </w:p>
    <w:p w14:paraId="76CCE4AC" w14:textId="77777777" w:rsidR="00453D3F" w:rsidRPr="00453D3F" w:rsidRDefault="00453D3F" w:rsidP="00016F7C">
      <w:pPr>
        <w:pStyle w:val="TESTNORMAHED"/>
        <w:spacing w:line="480" w:lineRule="auto"/>
      </w:pPr>
      <w:r w:rsidRPr="00453D3F">
        <w:t>Nginx</w:t>
      </w:r>
    </w:p>
    <w:p w14:paraId="11E98994" w14:textId="158A0316" w:rsidR="00453D3F" w:rsidRDefault="00453D3F" w:rsidP="00CD296E">
      <w:pPr>
        <w:pStyle w:val="testnormal"/>
        <w:jc w:val="both"/>
        <w:rPr>
          <w:color w:val="222222"/>
          <w:highlight w:val="white"/>
        </w:rPr>
      </w:pPr>
      <w:r w:rsidRPr="00453D3F">
        <w:tab/>
      </w:r>
      <w:r w:rsidRPr="0084615E">
        <w:t>Nginx [</w:t>
      </w:r>
      <w:r w:rsidR="007F6D62">
        <w:t>6</w:t>
      </w:r>
      <w:r w:rsidRPr="0084615E">
        <w:t xml:space="preserve">] is a web server, and reverse proxy, load balancer and HTTP cache. It is a free and </w:t>
      </w:r>
      <w:r w:rsidR="004D6136" w:rsidRPr="0084615E">
        <w:t>open source</w:t>
      </w:r>
      <w:r w:rsidRPr="0084615E">
        <w:t xml:space="preserve"> software </w:t>
      </w:r>
      <w:r w:rsidRPr="00453D3F">
        <w:t xml:space="preserve">that can be deployed to serve dynamic HTTP content on the network using </w:t>
      </w:r>
      <w:proofErr w:type="spellStart"/>
      <w:r w:rsidRPr="00453D3F">
        <w:t>FastCGI</w:t>
      </w:r>
      <w:proofErr w:type="spellEnd"/>
      <w:r w:rsidRPr="00453D3F">
        <w:t xml:space="preserve">, SCGI handlers for scripts, WSGI application servers. It can handle more than 10,000 connections at the same time with a low memory footprint and </w:t>
      </w:r>
      <w:r w:rsidRPr="00453D3F">
        <w:rPr>
          <w:color w:val="222222"/>
          <w:highlight w:val="white"/>
        </w:rPr>
        <w:t>provide web page access authentication.</w:t>
      </w:r>
    </w:p>
    <w:p w14:paraId="3F6ED621" w14:textId="77777777" w:rsidR="00B82C0A" w:rsidRPr="00453D3F" w:rsidRDefault="00B82C0A" w:rsidP="00B82C0A">
      <w:pPr>
        <w:pStyle w:val="TESTNORMAHED"/>
        <w:rPr>
          <w:highlight w:val="white"/>
        </w:rPr>
      </w:pPr>
    </w:p>
    <w:p w14:paraId="438B0C49" w14:textId="53F19DFB" w:rsidR="00453D3F" w:rsidRDefault="00453D3F" w:rsidP="00453D3F">
      <w:pPr>
        <w:pStyle w:val="TESTNORMAHED"/>
      </w:pPr>
      <w:r>
        <w:rPr>
          <w:noProof/>
        </w:rPr>
        <w:drawing>
          <wp:inline distT="114300" distB="114300" distL="114300" distR="114300" wp14:anchorId="5264E6E0" wp14:editId="03FA0F3F">
            <wp:extent cx="1490987" cy="452438"/>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1490987" cy="452438"/>
                    </a:xfrm>
                    <a:prstGeom prst="rect">
                      <a:avLst/>
                    </a:prstGeom>
                    <a:ln/>
                  </pic:spPr>
                </pic:pic>
              </a:graphicData>
            </a:graphic>
          </wp:inline>
        </w:drawing>
      </w:r>
    </w:p>
    <w:p w14:paraId="4863333F" w14:textId="77777777" w:rsidR="00453D3F" w:rsidRDefault="00453D3F" w:rsidP="00016F7C">
      <w:pPr>
        <w:pStyle w:val="TESTNORMAHED"/>
        <w:spacing w:line="480" w:lineRule="auto"/>
      </w:pPr>
      <w:r>
        <w:t xml:space="preserve">Node.JS </w:t>
      </w:r>
    </w:p>
    <w:p w14:paraId="2B465747" w14:textId="59BAD282" w:rsidR="00453D3F" w:rsidRDefault="00453D3F" w:rsidP="00CD296E">
      <w:pPr>
        <w:pStyle w:val="testnormal"/>
        <w:jc w:val="both"/>
      </w:pPr>
      <w:r>
        <w:t xml:space="preserve">Node.js </w:t>
      </w:r>
      <w:r w:rsidRPr="0084615E">
        <w:t>[</w:t>
      </w:r>
      <w:r w:rsidR="007F6D62">
        <w:t>7</w:t>
      </w:r>
      <w:r w:rsidRPr="0084615E">
        <w:t xml:space="preserve">] is an </w:t>
      </w:r>
      <w:r>
        <w:t>open-source, cross-platform JavaScript environment for executing JavaScript code server-side. Originally, JavaScript was used primarily for client-side scripting to be run client-side by a JavaScript engine in the user's web browser. Node.js enables JavaScript to be used for server-side scripting to produce dynamic web page content before the page is sent to the user's web browser. Node.js is governed by the Node.js Foundation.</w:t>
      </w:r>
    </w:p>
    <w:p w14:paraId="5D19BCDA" w14:textId="77777777" w:rsidR="00B82C0A" w:rsidRPr="00453D3F" w:rsidRDefault="00B82C0A" w:rsidP="00B82C0A">
      <w:pPr>
        <w:pStyle w:val="TESTNORMAHED"/>
      </w:pPr>
    </w:p>
    <w:p w14:paraId="448EFC16" w14:textId="6919FBC9" w:rsidR="00453D3F" w:rsidRDefault="00453D3F" w:rsidP="00453D3F">
      <w:pPr>
        <w:pStyle w:val="TESTNORMAHED"/>
      </w:pPr>
      <w:r>
        <w:rPr>
          <w:noProof/>
        </w:rPr>
        <w:drawing>
          <wp:inline distT="114300" distB="114300" distL="114300" distR="114300" wp14:anchorId="2B279EA2" wp14:editId="29FD6FEA">
            <wp:extent cx="1397699" cy="379809"/>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1397699" cy="379809"/>
                    </a:xfrm>
                    <a:prstGeom prst="rect">
                      <a:avLst/>
                    </a:prstGeom>
                    <a:ln/>
                  </pic:spPr>
                </pic:pic>
              </a:graphicData>
            </a:graphic>
          </wp:inline>
        </w:drawing>
      </w:r>
    </w:p>
    <w:p w14:paraId="5389B3C9" w14:textId="77777777" w:rsidR="00016F7C" w:rsidRDefault="00016F7C" w:rsidP="00453D3F">
      <w:pPr>
        <w:pStyle w:val="TESTNORMAHED"/>
      </w:pPr>
    </w:p>
    <w:p w14:paraId="3C69A1CC" w14:textId="77777777" w:rsidR="00453D3F" w:rsidRDefault="00453D3F" w:rsidP="00016F7C">
      <w:pPr>
        <w:pStyle w:val="TESTNORMAHED"/>
        <w:spacing w:line="480" w:lineRule="auto"/>
      </w:pPr>
      <w:proofErr w:type="spellStart"/>
      <w:r>
        <w:t>MongoDb</w:t>
      </w:r>
      <w:proofErr w:type="spellEnd"/>
    </w:p>
    <w:p w14:paraId="581DD4F5" w14:textId="30BC5291" w:rsidR="00453D3F" w:rsidRDefault="00453D3F" w:rsidP="00CD296E">
      <w:pPr>
        <w:pStyle w:val="testnormal"/>
        <w:jc w:val="both"/>
      </w:pPr>
      <w:proofErr w:type="spellStart"/>
      <w:r w:rsidRPr="0084615E">
        <w:t>MongoDb</w:t>
      </w:r>
      <w:proofErr w:type="spellEnd"/>
      <w:r w:rsidRPr="0084615E">
        <w:t xml:space="preserve"> [</w:t>
      </w:r>
      <w:r w:rsidR="007F6D62">
        <w:t>8</w:t>
      </w:r>
      <w:r w:rsidRPr="0084615E">
        <w:t xml:space="preserve">] is developed </w:t>
      </w:r>
      <w:r>
        <w:t>by MongoDB Inc. It is a free and open-source cross-platform document-oriented NoSQL database program. MongoDB uses JSON-like documents</w:t>
      </w:r>
      <w:r w:rsidR="00A16DE9">
        <w:t>,</w:t>
      </w:r>
      <w:r w:rsidR="00A16DE9" w:rsidRPr="00A16DE9">
        <w:t xml:space="preserve"> JavaScript Object Notation</w:t>
      </w:r>
      <w:r w:rsidR="00A16DE9">
        <w:t>,</w:t>
      </w:r>
      <w:r>
        <w:t xml:space="preserve"> with schemas. MongoDB scales horizontally. JavaScript can be used in queries and aggregation functions, and then sent directly to the database to be executed.</w:t>
      </w:r>
    </w:p>
    <w:p w14:paraId="05934867" w14:textId="77777777" w:rsidR="00A16DE9" w:rsidRPr="00453D3F" w:rsidRDefault="00A16DE9" w:rsidP="00983501">
      <w:pPr>
        <w:pStyle w:val="TESTNORMAHED"/>
        <w:spacing w:line="480" w:lineRule="auto"/>
      </w:pPr>
    </w:p>
    <w:p w14:paraId="0B7FA8C7" w14:textId="24DD41F0" w:rsidR="00453D3F" w:rsidRDefault="00453D3F" w:rsidP="00983501">
      <w:pPr>
        <w:pStyle w:val="TESTNORMAHED"/>
        <w:spacing w:line="480" w:lineRule="auto"/>
      </w:pPr>
      <w:r>
        <w:rPr>
          <w:noProof/>
        </w:rPr>
        <w:drawing>
          <wp:inline distT="114300" distB="114300" distL="114300" distR="114300" wp14:anchorId="7ABB2D49" wp14:editId="79C53C15">
            <wp:extent cx="1441527" cy="404813"/>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1441527" cy="404813"/>
                    </a:xfrm>
                    <a:prstGeom prst="rect">
                      <a:avLst/>
                    </a:prstGeom>
                    <a:ln/>
                  </pic:spPr>
                </pic:pic>
              </a:graphicData>
            </a:graphic>
          </wp:inline>
        </w:drawing>
      </w:r>
    </w:p>
    <w:p w14:paraId="3B7A91BE" w14:textId="77777777" w:rsidR="00453D3F" w:rsidRDefault="00453D3F" w:rsidP="00983501">
      <w:pPr>
        <w:pStyle w:val="TESTNORMAHED"/>
        <w:spacing w:line="480" w:lineRule="auto"/>
      </w:pPr>
      <w:r>
        <w:t>AngularJS</w:t>
      </w:r>
    </w:p>
    <w:p w14:paraId="237BEA71" w14:textId="3BE33F57" w:rsidR="00453D3F" w:rsidRDefault="00453D3F" w:rsidP="00CD296E">
      <w:pPr>
        <w:pStyle w:val="testnormal"/>
        <w:jc w:val="both"/>
      </w:pPr>
      <w:r w:rsidRPr="0084615E">
        <w:t>AngularJS [</w:t>
      </w:r>
      <w:r w:rsidR="007F6D62">
        <w:t>9</w:t>
      </w:r>
      <w:r w:rsidRPr="0084615E">
        <w:t xml:space="preserve">] is an </w:t>
      </w:r>
      <w:r>
        <w:t>open-source JavaScript-based front-end web application framework. It is maintained by Google and by AngularJS community. It extends HTML library for applications to be more expressive, readable, and faster to develop. The JavaScript components complement Apache Cordova. The framework is used for developing cross-platform mobile apps. Its goal is to simplify the development and the testing by providing a framework for client-side (MVC).</w:t>
      </w:r>
    </w:p>
    <w:p w14:paraId="7ECB3B58" w14:textId="77777777" w:rsidR="00983501" w:rsidRDefault="00983501" w:rsidP="00983501">
      <w:pPr>
        <w:pStyle w:val="testnormal"/>
      </w:pPr>
    </w:p>
    <w:p w14:paraId="43B85440" w14:textId="77777777" w:rsidR="00A16DE9" w:rsidRPr="00453D3F" w:rsidRDefault="00A16DE9" w:rsidP="00983501">
      <w:pPr>
        <w:pStyle w:val="testnormal"/>
      </w:pPr>
    </w:p>
    <w:p w14:paraId="342B8B7F" w14:textId="77777777" w:rsidR="00A16DE9" w:rsidRDefault="00A16DE9">
      <w:pPr>
        <w:spacing w:after="60" w:line="288" w:lineRule="auto"/>
        <w:rPr>
          <w:b/>
          <w:bCs/>
          <w:color w:val="000000" w:themeColor="text1"/>
        </w:rPr>
      </w:pPr>
      <w:r>
        <w:br w:type="page"/>
      </w:r>
    </w:p>
    <w:p w14:paraId="4C029A4C" w14:textId="1184F159" w:rsidR="00453D3F" w:rsidRDefault="00453D3F" w:rsidP="00983501">
      <w:pPr>
        <w:pStyle w:val="TESTNORMAHED"/>
        <w:spacing w:line="480" w:lineRule="auto"/>
      </w:pPr>
      <w:r>
        <w:rPr>
          <w:noProof/>
        </w:rPr>
        <w:lastRenderedPageBreak/>
        <w:drawing>
          <wp:inline distT="114300" distB="114300" distL="114300" distR="114300" wp14:anchorId="1E9EE77E" wp14:editId="51239BF9">
            <wp:extent cx="1468145" cy="385763"/>
            <wp:effectExtent l="0" t="0" r="0" b="0"/>
            <wp:docPr id="2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7"/>
                    <a:srcRect/>
                    <a:stretch>
                      <a:fillRect/>
                    </a:stretch>
                  </pic:blipFill>
                  <pic:spPr>
                    <a:xfrm>
                      <a:off x="0" y="0"/>
                      <a:ext cx="1468145" cy="385763"/>
                    </a:xfrm>
                    <a:prstGeom prst="rect">
                      <a:avLst/>
                    </a:prstGeom>
                    <a:ln/>
                  </pic:spPr>
                </pic:pic>
              </a:graphicData>
            </a:graphic>
          </wp:inline>
        </w:drawing>
      </w:r>
    </w:p>
    <w:p w14:paraId="1AE639A4" w14:textId="77777777" w:rsidR="00453D3F" w:rsidRDefault="00453D3F" w:rsidP="00983501">
      <w:pPr>
        <w:pStyle w:val="TESTNORMAHED"/>
        <w:spacing w:line="480" w:lineRule="auto"/>
      </w:pPr>
      <w:proofErr w:type="spellStart"/>
      <w:r>
        <w:t>Express.Js</w:t>
      </w:r>
      <w:proofErr w:type="spellEnd"/>
    </w:p>
    <w:p w14:paraId="28AABAC5" w14:textId="1401F94D" w:rsidR="00453D3F" w:rsidRDefault="00453D3F" w:rsidP="00CD296E">
      <w:pPr>
        <w:pStyle w:val="testnormal"/>
        <w:jc w:val="both"/>
      </w:pPr>
      <w:r>
        <w:t>Express.</w:t>
      </w:r>
      <w:r w:rsidRPr="0084615E">
        <w:t>js [</w:t>
      </w:r>
      <w:r w:rsidR="007F6D62">
        <w:t>10</w:t>
      </w:r>
      <w:r w:rsidRPr="0084615E">
        <w:t xml:space="preserve">], or </w:t>
      </w:r>
      <w:r>
        <w:t>Express, is a web application framework for Node.js, that provides a robust set of features for building single and multi-page, and hybrid web applications. It is a free and open-source software under the MIT License. It is developed for building web applications and APIs.</w:t>
      </w:r>
    </w:p>
    <w:p w14:paraId="24F16E1B" w14:textId="77777777" w:rsidR="00B82C0A" w:rsidRPr="00453D3F" w:rsidRDefault="00B82C0A" w:rsidP="00983501">
      <w:pPr>
        <w:pStyle w:val="TESTNORMAHED"/>
        <w:spacing w:line="480" w:lineRule="auto"/>
      </w:pPr>
    </w:p>
    <w:p w14:paraId="38CBE1D2" w14:textId="77777777" w:rsidR="00453D3F" w:rsidRDefault="00453D3F" w:rsidP="00983501">
      <w:pPr>
        <w:pStyle w:val="TESTNORMAHED"/>
        <w:spacing w:line="480" w:lineRule="auto"/>
      </w:pPr>
      <w:r>
        <w:rPr>
          <w:noProof/>
        </w:rPr>
        <w:drawing>
          <wp:inline distT="114300" distB="114300" distL="114300" distR="114300" wp14:anchorId="5E237912" wp14:editId="11E88AAC">
            <wp:extent cx="1340549" cy="579463"/>
            <wp:effectExtent l="0" t="0" r="0" b="0"/>
            <wp:docPr id="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l="10130" t="13680" r="9896" b="13355"/>
                    <a:stretch>
                      <a:fillRect/>
                    </a:stretch>
                  </pic:blipFill>
                  <pic:spPr>
                    <a:xfrm>
                      <a:off x="0" y="0"/>
                      <a:ext cx="1340549" cy="579463"/>
                    </a:xfrm>
                    <a:prstGeom prst="rect">
                      <a:avLst/>
                    </a:prstGeom>
                    <a:ln/>
                  </pic:spPr>
                </pic:pic>
              </a:graphicData>
            </a:graphic>
          </wp:inline>
        </w:drawing>
      </w:r>
    </w:p>
    <w:p w14:paraId="00A30F5B" w14:textId="77777777" w:rsidR="00453D3F" w:rsidRDefault="00453D3F" w:rsidP="00983501">
      <w:pPr>
        <w:pStyle w:val="TESTNORMAHED"/>
        <w:spacing w:line="480" w:lineRule="auto"/>
      </w:pPr>
      <w:r>
        <w:t>Stripe</w:t>
      </w:r>
    </w:p>
    <w:p w14:paraId="55B09308" w14:textId="621C2C3B" w:rsidR="00983501" w:rsidRDefault="00453D3F" w:rsidP="00611DE0">
      <w:pPr>
        <w:pStyle w:val="testnormal"/>
        <w:jc w:val="both"/>
      </w:pPr>
      <w:r w:rsidRPr="0084615E">
        <w:t>Stripe [</w:t>
      </w:r>
      <w:r w:rsidR="007F6D62">
        <w:t>11</w:t>
      </w:r>
      <w:r w:rsidRPr="0084615E">
        <w:t xml:space="preserve">] is a US </w:t>
      </w:r>
      <w:r>
        <w:t>technology company that allows private individuals and businesses to accept online payments. Stripe provides, fraud prevention, and banking infrastructure for online payment systems.</w:t>
      </w:r>
    </w:p>
    <w:p w14:paraId="77FFC589" w14:textId="77777777" w:rsidR="00453D3F" w:rsidRPr="00453D3F" w:rsidRDefault="00453D3F" w:rsidP="00983501">
      <w:pPr>
        <w:pStyle w:val="TESTNORMAHED"/>
        <w:spacing w:line="480" w:lineRule="auto"/>
      </w:pPr>
    </w:p>
    <w:p w14:paraId="554AC94C" w14:textId="77777777" w:rsidR="00453D3F" w:rsidRDefault="00453D3F" w:rsidP="00983501">
      <w:pPr>
        <w:pStyle w:val="TESTNORMAHED"/>
        <w:spacing w:line="480" w:lineRule="auto"/>
      </w:pPr>
      <w:r>
        <w:rPr>
          <w:noProof/>
        </w:rPr>
        <w:drawing>
          <wp:inline distT="114300" distB="114300" distL="114300" distR="114300" wp14:anchorId="211CA7E0" wp14:editId="63610979">
            <wp:extent cx="1150049" cy="485735"/>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1150049" cy="485735"/>
                    </a:xfrm>
                    <a:prstGeom prst="rect">
                      <a:avLst/>
                    </a:prstGeom>
                    <a:ln/>
                  </pic:spPr>
                </pic:pic>
              </a:graphicData>
            </a:graphic>
          </wp:inline>
        </w:drawing>
      </w:r>
    </w:p>
    <w:p w14:paraId="311948E5" w14:textId="77777777" w:rsidR="00453D3F" w:rsidRDefault="00453D3F" w:rsidP="00983501">
      <w:pPr>
        <w:pStyle w:val="TESTNORMAHED"/>
        <w:spacing w:line="480" w:lineRule="auto"/>
      </w:pPr>
      <w:proofErr w:type="spellStart"/>
      <w:r>
        <w:t>Git</w:t>
      </w:r>
      <w:proofErr w:type="spellEnd"/>
    </w:p>
    <w:p w14:paraId="69982D51" w14:textId="6DD9C77F" w:rsidR="00453D3F" w:rsidRDefault="00453D3F" w:rsidP="00611DE0">
      <w:pPr>
        <w:pStyle w:val="testnormal"/>
        <w:jc w:val="both"/>
      </w:pPr>
      <w:proofErr w:type="spellStart"/>
      <w:r w:rsidRPr="0084615E">
        <w:t>Git</w:t>
      </w:r>
      <w:proofErr w:type="spellEnd"/>
      <w:r w:rsidRPr="0084615E">
        <w:t xml:space="preserve"> [</w:t>
      </w:r>
      <w:r w:rsidR="007F6D62">
        <w:t>12</w:t>
      </w:r>
      <w:r w:rsidRPr="0084615E">
        <w:t xml:space="preserve">] is a version </w:t>
      </w:r>
      <w:r>
        <w:t>control system (VCS) for tracking changes in files and coordinating the work on those files among people. It is mainly used for software development, but it also can be used to track</w:t>
      </w:r>
      <w:r w:rsidR="00A16DE9">
        <w:t xml:space="preserve"> the changes in any files. All </w:t>
      </w:r>
      <w:proofErr w:type="spellStart"/>
      <w:r w:rsidR="00A16DE9">
        <w:t>G</w:t>
      </w:r>
      <w:r>
        <w:t>it</w:t>
      </w:r>
      <w:proofErr w:type="spellEnd"/>
      <w:r>
        <w:t xml:space="preserve"> directory on all computers are full-fledged repository with a full history and full version tracking abilities. It’s independent of network access or a central server.</w:t>
      </w:r>
    </w:p>
    <w:p w14:paraId="0E0F676D" w14:textId="77777777" w:rsidR="00453D3F" w:rsidRDefault="00453D3F" w:rsidP="00983501">
      <w:pPr>
        <w:pStyle w:val="TESTNORMAHED"/>
        <w:spacing w:line="480" w:lineRule="auto"/>
      </w:pPr>
      <w:r>
        <w:rPr>
          <w:noProof/>
        </w:rPr>
        <w:lastRenderedPageBreak/>
        <w:drawing>
          <wp:inline distT="114300" distB="114300" distL="114300" distR="114300" wp14:anchorId="1CB563A4" wp14:editId="75BC47A4">
            <wp:extent cx="813549" cy="776288"/>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l="5648" t="4800" b="5799"/>
                    <a:stretch>
                      <a:fillRect/>
                    </a:stretch>
                  </pic:blipFill>
                  <pic:spPr>
                    <a:xfrm>
                      <a:off x="0" y="0"/>
                      <a:ext cx="813549" cy="776288"/>
                    </a:xfrm>
                    <a:prstGeom prst="rect">
                      <a:avLst/>
                    </a:prstGeom>
                    <a:ln/>
                  </pic:spPr>
                </pic:pic>
              </a:graphicData>
            </a:graphic>
          </wp:inline>
        </w:drawing>
      </w:r>
    </w:p>
    <w:p w14:paraId="7FFF82C1" w14:textId="77777777" w:rsidR="00453D3F" w:rsidRDefault="00453D3F" w:rsidP="00983501">
      <w:pPr>
        <w:pStyle w:val="TESTNORMAHED"/>
        <w:spacing w:line="480" w:lineRule="auto"/>
      </w:pPr>
      <w:r>
        <w:t>Visual Studio Code</w:t>
      </w:r>
    </w:p>
    <w:p w14:paraId="3CDD0E66" w14:textId="20927956" w:rsidR="00B82C0A" w:rsidRPr="004878B2" w:rsidRDefault="00453D3F" w:rsidP="004878B2">
      <w:pPr>
        <w:pStyle w:val="testnormal"/>
        <w:jc w:val="both"/>
      </w:pPr>
      <w:r>
        <w:t xml:space="preserve">Visual Studio </w:t>
      </w:r>
      <w:r w:rsidRPr="0084615E">
        <w:t>Code [</w:t>
      </w:r>
      <w:r w:rsidR="007F6D62">
        <w:t>13</w:t>
      </w:r>
      <w:r w:rsidRPr="0084615E">
        <w:t xml:space="preserve">] is </w:t>
      </w:r>
      <w:r>
        <w:t xml:space="preserve">a free and open-source source code editor developed by Microsoft. It includes debugging, syntax highlighting, intelligent code completion, snippets, and code refactoring for many programming languages and a set of features that may or may not be available for a given language including C++, C#, CSS, Go, HTML, JavaScript, JSON, Python, </w:t>
      </w:r>
      <w:r w:rsidR="0084615E">
        <w:t>Typescript</w:t>
      </w:r>
      <w:r w:rsidR="00611DE0">
        <w:t xml:space="preserve"> and many more</w:t>
      </w:r>
      <w:r>
        <w:t xml:space="preserve">. </w:t>
      </w:r>
    </w:p>
    <w:p w14:paraId="5685664E" w14:textId="77777777" w:rsidR="004878B2" w:rsidRDefault="004878B2" w:rsidP="00983501">
      <w:pPr>
        <w:spacing w:line="480" w:lineRule="auto"/>
        <w:ind w:left="720" w:right="480"/>
        <w:rPr>
          <w:b/>
        </w:rPr>
      </w:pPr>
    </w:p>
    <w:p w14:paraId="31E1E838" w14:textId="77777777" w:rsidR="00453D3F" w:rsidRDefault="00453D3F" w:rsidP="00983501">
      <w:pPr>
        <w:pStyle w:val="TESTNORMAHED"/>
        <w:spacing w:line="480" w:lineRule="auto"/>
      </w:pPr>
      <w:r>
        <w:rPr>
          <w:noProof/>
        </w:rPr>
        <w:drawing>
          <wp:inline distT="114300" distB="114300" distL="114300" distR="114300" wp14:anchorId="270D3B92" wp14:editId="41B31D4A">
            <wp:extent cx="1578674" cy="350178"/>
            <wp:effectExtent l="0" t="0" r="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1"/>
                    <a:srcRect l="6559" t="15025" r="8034" b="21761"/>
                    <a:stretch>
                      <a:fillRect/>
                    </a:stretch>
                  </pic:blipFill>
                  <pic:spPr>
                    <a:xfrm>
                      <a:off x="0" y="0"/>
                      <a:ext cx="1578674" cy="350178"/>
                    </a:xfrm>
                    <a:prstGeom prst="rect">
                      <a:avLst/>
                    </a:prstGeom>
                    <a:ln/>
                  </pic:spPr>
                </pic:pic>
              </a:graphicData>
            </a:graphic>
          </wp:inline>
        </w:drawing>
      </w:r>
    </w:p>
    <w:p w14:paraId="42968D3A" w14:textId="77777777" w:rsidR="00453D3F" w:rsidRDefault="00453D3F" w:rsidP="00983501">
      <w:pPr>
        <w:pStyle w:val="TESTNORMAHED"/>
        <w:spacing w:line="480" w:lineRule="auto"/>
      </w:pPr>
      <w:proofErr w:type="spellStart"/>
      <w:r>
        <w:t>Lucidchart</w:t>
      </w:r>
      <w:proofErr w:type="spellEnd"/>
    </w:p>
    <w:p w14:paraId="0416D0FE" w14:textId="5BAF28B6" w:rsidR="00CA2678" w:rsidRDefault="00453D3F" w:rsidP="00CD296E">
      <w:pPr>
        <w:pStyle w:val="testnormal"/>
        <w:jc w:val="both"/>
      </w:pPr>
      <w:proofErr w:type="spellStart"/>
      <w:r w:rsidRPr="0084615E">
        <w:t>Lucidchart</w:t>
      </w:r>
      <w:proofErr w:type="spellEnd"/>
      <w:r w:rsidRPr="0084615E">
        <w:t xml:space="preserve"> [</w:t>
      </w:r>
      <w:r w:rsidR="007F6D62">
        <w:t>14</w:t>
      </w:r>
      <w:r w:rsidRPr="0084615E">
        <w:t xml:space="preserve">] is a </w:t>
      </w:r>
      <w:r>
        <w:t xml:space="preserve">web-based service that allow working together at the same time to create UML diagrams, flowcharts, activity diagrams, </w:t>
      </w:r>
      <w:r w:rsidR="0084615E">
        <w:t>organizational</w:t>
      </w:r>
      <w:r>
        <w:t xml:space="preserve"> charts, software prototypes, and many other </w:t>
      </w:r>
      <w:r w:rsidR="00D365D1">
        <w:t>diagrams</w:t>
      </w:r>
      <w:r>
        <w:t>.</w:t>
      </w:r>
    </w:p>
    <w:p w14:paraId="56B2B339" w14:textId="77777777" w:rsidR="004878B2" w:rsidRDefault="004878B2" w:rsidP="00983501">
      <w:pPr>
        <w:pStyle w:val="TESTNORMAHED"/>
        <w:spacing w:line="480" w:lineRule="auto"/>
      </w:pPr>
    </w:p>
    <w:p w14:paraId="196030FB" w14:textId="77777777" w:rsidR="00453D3F" w:rsidRDefault="00453D3F" w:rsidP="00983501">
      <w:pPr>
        <w:pStyle w:val="TESTNORMAHED"/>
        <w:spacing w:line="480" w:lineRule="auto"/>
      </w:pPr>
      <w:r>
        <w:rPr>
          <w:noProof/>
        </w:rPr>
        <w:drawing>
          <wp:inline distT="114300" distB="114300" distL="114300" distR="114300" wp14:anchorId="57CD0E19" wp14:editId="70A2B523">
            <wp:extent cx="549974" cy="549974"/>
            <wp:effectExtent l="0" t="0" r="0" b="0"/>
            <wp:docPr id="2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549974" cy="549974"/>
                    </a:xfrm>
                    <a:prstGeom prst="rect">
                      <a:avLst/>
                    </a:prstGeom>
                    <a:ln/>
                  </pic:spPr>
                </pic:pic>
              </a:graphicData>
            </a:graphic>
          </wp:inline>
        </w:drawing>
      </w:r>
    </w:p>
    <w:p w14:paraId="1A43D664" w14:textId="77777777" w:rsidR="00453D3F" w:rsidRDefault="00453D3F" w:rsidP="00983501">
      <w:pPr>
        <w:pStyle w:val="TESTNORMAHED"/>
        <w:spacing w:line="480" w:lineRule="auto"/>
      </w:pPr>
      <w:r>
        <w:t>Draw IO</w:t>
      </w:r>
    </w:p>
    <w:p w14:paraId="37847F90" w14:textId="07F9DC53" w:rsidR="00453D3F" w:rsidRDefault="00453D3F" w:rsidP="00CD296E">
      <w:pPr>
        <w:pStyle w:val="testnormal"/>
        <w:jc w:val="both"/>
      </w:pPr>
      <w:r>
        <w:t xml:space="preserve">Draw </w:t>
      </w:r>
      <w:r w:rsidRPr="0084615E">
        <w:t>IO [</w:t>
      </w:r>
      <w:r w:rsidR="007F6D62">
        <w:t>15</w:t>
      </w:r>
      <w:r w:rsidRPr="0084615E">
        <w:t xml:space="preserve">] </w:t>
      </w:r>
      <w:r w:rsidR="00D365D1" w:rsidRPr="0084615E">
        <w:t xml:space="preserve">is </w:t>
      </w:r>
      <w:r w:rsidR="00D365D1">
        <w:t>an online</w:t>
      </w:r>
      <w:r>
        <w:t xml:space="preserve"> free-to-license web </w:t>
      </w:r>
      <w:r w:rsidR="00D365D1">
        <w:t>diagramming application that is</w:t>
      </w:r>
      <w:r>
        <w:t xml:space="preserve"> built around Google Drive but allows the users to store the diagrams in Google Drive, Dropbox </w:t>
      </w:r>
      <w:r>
        <w:lastRenderedPageBreak/>
        <w:t>or locally in their devices. It enables the users to create flowcharts, UML, ER diagrams,</w:t>
      </w:r>
      <w:r w:rsidR="00B82C0A">
        <w:t xml:space="preserve"> </w:t>
      </w:r>
      <w:r w:rsidR="00EA023D">
        <w:t>Gantt</w:t>
      </w:r>
      <w:r>
        <w:t xml:space="preserve"> chart and more.</w:t>
      </w:r>
    </w:p>
    <w:p w14:paraId="215990DA" w14:textId="77777777" w:rsidR="00CA2678" w:rsidRDefault="00CA2678" w:rsidP="00983501">
      <w:pPr>
        <w:pStyle w:val="testnormal"/>
      </w:pPr>
    </w:p>
    <w:p w14:paraId="14387FA4" w14:textId="77777777" w:rsidR="004878B2" w:rsidRDefault="004878B2" w:rsidP="00983501">
      <w:pPr>
        <w:pStyle w:val="testnormal"/>
      </w:pPr>
    </w:p>
    <w:p w14:paraId="711E8ADB" w14:textId="50B0A27D" w:rsidR="00453D3F" w:rsidRDefault="00CA2678" w:rsidP="00983501">
      <w:pPr>
        <w:pStyle w:val="TESTNORMAHED"/>
        <w:spacing w:line="480" w:lineRule="auto"/>
      </w:pPr>
      <w:r>
        <w:rPr>
          <w:noProof/>
        </w:rPr>
        <w:drawing>
          <wp:inline distT="0" distB="0" distL="0" distR="0" wp14:anchorId="4460E19D" wp14:editId="220E8037">
            <wp:extent cx="648616" cy="633911"/>
            <wp:effectExtent l="0" t="0" r="12065" b="1270"/>
            <wp:docPr id="72" name="Picture 72" descr="../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downloa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9241" cy="654068"/>
                    </a:xfrm>
                    <a:prstGeom prst="rect">
                      <a:avLst/>
                    </a:prstGeom>
                    <a:noFill/>
                    <a:ln>
                      <a:noFill/>
                    </a:ln>
                  </pic:spPr>
                </pic:pic>
              </a:graphicData>
            </a:graphic>
          </wp:inline>
        </w:drawing>
      </w:r>
    </w:p>
    <w:p w14:paraId="3BC1E1B4" w14:textId="3CF784DF" w:rsidR="00453D3F" w:rsidRDefault="007F0127" w:rsidP="00983501">
      <w:pPr>
        <w:pStyle w:val="TESTNORMAHED"/>
        <w:spacing w:line="480" w:lineRule="auto"/>
      </w:pPr>
      <w:r w:rsidRPr="007F0127">
        <w:t>Adobe illustrator CC</w:t>
      </w:r>
      <w:r w:rsidR="00453D3F">
        <w:t xml:space="preserve"> </w:t>
      </w:r>
    </w:p>
    <w:p w14:paraId="0C7E6AB2" w14:textId="6158F148" w:rsidR="007E3BE2" w:rsidRPr="00EA5E21" w:rsidRDefault="00987E7C" w:rsidP="00EA5E21">
      <w:pPr>
        <w:pStyle w:val="testnormal"/>
        <w:jc w:val="both"/>
      </w:pPr>
      <w:r w:rsidRPr="00987E7C">
        <w:t xml:space="preserve">Adobe Illustrator </w:t>
      </w:r>
      <w:r w:rsidRPr="0084615E">
        <w:t>CC [</w:t>
      </w:r>
      <w:r w:rsidR="007F6D62">
        <w:t>16</w:t>
      </w:r>
      <w:r w:rsidRPr="0084615E">
        <w:t xml:space="preserve">] is a </w:t>
      </w:r>
      <w:r w:rsidRPr="00987E7C">
        <w:t>vector graphics editor</w:t>
      </w:r>
      <w:r w:rsidR="002D47D4">
        <w:t xml:space="preserve"> that is developed </w:t>
      </w:r>
      <w:r w:rsidRPr="00987E7C">
        <w:t>by Adobe Systems.</w:t>
      </w:r>
      <w:r w:rsidR="002D47D4">
        <w:t xml:space="preserve"> It enables the user to create logos, </w:t>
      </w:r>
      <w:r w:rsidR="002D47D4" w:rsidRPr="002D47D4">
        <w:t>drawings</w:t>
      </w:r>
      <w:r w:rsidR="002D47D4">
        <w:t>, icons</w:t>
      </w:r>
      <w:r w:rsidR="002D47D4" w:rsidRPr="002D47D4">
        <w:t>, typography, and complex illustrations</w:t>
      </w:r>
      <w:r w:rsidR="002D47D4">
        <w:t>.</w:t>
      </w:r>
    </w:p>
    <w:p w14:paraId="1F00FAA2" w14:textId="77777777" w:rsidR="004F56F1" w:rsidRDefault="004F56F1" w:rsidP="009666FA">
      <w:pPr>
        <w:pStyle w:val="TESTNORMAHED"/>
        <w:spacing w:line="480" w:lineRule="auto"/>
        <w:jc w:val="both"/>
        <w:rPr>
          <w:b w:val="0"/>
          <w:bCs w:val="0"/>
        </w:rPr>
      </w:pPr>
    </w:p>
    <w:p w14:paraId="2A755DEB" w14:textId="0DA9CDBF" w:rsidR="001D3BE3" w:rsidRDefault="007E3BE2" w:rsidP="009666FA">
      <w:pPr>
        <w:pStyle w:val="TESTNORMAHED"/>
        <w:spacing w:line="480" w:lineRule="auto"/>
        <w:jc w:val="both"/>
        <w:rPr>
          <w:b w:val="0"/>
          <w:bCs w:val="0"/>
        </w:rPr>
      </w:pPr>
      <w:r>
        <w:rPr>
          <w:b w:val="0"/>
          <w:bCs w:val="0"/>
          <w:noProof/>
        </w:rPr>
        <w:drawing>
          <wp:inline distT="0" distB="0" distL="0" distR="0" wp14:anchorId="3FEFFC53" wp14:editId="25A02A2B">
            <wp:extent cx="1470079" cy="459740"/>
            <wp:effectExtent l="0" t="0" r="3175" b="0"/>
            <wp:docPr id="77" name="Picture 77" descr="../../../../../Downloads/heroku-log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eroku-logo.j"/>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02204" cy="469787"/>
                    </a:xfrm>
                    <a:prstGeom prst="rect">
                      <a:avLst/>
                    </a:prstGeom>
                    <a:noFill/>
                    <a:ln>
                      <a:noFill/>
                    </a:ln>
                  </pic:spPr>
                </pic:pic>
              </a:graphicData>
            </a:graphic>
          </wp:inline>
        </w:drawing>
      </w:r>
    </w:p>
    <w:p w14:paraId="5D5E16AF" w14:textId="1E440242" w:rsidR="001F5454" w:rsidRDefault="00426C93" w:rsidP="009666FA">
      <w:pPr>
        <w:pStyle w:val="TESTNORMAHED"/>
        <w:spacing w:line="480" w:lineRule="auto"/>
        <w:jc w:val="both"/>
        <w:rPr>
          <w:b w:val="0"/>
          <w:bCs w:val="0"/>
        </w:rPr>
      </w:pPr>
      <w:proofErr w:type="spellStart"/>
      <w:r w:rsidRPr="00426C93">
        <w:rPr>
          <w:b w:val="0"/>
          <w:bCs w:val="0"/>
        </w:rPr>
        <w:t>Heroku</w:t>
      </w:r>
      <w:proofErr w:type="spellEnd"/>
      <w:r w:rsidRPr="00426C93">
        <w:rPr>
          <w:b w:val="0"/>
          <w:bCs w:val="0"/>
        </w:rPr>
        <w:t xml:space="preserve"> is a cloud platform as a service (PaaS) supporting several programming languages that is used as a web application deployment model.</w:t>
      </w:r>
      <w:r w:rsidR="001F7785">
        <w:rPr>
          <w:b w:val="0"/>
          <w:bCs w:val="0"/>
        </w:rPr>
        <w:t xml:space="preserve"> </w:t>
      </w:r>
      <w:proofErr w:type="spellStart"/>
      <w:r w:rsidR="001F7785" w:rsidRPr="001F7785">
        <w:rPr>
          <w:b w:val="0"/>
          <w:bCs w:val="0"/>
        </w:rPr>
        <w:t>Heroku</w:t>
      </w:r>
      <w:proofErr w:type="spellEnd"/>
      <w:r w:rsidR="001F7785" w:rsidRPr="001F7785">
        <w:rPr>
          <w:b w:val="0"/>
          <w:bCs w:val="0"/>
        </w:rPr>
        <w:t xml:space="preserve"> is said to be a polyglot platform as it lets the developer build, run and scale applications in a similar manner across all the languages.</w:t>
      </w:r>
    </w:p>
    <w:p w14:paraId="124CA2DE" w14:textId="77777777" w:rsidR="003311A2" w:rsidRDefault="003311A2" w:rsidP="00AB3595">
      <w:pPr>
        <w:pStyle w:val="Name"/>
      </w:pPr>
    </w:p>
    <w:p w14:paraId="62E3B235" w14:textId="52A730E0" w:rsidR="00E54A9A" w:rsidRDefault="00E54A9A" w:rsidP="00E54A9A">
      <w:pPr>
        <w:pStyle w:val="Name"/>
      </w:pPr>
    </w:p>
    <w:p w14:paraId="5438856D" w14:textId="77777777" w:rsidR="00E54A9A" w:rsidRDefault="00E54A9A" w:rsidP="00E54A9A">
      <w:pPr>
        <w:pStyle w:val="Name"/>
      </w:pPr>
    </w:p>
    <w:p w14:paraId="17638F33" w14:textId="77777777" w:rsidR="00E54A9A" w:rsidRDefault="00E54A9A" w:rsidP="00E54A9A">
      <w:pPr>
        <w:pStyle w:val="Name"/>
      </w:pPr>
    </w:p>
    <w:p w14:paraId="617960E1" w14:textId="77777777" w:rsidR="00E54A9A" w:rsidRDefault="00E54A9A" w:rsidP="00E54A9A">
      <w:pPr>
        <w:pStyle w:val="Name"/>
      </w:pPr>
    </w:p>
    <w:p w14:paraId="08869147" w14:textId="77777777" w:rsidR="00E54A9A" w:rsidRDefault="00E54A9A" w:rsidP="00E54A9A">
      <w:pPr>
        <w:pStyle w:val="Name"/>
      </w:pPr>
    </w:p>
    <w:p w14:paraId="2D7FF5BC" w14:textId="77777777" w:rsidR="00E54A9A" w:rsidRDefault="00E54A9A" w:rsidP="00E54A9A">
      <w:pPr>
        <w:pStyle w:val="Name"/>
      </w:pPr>
    </w:p>
    <w:p w14:paraId="2102F5D4" w14:textId="77777777" w:rsidR="00E54A9A" w:rsidRDefault="00E54A9A" w:rsidP="00E54A9A">
      <w:pPr>
        <w:pStyle w:val="Name"/>
      </w:pPr>
    </w:p>
    <w:p w14:paraId="099D9944" w14:textId="77777777" w:rsidR="00E54A9A" w:rsidRDefault="00E54A9A" w:rsidP="00E54A9A">
      <w:pPr>
        <w:pStyle w:val="Name"/>
      </w:pPr>
      <w:r>
        <w:rPr>
          <w:rFonts w:asciiTheme="minorBidi" w:hAnsiTheme="minorBidi"/>
          <w:noProof/>
          <w:color w:val="auto"/>
        </w:rPr>
        <mc:AlternateContent>
          <mc:Choice Requires="wps">
            <w:drawing>
              <wp:anchor distT="0" distB="0" distL="114300" distR="114300" simplePos="0" relativeHeight="251687936" behindDoc="0" locked="0" layoutInCell="1" allowOverlap="1" wp14:anchorId="0E69E11D" wp14:editId="0EEDC4E5">
                <wp:simplePos x="0" y="0"/>
                <wp:positionH relativeFrom="column">
                  <wp:posOffset>0</wp:posOffset>
                </wp:positionH>
                <wp:positionV relativeFrom="paragraph">
                  <wp:posOffset>963930</wp:posOffset>
                </wp:positionV>
                <wp:extent cx="5301615" cy="3810"/>
                <wp:effectExtent l="127000" t="127000" r="108585" b="123190"/>
                <wp:wrapNone/>
                <wp:docPr id="66" name="Straight Connector 66"/>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4F990" id="Straight Connector 66"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5.9pt" to="417.45pt,7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" strokecolor="#e9e6e2" strokeweight="11.75pt">
                <v:stroke linestyle="thickBetweenThin" joinstyle="miter" endcap="square"/>
              </v:line>
            </w:pict>
          </mc:Fallback>
        </mc:AlternateContent>
      </w:r>
      <w:r>
        <w:t>CHAPTER 5: IMPLEMENTATION.</w:t>
      </w:r>
    </w:p>
    <w:p w14:paraId="7E0D719C" w14:textId="77777777" w:rsidR="00E54A9A" w:rsidRPr="009B1200" w:rsidRDefault="00E54A9A" w:rsidP="00E54A9A">
      <w:pPr>
        <w:pStyle w:val="testnormal"/>
        <w:ind w:left="720" w:firstLine="0"/>
      </w:pPr>
    </w:p>
    <w:p w14:paraId="4896F938" w14:textId="77777777" w:rsidR="003311A2" w:rsidRDefault="003311A2" w:rsidP="00AB3595">
      <w:pPr>
        <w:pStyle w:val="Name"/>
      </w:pPr>
    </w:p>
    <w:p w14:paraId="4E76CC07" w14:textId="09CEB63B" w:rsidR="00A253AA" w:rsidRPr="000E45B6" w:rsidRDefault="00E54A9A" w:rsidP="000E45B6">
      <w:pPr>
        <w:spacing w:after="60" w:line="288" w:lineRule="auto"/>
        <w:rPr>
          <w:rFonts w:ascii="Times" w:hAnsi="Times" w:cs="Times"/>
          <w:b/>
          <w:bCs/>
          <w:color w:val="5D7389"/>
          <w:sz w:val="56"/>
          <w:szCs w:val="56"/>
        </w:rPr>
      </w:pPr>
      <w:r>
        <w:br w:type="page"/>
      </w:r>
    </w:p>
    <w:p w14:paraId="6EFA9487" w14:textId="4C952C3B" w:rsidR="00FD0E3D" w:rsidRDefault="00A253AA" w:rsidP="00CD5657">
      <w:pPr>
        <w:pStyle w:val="testnormal"/>
        <w:jc w:val="both"/>
      </w:pPr>
      <w:r>
        <w:lastRenderedPageBreak/>
        <w:t xml:space="preserve">To develop this </w:t>
      </w:r>
      <w:r w:rsidR="000E45B6">
        <w:t>software</w:t>
      </w:r>
      <w:r>
        <w:t xml:space="preserve">, </w:t>
      </w:r>
      <w:r w:rsidR="003C5E83">
        <w:t>w</w:t>
      </w:r>
      <w:r w:rsidR="00126DF8">
        <w:t xml:space="preserve">e used </w:t>
      </w:r>
      <w:r>
        <w:t xml:space="preserve">MEAN </w:t>
      </w:r>
      <w:r w:rsidR="00FD0E3D">
        <w:t>full-</w:t>
      </w:r>
      <w:r w:rsidR="00126DF8">
        <w:t xml:space="preserve">stack framework </w:t>
      </w:r>
      <w:r w:rsidR="00E14554">
        <w:t>and Ionic</w:t>
      </w:r>
      <w:r w:rsidR="00FD0E3D">
        <w:t xml:space="preserve"> </w:t>
      </w:r>
      <w:r w:rsidR="00FD0E3D">
        <w:t>front-end</w:t>
      </w:r>
      <w:r w:rsidR="00FD0E3D">
        <w:t xml:space="preserve"> framework</w:t>
      </w:r>
      <w:r>
        <w:t xml:space="preserve">. MEAN stands for MongoDB, Express, AngularJS, Node.JS. </w:t>
      </w:r>
      <w:r w:rsidR="00FD0E3D">
        <w:t xml:space="preserve">We started the </w:t>
      </w:r>
      <w:r w:rsidR="00FD0E3D">
        <w:t xml:space="preserve">implementation </w:t>
      </w:r>
      <w:r w:rsidR="00FD0E3D">
        <w:t>by</w:t>
      </w:r>
      <w:r>
        <w:t xml:space="preserve"> developing the front-end using Ionic</w:t>
      </w:r>
      <w:r w:rsidR="00FD0E3D">
        <w:t>3</w:t>
      </w:r>
      <w:r>
        <w:t>, that uses</w:t>
      </w:r>
      <w:r w:rsidR="00FD0E3D">
        <w:t xml:space="preserve"> html, </w:t>
      </w:r>
      <w:proofErr w:type="spellStart"/>
      <w:r w:rsidR="00FD0E3D">
        <w:t>scss</w:t>
      </w:r>
      <w:proofErr w:type="spellEnd"/>
      <w:r>
        <w:t xml:space="preserve">, and </w:t>
      </w:r>
      <w:r w:rsidR="00FD0E3D">
        <w:t>Typescript</w:t>
      </w:r>
      <w:r>
        <w:t xml:space="preserve"> code. We develop the back-e</w:t>
      </w:r>
      <w:r w:rsidRPr="00943E79">
        <w:t xml:space="preserve">nd </w:t>
      </w:r>
      <w:r>
        <w:t>inclemently afte</w:t>
      </w:r>
      <w:r w:rsidR="00FD0E3D">
        <w:t xml:space="preserve">r finishing each functionality of the fronted </w:t>
      </w:r>
      <w:r w:rsidR="00CD5657">
        <w:t xml:space="preserve">then test it. </w:t>
      </w:r>
    </w:p>
    <w:p w14:paraId="5FEE9B2A" w14:textId="5B669391" w:rsidR="00E207C6" w:rsidRDefault="00E207C6" w:rsidP="00CA2343">
      <w:pPr>
        <w:pStyle w:val="testnormal"/>
        <w:jc w:val="both"/>
      </w:pPr>
      <w:proofErr w:type="spellStart"/>
      <w:r>
        <w:t>Kessa</w:t>
      </w:r>
      <w:proofErr w:type="spellEnd"/>
      <w:r>
        <w:t xml:space="preserve"> has two views, the des</w:t>
      </w:r>
      <w:r w:rsidR="00C53465">
        <w:t xml:space="preserve">igner view and the customer view. </w:t>
      </w:r>
      <w:r w:rsidR="00031840">
        <w:t>We</w:t>
      </w:r>
      <w:r w:rsidR="00C53465">
        <w:t xml:space="preserve"> started </w:t>
      </w:r>
      <w:r w:rsidR="00031840">
        <w:t xml:space="preserve">by </w:t>
      </w:r>
      <w:r w:rsidR="00C53465">
        <w:t xml:space="preserve">developing the login/signup process then moved on to the customer </w:t>
      </w:r>
      <w:r w:rsidR="00DD721C">
        <w:t>functionalities then the designer’s</w:t>
      </w:r>
      <w:r w:rsidR="00C53465">
        <w:t>.</w:t>
      </w:r>
      <w:r w:rsidR="00DD721C">
        <w:t xml:space="preserve"> After we are done with each frontend major functionality</w:t>
      </w:r>
      <w:r w:rsidR="0066430C">
        <w:t xml:space="preserve"> we are developing </w:t>
      </w:r>
      <w:r w:rsidR="00DD721C">
        <w:t xml:space="preserve">the backend and database, testing the component then deploy it. We used </w:t>
      </w:r>
      <w:proofErr w:type="spellStart"/>
      <w:r w:rsidR="00DD721C">
        <w:t>H</w:t>
      </w:r>
      <w:r w:rsidR="00DD721C" w:rsidRPr="00DD721C">
        <w:t>eroku</w:t>
      </w:r>
      <w:proofErr w:type="spellEnd"/>
      <w:r w:rsidR="00DD721C">
        <w:t xml:space="preserve"> </w:t>
      </w:r>
      <w:r w:rsidR="00CA2343">
        <w:t>cloud a</w:t>
      </w:r>
      <w:r w:rsidR="00CA2343" w:rsidRPr="00CA2343">
        <w:t xml:space="preserve">pplication </w:t>
      </w:r>
      <w:r w:rsidR="00DD721C">
        <w:t xml:space="preserve">platform for deployment. </w:t>
      </w:r>
    </w:p>
    <w:p w14:paraId="259A1D75" w14:textId="0C0ED636" w:rsidR="00E54A9A" w:rsidRDefault="00E54A9A" w:rsidP="00DE54F8">
      <w:pPr>
        <w:pStyle w:val="Name"/>
      </w:pPr>
    </w:p>
    <w:p w14:paraId="63D511C8" w14:textId="00181E85" w:rsidR="00E54A9A" w:rsidRDefault="00E54A9A">
      <w:pPr>
        <w:spacing w:after="60" w:line="288" w:lineRule="auto"/>
        <w:rPr>
          <w:rFonts w:ascii="Times" w:hAnsi="Times" w:cs="Times"/>
          <w:b/>
          <w:bCs/>
          <w:color w:val="5D7389"/>
          <w:sz w:val="56"/>
          <w:szCs w:val="56"/>
        </w:rPr>
      </w:pPr>
      <w:r>
        <w:br w:type="page"/>
      </w:r>
    </w:p>
    <w:p w14:paraId="10ED2954" w14:textId="77777777" w:rsidR="00E54A9A" w:rsidRDefault="00E54A9A" w:rsidP="00E54A9A">
      <w:pPr>
        <w:pStyle w:val="Name"/>
      </w:pPr>
    </w:p>
    <w:p w14:paraId="755732A9" w14:textId="77777777" w:rsidR="00E54A9A" w:rsidRDefault="00E54A9A" w:rsidP="00E54A9A">
      <w:pPr>
        <w:pStyle w:val="Name"/>
      </w:pPr>
    </w:p>
    <w:p w14:paraId="2D3F719C" w14:textId="77777777" w:rsidR="00E54A9A" w:rsidRDefault="00E54A9A" w:rsidP="00E54A9A">
      <w:pPr>
        <w:pStyle w:val="Name"/>
      </w:pPr>
    </w:p>
    <w:p w14:paraId="75F63D05" w14:textId="77777777" w:rsidR="00E54A9A" w:rsidRDefault="00E54A9A" w:rsidP="00E54A9A">
      <w:pPr>
        <w:pStyle w:val="Name"/>
      </w:pPr>
    </w:p>
    <w:p w14:paraId="028FD05F" w14:textId="77777777" w:rsidR="00E54A9A" w:rsidRDefault="00E54A9A" w:rsidP="00E54A9A">
      <w:pPr>
        <w:pStyle w:val="Name"/>
      </w:pPr>
    </w:p>
    <w:p w14:paraId="6239812F" w14:textId="77777777" w:rsidR="00E54A9A" w:rsidRDefault="00E54A9A" w:rsidP="00E54A9A">
      <w:pPr>
        <w:pStyle w:val="Name"/>
      </w:pPr>
    </w:p>
    <w:p w14:paraId="531DDC84" w14:textId="77777777" w:rsidR="00E54A9A" w:rsidRDefault="00E54A9A" w:rsidP="00E54A9A">
      <w:pPr>
        <w:pStyle w:val="Name"/>
      </w:pPr>
    </w:p>
    <w:p w14:paraId="3BA188C6" w14:textId="00B389A0" w:rsidR="00E54A9A" w:rsidRDefault="00E54A9A" w:rsidP="00E54A9A">
      <w:pPr>
        <w:pStyle w:val="Name"/>
      </w:pPr>
      <w:r>
        <w:t xml:space="preserve">CHAPTER 6: </w:t>
      </w:r>
      <w:r>
        <w:tab/>
        <w:t>TESTING.</w:t>
      </w:r>
    </w:p>
    <w:p w14:paraId="3F08DF15" w14:textId="766A4E61" w:rsidR="00E54A9A" w:rsidRPr="009B1200" w:rsidRDefault="00E54A9A" w:rsidP="00E54A9A">
      <w:pPr>
        <w:pStyle w:val="testnormal"/>
        <w:ind w:left="720" w:firstLine="0"/>
      </w:pPr>
      <w:r>
        <w:rPr>
          <w:rFonts w:asciiTheme="minorBidi" w:hAnsiTheme="minorBidi"/>
          <w:noProof/>
          <w:color w:val="auto"/>
        </w:rPr>
        <mc:AlternateContent>
          <mc:Choice Requires="wps">
            <w:drawing>
              <wp:anchor distT="0" distB="0" distL="114300" distR="114300" simplePos="0" relativeHeight="251689984" behindDoc="0" locked="0" layoutInCell="1" allowOverlap="1" wp14:anchorId="52630996" wp14:editId="08A2CC76">
                <wp:simplePos x="0" y="0"/>
                <wp:positionH relativeFrom="column">
                  <wp:posOffset>0</wp:posOffset>
                </wp:positionH>
                <wp:positionV relativeFrom="paragraph">
                  <wp:posOffset>142140</wp:posOffset>
                </wp:positionV>
                <wp:extent cx="5301615" cy="3810"/>
                <wp:effectExtent l="127000" t="127000" r="108585" b="123190"/>
                <wp:wrapNone/>
                <wp:docPr id="75" name="Straight Connector 75"/>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BF33E" id="Straight Connector 7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2pt" to="417.45pt,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" strokecolor="#e9e6e2" strokeweight="11.75pt">
                <v:stroke linestyle="thickBetweenThin" joinstyle="miter" endcap="square"/>
              </v:line>
            </w:pict>
          </mc:Fallback>
        </mc:AlternateContent>
      </w:r>
    </w:p>
    <w:p w14:paraId="38578745" w14:textId="14E6D446" w:rsidR="00E54A9A" w:rsidRDefault="00E54A9A" w:rsidP="00AB3595">
      <w:pPr>
        <w:pStyle w:val="Name"/>
      </w:pPr>
    </w:p>
    <w:p w14:paraId="01F04583" w14:textId="77777777" w:rsidR="00E54A9A" w:rsidRDefault="00E54A9A" w:rsidP="00AB3595">
      <w:pPr>
        <w:pStyle w:val="Name"/>
      </w:pPr>
    </w:p>
    <w:p w14:paraId="6A22E9F1" w14:textId="77777777" w:rsidR="003D1055" w:rsidRDefault="003D1055">
      <w:pPr>
        <w:spacing w:after="60" w:line="288" w:lineRule="auto"/>
        <w:rPr>
          <w:b/>
          <w:bCs/>
        </w:rPr>
      </w:pPr>
      <w:r>
        <w:rPr>
          <w:b/>
          <w:bCs/>
        </w:rPr>
        <w:br w:type="page"/>
      </w:r>
    </w:p>
    <w:p w14:paraId="6A46E6B1" w14:textId="31720149" w:rsidR="003D1055" w:rsidRDefault="003D1055" w:rsidP="009831C9">
      <w:pPr>
        <w:widowControl w:val="0"/>
        <w:autoSpaceDE w:val="0"/>
        <w:autoSpaceDN w:val="0"/>
        <w:adjustRightInd w:val="0"/>
        <w:spacing w:after="240" w:line="360" w:lineRule="atLeast"/>
        <w:ind w:firstLine="720"/>
        <w:jc w:val="both"/>
        <w:rPr>
          <w:color w:val="000000"/>
          <w:lang w:eastAsia="ja-JP"/>
        </w:rPr>
      </w:pPr>
      <w:r w:rsidRPr="009831C9">
        <w:rPr>
          <w:color w:val="000000"/>
          <w:lang w:eastAsia="ja-JP"/>
        </w:rPr>
        <w:lastRenderedPageBreak/>
        <w:t>During implementation, many e</w:t>
      </w:r>
      <w:r w:rsidRPr="009831C9">
        <w:rPr>
          <w:color w:val="000000"/>
          <w:lang w:eastAsia="ja-JP"/>
        </w:rPr>
        <w:t xml:space="preserve">rrors and challenges were faced. These bugs and error </w:t>
      </w:r>
      <w:r w:rsidRPr="009831C9">
        <w:rPr>
          <w:color w:val="000000"/>
          <w:lang w:eastAsia="ja-JP"/>
        </w:rPr>
        <w:t>led sometimes in changes in the design</w:t>
      </w:r>
      <w:r w:rsidR="009831C9" w:rsidRPr="009831C9">
        <w:rPr>
          <w:color w:val="000000"/>
          <w:lang w:eastAsia="ja-JP"/>
        </w:rPr>
        <w:t>. Some of the most significant errors are listed down below.</w:t>
      </w:r>
    </w:p>
    <w:p w14:paraId="7DA81B97" w14:textId="77777777" w:rsidR="009831C9" w:rsidRPr="009831C9" w:rsidRDefault="009831C9" w:rsidP="009831C9">
      <w:pPr>
        <w:widowControl w:val="0"/>
        <w:autoSpaceDE w:val="0"/>
        <w:autoSpaceDN w:val="0"/>
        <w:adjustRightInd w:val="0"/>
        <w:spacing w:after="240" w:line="360" w:lineRule="atLeast"/>
        <w:jc w:val="both"/>
        <w:rPr>
          <w:rFonts w:ascii="Times" w:hAnsi="Times" w:cs="Times"/>
          <w:color w:val="000000"/>
          <w:lang w:eastAsia="ja-JP"/>
        </w:rPr>
      </w:pPr>
    </w:p>
    <w:p w14:paraId="23BE5204" w14:textId="3D0CFC3A" w:rsidR="00E54A9A" w:rsidRDefault="003D1055" w:rsidP="003D1055">
      <w:pPr>
        <w:spacing w:after="60" w:line="288" w:lineRule="auto"/>
      </w:pPr>
      <w:r>
        <w:rPr>
          <w:b/>
          <w:bCs/>
        </w:rPr>
        <w:t xml:space="preserve"> </w:t>
      </w:r>
      <w:r w:rsidR="00E54A9A">
        <w:rPr>
          <w:b/>
          <w:bCs/>
        </w:rPr>
        <w:br w:type="page"/>
      </w:r>
    </w:p>
    <w:p w14:paraId="2057CA66" w14:textId="77777777" w:rsidR="00E54A9A" w:rsidRDefault="00E54A9A" w:rsidP="00AB3595">
      <w:pPr>
        <w:pStyle w:val="Name"/>
      </w:pPr>
    </w:p>
    <w:p w14:paraId="575D1940" w14:textId="77777777" w:rsidR="00E54A9A" w:rsidRDefault="00E54A9A" w:rsidP="00AB3595">
      <w:pPr>
        <w:pStyle w:val="Name"/>
      </w:pPr>
    </w:p>
    <w:p w14:paraId="299E9620" w14:textId="77777777" w:rsidR="00E54A9A" w:rsidRDefault="00E54A9A" w:rsidP="00AB3595">
      <w:pPr>
        <w:pStyle w:val="Name"/>
      </w:pPr>
    </w:p>
    <w:p w14:paraId="0D1D63A6" w14:textId="77777777" w:rsidR="00E54A9A" w:rsidRDefault="00E54A9A" w:rsidP="00AB3595">
      <w:pPr>
        <w:pStyle w:val="Name"/>
      </w:pPr>
    </w:p>
    <w:p w14:paraId="3B848696" w14:textId="77777777" w:rsidR="00E54A9A" w:rsidRDefault="00E54A9A" w:rsidP="00AB3595">
      <w:pPr>
        <w:pStyle w:val="Name"/>
      </w:pPr>
    </w:p>
    <w:p w14:paraId="62FC74EF" w14:textId="77777777" w:rsidR="00E54A9A" w:rsidRDefault="00E54A9A" w:rsidP="00AB3595">
      <w:pPr>
        <w:pStyle w:val="Name"/>
      </w:pPr>
    </w:p>
    <w:p w14:paraId="0A1ED26A" w14:textId="77777777" w:rsidR="00E54A9A" w:rsidRDefault="00E54A9A" w:rsidP="00AB3595">
      <w:pPr>
        <w:pStyle w:val="Name"/>
      </w:pPr>
    </w:p>
    <w:p w14:paraId="70B67D0A" w14:textId="59C7DD71" w:rsidR="00AB3595" w:rsidRDefault="00E54A9A" w:rsidP="00AB3595">
      <w:pPr>
        <w:pStyle w:val="Name"/>
      </w:pPr>
      <w:r>
        <w:t>CHAPTER 6</w:t>
      </w:r>
      <w:r w:rsidR="00AB3595" w:rsidRPr="00AB3595">
        <w:t xml:space="preserve">: CONCLUSION AND </w:t>
      </w:r>
      <w:proofErr w:type="gramStart"/>
      <w:r w:rsidR="00AB3595" w:rsidRPr="00AB3595">
        <w:t>PLAN</w:t>
      </w:r>
      <w:r w:rsidR="003C75BA">
        <w:t xml:space="preserve"> </w:t>
      </w:r>
      <w:r w:rsidR="00AB3595" w:rsidRPr="00AB3595">
        <w:t>AHEAD</w:t>
      </w:r>
      <w:proofErr w:type="gramEnd"/>
      <w:r w:rsidR="003C75BA">
        <w:t>.</w:t>
      </w:r>
    </w:p>
    <w:p w14:paraId="25A041CB" w14:textId="37887C54" w:rsidR="003311A2" w:rsidRDefault="003311A2" w:rsidP="00AB3595">
      <w:pPr>
        <w:pStyle w:val="Name"/>
      </w:pPr>
      <w:r>
        <w:rPr>
          <w:rFonts w:asciiTheme="minorBidi" w:hAnsiTheme="minorBidi"/>
          <w:noProof/>
          <w:color w:val="auto"/>
        </w:rPr>
        <mc:AlternateContent>
          <mc:Choice Requires="wps">
            <w:drawing>
              <wp:anchor distT="0" distB="0" distL="114300" distR="114300" simplePos="0" relativeHeight="251673600" behindDoc="0" locked="0" layoutInCell="1" allowOverlap="1" wp14:anchorId="0A166E0C" wp14:editId="5DF6718E">
                <wp:simplePos x="0" y="0"/>
                <wp:positionH relativeFrom="column">
                  <wp:posOffset>0</wp:posOffset>
                </wp:positionH>
                <wp:positionV relativeFrom="paragraph">
                  <wp:posOffset>4184</wp:posOffset>
                </wp:positionV>
                <wp:extent cx="5301615" cy="3810"/>
                <wp:effectExtent l="127000" t="127000" r="108585" b="123190"/>
                <wp:wrapNone/>
                <wp:docPr id="13" name="Straight Connector 13"/>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AB737" id="Straight Connector 1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5pt" to="417.45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" strokecolor="#e9e6e2" strokeweight="11.75pt">
                <v:stroke linestyle="thickBetweenThin" joinstyle="miter" endcap="square"/>
              </v:line>
            </w:pict>
          </mc:Fallback>
        </mc:AlternateContent>
      </w:r>
    </w:p>
    <w:p w14:paraId="023C3A49" w14:textId="77777777" w:rsidR="003311A2" w:rsidRDefault="003311A2">
      <w:pPr>
        <w:spacing w:after="60" w:line="288" w:lineRule="auto"/>
        <w:rPr>
          <w:rFonts w:ascii="Times" w:hAnsi="Times" w:cs="Times"/>
          <w:b/>
          <w:bCs/>
          <w:color w:val="5D7389"/>
          <w:sz w:val="56"/>
          <w:szCs w:val="56"/>
        </w:rPr>
      </w:pPr>
      <w:r>
        <w:br w:type="page"/>
      </w:r>
    </w:p>
    <w:p w14:paraId="1AD04841" w14:textId="77777777" w:rsidR="00564B45" w:rsidRDefault="00564B45" w:rsidP="00564B45">
      <w:pPr>
        <w:pStyle w:val="testnormal"/>
      </w:pPr>
    </w:p>
    <w:p w14:paraId="341F6F17" w14:textId="49A334E4" w:rsidR="00564B45" w:rsidRDefault="00564B45" w:rsidP="003E0409">
      <w:pPr>
        <w:pStyle w:val="testnormal"/>
        <w:jc w:val="both"/>
      </w:pPr>
      <w:r>
        <w:t xml:space="preserve">The proposed system is aimed to unify Abaya designers and customers in one mobile platform to sell Abayas. currently, customers are having numerous problems in ordering from designer Abaya’s, </w:t>
      </w:r>
      <w:r w:rsidR="0045231D" w:rsidRPr="0045231D">
        <w:t>which is analyzed and inferred from the user survey</w:t>
      </w:r>
      <w:r>
        <w:t xml:space="preserve">. Furthermore, the system </w:t>
      </w:r>
      <w:r w:rsidR="003E0409">
        <w:t>aim is to</w:t>
      </w:r>
      <w:r>
        <w:t xml:space="preserve"> support small Abaya </w:t>
      </w:r>
      <w:r w:rsidR="002A4495">
        <w:t>designers’</w:t>
      </w:r>
      <w:r>
        <w:t xml:space="preserve"> businesses, in addition to the sales reports system feature and many more features will make the shopping experience for Abayas more convenient </w:t>
      </w:r>
      <w:r w:rsidR="0045231D">
        <w:t xml:space="preserve">and beneficial </w:t>
      </w:r>
      <w:r>
        <w:t xml:space="preserve">for </w:t>
      </w:r>
      <w:r w:rsidR="0045231D">
        <w:t xml:space="preserve">both </w:t>
      </w:r>
      <w:r>
        <w:t>customers</w:t>
      </w:r>
      <w:r w:rsidR="0045231D">
        <w:t xml:space="preserve"> </w:t>
      </w:r>
      <w:r w:rsidR="0045231D" w:rsidRPr="0045231D">
        <w:t>and design</w:t>
      </w:r>
      <w:r w:rsidR="0045231D">
        <w:t>ers in terms of time and effort. Indeed, numbers have</w:t>
      </w:r>
      <w:r>
        <w:t xml:space="preserve"> shown that the system is almost essential for women in the gulf region for their high demand </w:t>
      </w:r>
      <w:r w:rsidR="0045231D">
        <w:t>in purchasing designer A</w:t>
      </w:r>
      <w:r w:rsidR="0045231D" w:rsidRPr="0045231D">
        <w:t xml:space="preserve">bayas will surely </w:t>
      </w:r>
      <w:r>
        <w:t>show success</w:t>
      </w:r>
      <w:r w:rsidR="0045231D" w:rsidRPr="0045231D">
        <w:t xml:space="preserve"> in developing the proposed system</w:t>
      </w:r>
      <w:r>
        <w:t xml:space="preserve">. </w:t>
      </w:r>
    </w:p>
    <w:p w14:paraId="2FE67805" w14:textId="77777777" w:rsidR="00CD296E" w:rsidRDefault="00CD296E" w:rsidP="00CD296E">
      <w:pPr>
        <w:pStyle w:val="testnormal"/>
        <w:jc w:val="both"/>
      </w:pPr>
    </w:p>
    <w:p w14:paraId="67F7D2DB" w14:textId="77777777" w:rsidR="00D02F0C" w:rsidRPr="00A8403E" w:rsidRDefault="00D02F0C" w:rsidP="00D02F0C">
      <w:pPr>
        <w:pStyle w:val="testnormal"/>
        <w:ind w:left="1080" w:firstLine="90"/>
        <w:rPr>
          <w:color w:val="FF0000"/>
        </w:rPr>
      </w:pPr>
      <w:r w:rsidRPr="00A8403E">
        <w:rPr>
          <w:color w:val="FF0000"/>
        </w:rPr>
        <w:t>FE8: Customer rate item</w:t>
      </w:r>
    </w:p>
    <w:p w14:paraId="2960FD44" w14:textId="77777777" w:rsidR="00D02F0C" w:rsidRPr="00A8403E" w:rsidRDefault="00D02F0C" w:rsidP="00D02F0C">
      <w:pPr>
        <w:pStyle w:val="testnormal"/>
        <w:ind w:left="1080" w:firstLine="90"/>
        <w:rPr>
          <w:color w:val="FF0000"/>
        </w:rPr>
      </w:pPr>
      <w:r w:rsidRPr="00A8403E">
        <w:rPr>
          <w:color w:val="FF0000"/>
        </w:rPr>
        <w:t xml:space="preserve">FE9: Customer rate designer </w:t>
      </w:r>
    </w:p>
    <w:p w14:paraId="08E0EE27" w14:textId="77777777" w:rsidR="00D02F0C" w:rsidRDefault="00D02F0C" w:rsidP="00D02F0C">
      <w:pPr>
        <w:pStyle w:val="testnormal"/>
        <w:ind w:left="1080" w:firstLine="90"/>
        <w:rPr>
          <w:color w:val="FF0000"/>
        </w:rPr>
      </w:pPr>
      <w:r w:rsidRPr="00A8403E">
        <w:rPr>
          <w:color w:val="FF0000"/>
        </w:rPr>
        <w:t xml:space="preserve">FE11: Designer view statistics </w:t>
      </w:r>
    </w:p>
    <w:p w14:paraId="292466A9" w14:textId="77777777" w:rsidR="009B7F83" w:rsidRPr="00A8403E" w:rsidRDefault="009B7F83" w:rsidP="009B7F83">
      <w:pPr>
        <w:pStyle w:val="testnormal"/>
        <w:ind w:left="1080" w:firstLine="90"/>
        <w:rPr>
          <w:color w:val="FF0000"/>
        </w:rPr>
      </w:pPr>
      <w:r w:rsidRPr="00A8403E">
        <w:rPr>
          <w:color w:val="FF0000"/>
        </w:rPr>
        <w:t>FE8: Customer rate item</w:t>
      </w:r>
    </w:p>
    <w:p w14:paraId="748322F4" w14:textId="77777777" w:rsidR="009B7F83" w:rsidRPr="00A8403E" w:rsidRDefault="009B7F83" w:rsidP="009B7F83">
      <w:pPr>
        <w:pStyle w:val="testnormal"/>
        <w:ind w:left="1080" w:firstLine="90"/>
        <w:rPr>
          <w:color w:val="FF0000"/>
        </w:rPr>
      </w:pPr>
      <w:r w:rsidRPr="00A8403E">
        <w:rPr>
          <w:color w:val="FF0000"/>
        </w:rPr>
        <w:t xml:space="preserve">FE9: Customer rate designer </w:t>
      </w:r>
    </w:p>
    <w:p w14:paraId="65E0E85E" w14:textId="77777777" w:rsidR="009B7F83" w:rsidRPr="00A8403E" w:rsidRDefault="009B7F83" w:rsidP="009B7F83">
      <w:pPr>
        <w:pStyle w:val="testnormal"/>
        <w:ind w:left="1080" w:firstLine="90"/>
        <w:rPr>
          <w:color w:val="FF0000"/>
        </w:rPr>
      </w:pPr>
      <w:r w:rsidRPr="00A8403E">
        <w:rPr>
          <w:color w:val="FF0000"/>
        </w:rPr>
        <w:t xml:space="preserve">FE11: Designer view statistics </w:t>
      </w:r>
    </w:p>
    <w:p w14:paraId="003F5690" w14:textId="77777777" w:rsidR="009B7F83" w:rsidRPr="00A8403E" w:rsidRDefault="009B7F83" w:rsidP="009B7F83">
      <w:pPr>
        <w:pStyle w:val="testnormal"/>
        <w:ind w:left="1080" w:firstLine="90"/>
        <w:rPr>
          <w:color w:val="FF0000"/>
        </w:rPr>
      </w:pPr>
      <w:r w:rsidRPr="00A8403E">
        <w:rPr>
          <w:color w:val="FF0000"/>
        </w:rPr>
        <w:t>FE13: Admin verifies designer account</w:t>
      </w:r>
    </w:p>
    <w:p w14:paraId="18E881D2" w14:textId="77777777" w:rsidR="009B7F83" w:rsidRPr="00A8403E" w:rsidRDefault="009B7F83" w:rsidP="009B7F83">
      <w:pPr>
        <w:pStyle w:val="testnormal"/>
        <w:ind w:left="1080" w:firstLine="90"/>
        <w:rPr>
          <w:color w:val="FF0000"/>
        </w:rPr>
      </w:pPr>
      <w:r w:rsidRPr="00A8403E">
        <w:rPr>
          <w:color w:val="FF0000"/>
        </w:rPr>
        <w:t xml:space="preserve">FE14: Admin updates designer's database </w:t>
      </w:r>
    </w:p>
    <w:p w14:paraId="2AC90EE9" w14:textId="77777777" w:rsidR="009B7F83" w:rsidRPr="00F902EE" w:rsidRDefault="009B7F83" w:rsidP="009B7F83">
      <w:pPr>
        <w:pStyle w:val="testnormal"/>
        <w:ind w:left="1080" w:firstLine="90"/>
        <w:rPr>
          <w:color w:val="FF0000"/>
        </w:rPr>
      </w:pPr>
      <w:r w:rsidRPr="00F902EE">
        <w:rPr>
          <w:color w:val="FF0000"/>
        </w:rPr>
        <w:t xml:space="preserve">FE15: Admin verify items  </w:t>
      </w:r>
    </w:p>
    <w:p w14:paraId="7E4DDCA2" w14:textId="77777777" w:rsidR="009B7F83" w:rsidRPr="00F902EE" w:rsidRDefault="009B7F83" w:rsidP="009B7F83">
      <w:pPr>
        <w:pStyle w:val="testnormal"/>
        <w:ind w:left="1080" w:firstLine="90"/>
        <w:rPr>
          <w:color w:val="FF0000"/>
        </w:rPr>
      </w:pPr>
      <w:r w:rsidRPr="00F902EE">
        <w:rPr>
          <w:color w:val="FF0000"/>
        </w:rPr>
        <w:t xml:space="preserve">FE16: Send an email to the designer with the new order </w:t>
      </w:r>
    </w:p>
    <w:p w14:paraId="0C163D06" w14:textId="77777777" w:rsidR="009B7F83" w:rsidRPr="00F902EE" w:rsidRDefault="009B7F83" w:rsidP="009B7F83">
      <w:pPr>
        <w:pStyle w:val="testnormal"/>
        <w:ind w:left="1080" w:firstLine="90"/>
        <w:rPr>
          <w:color w:val="FF0000"/>
        </w:rPr>
      </w:pPr>
      <w:r w:rsidRPr="00F902EE">
        <w:rPr>
          <w:color w:val="FF0000"/>
        </w:rPr>
        <w:t>FE17: Send an email to the customer to confirm the order</w:t>
      </w:r>
    </w:p>
    <w:p w14:paraId="4C2FC08F" w14:textId="77777777" w:rsidR="009B7F83" w:rsidRPr="00F902EE" w:rsidRDefault="009B7F83" w:rsidP="009B7F83">
      <w:pPr>
        <w:pStyle w:val="testnormal"/>
        <w:ind w:left="1080" w:firstLine="90"/>
        <w:rPr>
          <w:color w:val="FF0000"/>
        </w:rPr>
      </w:pPr>
      <w:r w:rsidRPr="00F902EE">
        <w:rPr>
          <w:color w:val="FF0000"/>
        </w:rPr>
        <w:lastRenderedPageBreak/>
        <w:t xml:space="preserve">FE18: Send a verification email to verify users </w:t>
      </w:r>
    </w:p>
    <w:p w14:paraId="5EFAFC53" w14:textId="77777777" w:rsidR="009B7F83" w:rsidRPr="00F902EE" w:rsidRDefault="009B7F83" w:rsidP="009B7F83">
      <w:pPr>
        <w:pStyle w:val="testnormal"/>
        <w:ind w:left="1080" w:firstLine="90"/>
        <w:rPr>
          <w:color w:val="FF0000"/>
        </w:rPr>
      </w:pPr>
      <w:r w:rsidRPr="00F902EE">
        <w:rPr>
          <w:color w:val="FF0000"/>
        </w:rPr>
        <w:t xml:space="preserve">FE19: Send an SMS message to the user to verify phone number </w:t>
      </w:r>
    </w:p>
    <w:p w14:paraId="2373B646" w14:textId="77777777" w:rsidR="009B7F83" w:rsidRPr="00A8403E" w:rsidRDefault="009B7F83" w:rsidP="00D02F0C">
      <w:pPr>
        <w:pStyle w:val="testnormal"/>
        <w:ind w:left="1080" w:firstLine="90"/>
        <w:rPr>
          <w:color w:val="FF0000"/>
        </w:rPr>
      </w:pPr>
    </w:p>
    <w:p w14:paraId="753B1560" w14:textId="59738895" w:rsidR="003311A2" w:rsidRDefault="003311A2" w:rsidP="00943E79">
      <w:pPr>
        <w:spacing w:after="60" w:line="288" w:lineRule="auto"/>
        <w:rPr>
          <w:rFonts w:ascii="Times" w:hAnsi="Times" w:cs="Times"/>
          <w:b/>
          <w:bCs/>
          <w:color w:val="5D7389"/>
          <w:sz w:val="56"/>
          <w:szCs w:val="56"/>
        </w:rPr>
      </w:pPr>
      <w:r>
        <w:br w:type="page"/>
      </w:r>
    </w:p>
    <w:p w14:paraId="71116096" w14:textId="77777777" w:rsidR="00AB3595" w:rsidRDefault="00AB3595" w:rsidP="00AB3595">
      <w:pPr>
        <w:pStyle w:val="Name"/>
      </w:pPr>
    </w:p>
    <w:p w14:paraId="131A864F" w14:textId="77777777" w:rsidR="003311A2" w:rsidRDefault="003311A2" w:rsidP="00AB3595">
      <w:pPr>
        <w:pStyle w:val="Name"/>
      </w:pPr>
    </w:p>
    <w:p w14:paraId="7B9F44FC" w14:textId="77777777" w:rsidR="003311A2" w:rsidRDefault="003311A2" w:rsidP="00AB3595">
      <w:pPr>
        <w:pStyle w:val="Name"/>
      </w:pPr>
    </w:p>
    <w:p w14:paraId="282671E8" w14:textId="77777777" w:rsidR="003311A2" w:rsidRDefault="003311A2" w:rsidP="00AB3595">
      <w:pPr>
        <w:pStyle w:val="Name"/>
      </w:pPr>
    </w:p>
    <w:p w14:paraId="774BB756" w14:textId="77777777" w:rsidR="009E31B9" w:rsidRDefault="009E31B9" w:rsidP="00AB3595">
      <w:pPr>
        <w:pStyle w:val="Name"/>
      </w:pPr>
    </w:p>
    <w:p w14:paraId="65EC9C95" w14:textId="77777777" w:rsidR="003311A2" w:rsidRDefault="003311A2" w:rsidP="00AB3595">
      <w:pPr>
        <w:pStyle w:val="Name"/>
      </w:pPr>
    </w:p>
    <w:p w14:paraId="183A6081" w14:textId="77777777" w:rsidR="00983501" w:rsidRPr="00AB3595" w:rsidRDefault="00983501" w:rsidP="00AB3595">
      <w:pPr>
        <w:pStyle w:val="Name"/>
      </w:pPr>
    </w:p>
    <w:p w14:paraId="23E7E29E" w14:textId="6A8C718B" w:rsidR="00AB3595" w:rsidRDefault="00E54A9A" w:rsidP="00AB3595">
      <w:pPr>
        <w:pStyle w:val="Name"/>
      </w:pPr>
      <w:r>
        <w:t>CHAPTER 7</w:t>
      </w:r>
      <w:r w:rsidR="00AB3595" w:rsidRPr="00AB3595">
        <w:t xml:space="preserve">: REFERENCES </w:t>
      </w:r>
    </w:p>
    <w:p w14:paraId="1008C9B6" w14:textId="413FEF06" w:rsidR="00AB3595" w:rsidRPr="00AB3595" w:rsidRDefault="003311A2" w:rsidP="00AB3595">
      <w:pPr>
        <w:pStyle w:val="Name"/>
      </w:pPr>
      <w:r>
        <w:rPr>
          <w:rFonts w:asciiTheme="minorBidi" w:hAnsiTheme="minorBidi"/>
          <w:noProof/>
          <w:color w:val="auto"/>
        </w:rPr>
        <mc:AlternateContent>
          <mc:Choice Requires="wps">
            <w:drawing>
              <wp:anchor distT="0" distB="0" distL="114300" distR="114300" simplePos="0" relativeHeight="251675648" behindDoc="0" locked="0" layoutInCell="1" allowOverlap="1" wp14:anchorId="4CC18C6D" wp14:editId="383503DF">
                <wp:simplePos x="0" y="0"/>
                <wp:positionH relativeFrom="column">
                  <wp:posOffset>0</wp:posOffset>
                </wp:positionH>
                <wp:positionV relativeFrom="paragraph">
                  <wp:posOffset>126365</wp:posOffset>
                </wp:positionV>
                <wp:extent cx="5301615" cy="3810"/>
                <wp:effectExtent l="127000" t="127000" r="108585" b="123190"/>
                <wp:wrapNone/>
                <wp:docPr id="14" name="Straight Connector 14"/>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F5A74" id="Straight Connector 14"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95pt" to="417.45pt,1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" strokecolor="#e9e6e2" strokeweight="11.75pt">
                <v:stroke linestyle="thickBetweenThin" joinstyle="miter" endcap="square"/>
              </v:line>
            </w:pict>
          </mc:Fallback>
        </mc:AlternateContent>
      </w:r>
    </w:p>
    <w:p w14:paraId="57E8D3F1" w14:textId="1762C01C" w:rsidR="00B82C0A" w:rsidRDefault="00B82C0A" w:rsidP="00462B6D">
      <w:pPr>
        <w:pStyle w:val="Name"/>
      </w:pPr>
    </w:p>
    <w:p w14:paraId="4270ADBD" w14:textId="77777777" w:rsidR="00B82C0A" w:rsidRDefault="00B82C0A">
      <w:pPr>
        <w:spacing w:after="60" w:line="288" w:lineRule="auto"/>
        <w:rPr>
          <w:rFonts w:ascii="Times" w:hAnsi="Times" w:cs="Times"/>
          <w:b/>
          <w:bCs/>
          <w:color w:val="5D7389"/>
          <w:sz w:val="56"/>
          <w:szCs w:val="56"/>
        </w:rPr>
      </w:pPr>
      <w:r>
        <w:br w:type="page"/>
      </w:r>
    </w:p>
    <w:p w14:paraId="60D40664" w14:textId="21809953" w:rsidR="00EF136E" w:rsidRPr="00EF136E" w:rsidRDefault="00794593" w:rsidP="00531DE8">
      <w:pPr>
        <w:pStyle w:val="ContactInfo"/>
        <w:spacing w:line="480" w:lineRule="auto"/>
        <w:jc w:val="both"/>
      </w:pPr>
      <w:r>
        <w:lastRenderedPageBreak/>
        <w:t xml:space="preserve"> </w:t>
      </w:r>
      <w:proofErr w:type="spellStart"/>
      <w:r w:rsidR="00531DE8">
        <w:t>Kuar</w:t>
      </w:r>
      <w:proofErr w:type="spellEnd"/>
      <w:r w:rsidR="00531DE8">
        <w:t xml:space="preserve">, </w:t>
      </w:r>
      <w:proofErr w:type="gramStart"/>
      <w:r w:rsidR="00531DE8">
        <w:t>K.D.,</w:t>
      </w:r>
      <w:proofErr w:type="spellStart"/>
      <w:r w:rsidR="00531DE8">
        <w:t>Din</w:t>
      </w:r>
      <w:proofErr w:type="gramEnd"/>
      <w:r w:rsidR="00531DE8">
        <w:t>,D.S</w:t>
      </w:r>
      <w:proofErr w:type="spellEnd"/>
      <w:r w:rsidR="00383FE7" w:rsidRPr="00383FE7">
        <w:t>., 2013. An Online Purchase Portal for Books and Seeds in Regional Language (Punjabi). International Journal of Advanced Research in Computer and Communication Engineering, 2/10, 5.</w:t>
      </w:r>
    </w:p>
    <w:p w14:paraId="4106018B" w14:textId="24746CD9" w:rsidR="00EF136E" w:rsidRDefault="00794593" w:rsidP="00611DE0">
      <w:pPr>
        <w:pStyle w:val="ContactInfo"/>
        <w:spacing w:line="480" w:lineRule="auto"/>
        <w:jc w:val="both"/>
      </w:pPr>
      <w:r>
        <w:t xml:space="preserve"> </w:t>
      </w:r>
      <w:proofErr w:type="spellStart"/>
      <w:r w:rsidR="00EF136E" w:rsidRPr="00EF136E">
        <w:t>Kodali</w:t>
      </w:r>
      <w:proofErr w:type="spellEnd"/>
      <w:r w:rsidR="00EF136E" w:rsidRPr="00EF136E">
        <w:t xml:space="preserve">, </w:t>
      </w:r>
      <w:r w:rsidR="00531DE8">
        <w:t>K.S.,2007</w:t>
      </w:r>
      <w:r w:rsidR="00EF136E" w:rsidRPr="00EF136E">
        <w:t>.</w:t>
      </w:r>
      <w:r w:rsidR="00531DE8">
        <w:t xml:space="preserve"> </w:t>
      </w:r>
      <w:r w:rsidR="00EF136E" w:rsidRPr="00EF136E">
        <w:t>The design and implementation of an E-Commerce site for online book sale.</w:t>
      </w:r>
    </w:p>
    <w:p w14:paraId="3F038838" w14:textId="175F87E4" w:rsidR="00722583" w:rsidRDefault="00794593" w:rsidP="00611DE0">
      <w:pPr>
        <w:pStyle w:val="ContactInfo"/>
        <w:spacing w:line="480" w:lineRule="auto"/>
        <w:jc w:val="both"/>
      </w:pPr>
      <w:r>
        <w:t xml:space="preserve"> </w:t>
      </w:r>
      <w:proofErr w:type="spellStart"/>
      <w:r w:rsidR="00712EEA" w:rsidRPr="00712EEA">
        <w:t>SurveyMonkey</w:t>
      </w:r>
      <w:proofErr w:type="spellEnd"/>
      <w:r w:rsidR="00712EEA" w:rsidRPr="00712EEA">
        <w:t>: Free online survey software &amp; questionnair</w:t>
      </w:r>
      <w:r>
        <w:t>e tool</w:t>
      </w:r>
      <w:r w:rsidR="0045231D">
        <w:t xml:space="preserve">. 2017. </w:t>
      </w:r>
      <w:r w:rsidR="00712EEA" w:rsidRPr="00712EEA">
        <w:t xml:space="preserve">[ONLINE] Available at: https://www.surveymonkey.com/. </w:t>
      </w:r>
    </w:p>
    <w:p w14:paraId="1EEE035F" w14:textId="679B1CF7" w:rsidR="006501C5" w:rsidRDefault="00794593" w:rsidP="00611DE0">
      <w:pPr>
        <w:pStyle w:val="ContactInfo"/>
        <w:spacing w:line="480" w:lineRule="auto"/>
        <w:jc w:val="both"/>
      </w:pPr>
      <w:r>
        <w:t xml:space="preserve"> </w:t>
      </w:r>
      <w:r w:rsidR="006501C5" w:rsidRPr="006501C5">
        <w:t xml:space="preserve">ionic.io. 2017. No page title. [ONLINE] Available at: </w:t>
      </w:r>
      <w:r w:rsidR="007F6D62" w:rsidRPr="007F6D62">
        <w:t>http://ionic.io/2</w:t>
      </w:r>
      <w:r w:rsidR="006501C5" w:rsidRPr="006501C5">
        <w:t>.</w:t>
      </w:r>
    </w:p>
    <w:p w14:paraId="02BA59E6" w14:textId="0B1BC6A7" w:rsidR="007F6D62" w:rsidRDefault="00794593" w:rsidP="00611DE0">
      <w:pPr>
        <w:pStyle w:val="ContactInfo"/>
        <w:spacing w:line="480" w:lineRule="auto"/>
        <w:jc w:val="both"/>
      </w:pPr>
      <w:r>
        <w:t xml:space="preserve"> </w:t>
      </w:r>
      <w:r w:rsidR="007F6D62">
        <w:t>Apache Cordova. 2017. Apache Cordova</w:t>
      </w:r>
      <w:r w:rsidR="002B0C45">
        <w:t xml:space="preserve">. [ONLINE] Available </w:t>
      </w:r>
      <w:r w:rsidR="007F6D62" w:rsidRPr="007F6D62">
        <w:t>at: https://cordova.apache.org/.</w:t>
      </w:r>
    </w:p>
    <w:p w14:paraId="2BDC5083" w14:textId="3BF66041" w:rsidR="006501C5" w:rsidRDefault="00794593" w:rsidP="00611DE0">
      <w:pPr>
        <w:pStyle w:val="ContactInfo"/>
        <w:spacing w:line="480" w:lineRule="auto"/>
        <w:jc w:val="both"/>
      </w:pPr>
      <w:r>
        <w:t xml:space="preserve"> </w:t>
      </w:r>
      <w:r w:rsidR="00584728" w:rsidRPr="00584728">
        <w:t>Welcome to NGINX Wiki! | NGINX. 2017. Welcome to NGINX Wiki! | NGINX. [ONLINE] Available at: https://www.nginx.com/resources/wiki/.</w:t>
      </w:r>
    </w:p>
    <w:p w14:paraId="586E6880" w14:textId="07289C07" w:rsidR="00584728" w:rsidRDefault="00794593" w:rsidP="00611DE0">
      <w:pPr>
        <w:pStyle w:val="ContactInfo"/>
        <w:spacing w:line="480" w:lineRule="auto"/>
        <w:jc w:val="both"/>
      </w:pPr>
      <w:r>
        <w:t xml:space="preserve"> </w:t>
      </w:r>
      <w:r w:rsidR="00584728" w:rsidRPr="00584728">
        <w:t>Node.js Foundation. 2017. Node.js. [ONLINE] Available at: https://nodejs</w:t>
      </w:r>
      <w:r w:rsidR="00584728">
        <w:t xml:space="preserve">.org/en/. </w:t>
      </w:r>
    </w:p>
    <w:p w14:paraId="1E4C6244" w14:textId="3DA53D2C" w:rsidR="00584728" w:rsidRDefault="00794593" w:rsidP="00611DE0">
      <w:pPr>
        <w:pStyle w:val="ContactInfo"/>
        <w:spacing w:line="480" w:lineRule="auto"/>
        <w:jc w:val="both"/>
      </w:pPr>
      <w:r>
        <w:t xml:space="preserve"> </w:t>
      </w:r>
      <w:r w:rsidR="00AF34FF" w:rsidRPr="00AF34FF">
        <w:t>MongoDB. 2017. MongoDB for GIANT Ideas | MongoDB. [ONLINE] Available at: https://www.mongodb.com.</w:t>
      </w:r>
    </w:p>
    <w:p w14:paraId="16415784" w14:textId="6B73342B" w:rsidR="00584728" w:rsidRDefault="00794593" w:rsidP="00611DE0">
      <w:pPr>
        <w:pStyle w:val="ContactInfo"/>
        <w:spacing w:line="480" w:lineRule="auto"/>
        <w:jc w:val="both"/>
      </w:pPr>
      <w:r>
        <w:t xml:space="preserve"> </w:t>
      </w:r>
      <w:r w:rsidR="003D7488" w:rsidRPr="003D7488">
        <w:t xml:space="preserve">AngularJS — </w:t>
      </w:r>
      <w:proofErr w:type="spellStart"/>
      <w:r w:rsidR="003D7488" w:rsidRPr="003D7488">
        <w:t>Superheroic</w:t>
      </w:r>
      <w:proofErr w:type="spellEnd"/>
      <w:r w:rsidR="003D7488" w:rsidRPr="003D7488">
        <w:t xml:space="preserve"> JavaScript MVW Framework. 2017. AngularJS — </w:t>
      </w:r>
      <w:proofErr w:type="spellStart"/>
      <w:r w:rsidR="003D7488" w:rsidRPr="003D7488">
        <w:t>Superheroic</w:t>
      </w:r>
      <w:proofErr w:type="spellEnd"/>
      <w:r w:rsidR="003D7488" w:rsidRPr="003D7488">
        <w:t xml:space="preserve"> JavaScript MVW Framework. [ONLINE] Available at: https://angularjs.org.</w:t>
      </w:r>
    </w:p>
    <w:p w14:paraId="6F3C52DD" w14:textId="2EEFEB36" w:rsidR="00584728" w:rsidRDefault="00736C0B" w:rsidP="00611DE0">
      <w:pPr>
        <w:pStyle w:val="ContactInfo"/>
        <w:spacing w:line="480" w:lineRule="auto"/>
        <w:jc w:val="both"/>
      </w:pPr>
      <w:r w:rsidRPr="00736C0B">
        <w:t>Express - Node.js web application framework. 2017. Express - Node.js web application framework. [ONLINE] Available at: https://expressjs.com/.</w:t>
      </w:r>
    </w:p>
    <w:p w14:paraId="2975416D" w14:textId="22FD7BBD" w:rsidR="00584728" w:rsidRDefault="00D350D8" w:rsidP="00611DE0">
      <w:pPr>
        <w:pStyle w:val="ContactInfo"/>
        <w:spacing w:line="480" w:lineRule="auto"/>
        <w:jc w:val="both"/>
      </w:pPr>
      <w:r w:rsidRPr="00D350D8">
        <w:t>Stripe. 2017. Stripe. [ONLINE] Available at: https://stripe.com/.</w:t>
      </w:r>
    </w:p>
    <w:p w14:paraId="4B26147A" w14:textId="36B7E253" w:rsidR="00584728" w:rsidRDefault="00E327C4" w:rsidP="00611DE0">
      <w:pPr>
        <w:pStyle w:val="ContactInfo"/>
        <w:spacing w:line="480" w:lineRule="auto"/>
        <w:jc w:val="both"/>
      </w:pPr>
      <w:proofErr w:type="spellStart"/>
      <w:r w:rsidRPr="00E327C4">
        <w:t>Git</w:t>
      </w:r>
      <w:proofErr w:type="spellEnd"/>
      <w:r w:rsidRPr="00E327C4">
        <w:t xml:space="preserve">. 2017. </w:t>
      </w:r>
      <w:proofErr w:type="spellStart"/>
      <w:r w:rsidRPr="00E327C4">
        <w:t>Git</w:t>
      </w:r>
      <w:proofErr w:type="spellEnd"/>
      <w:r w:rsidRPr="00E327C4">
        <w:t>. [ONLINE] Available at: https://git-scm.com/.</w:t>
      </w:r>
    </w:p>
    <w:p w14:paraId="644A38BE" w14:textId="101C61C6" w:rsidR="00584728" w:rsidRDefault="00767EBB" w:rsidP="00611DE0">
      <w:pPr>
        <w:pStyle w:val="ContactInfo"/>
        <w:spacing w:line="480" w:lineRule="auto"/>
        <w:jc w:val="both"/>
      </w:pPr>
      <w:r w:rsidRPr="00767EBB">
        <w:rPr>
          <w:lang w:val="it-IT"/>
        </w:rPr>
        <w:lastRenderedPageBreak/>
        <w:t xml:space="preserve">Visual Studio Code - Code Editing. </w:t>
      </w:r>
      <w:r w:rsidRPr="00767EBB">
        <w:t>Redefined. 2017. Visual Studio Code - Code Editing. Redefined. [ONLINE] Available at: https://code.visualstudio.com/.</w:t>
      </w:r>
    </w:p>
    <w:p w14:paraId="40C43D3C" w14:textId="67F02CFD" w:rsidR="00584728" w:rsidRDefault="00A269B7" w:rsidP="00611DE0">
      <w:pPr>
        <w:pStyle w:val="ContactInfo"/>
        <w:spacing w:line="480" w:lineRule="auto"/>
        <w:jc w:val="both"/>
      </w:pPr>
      <w:proofErr w:type="spellStart"/>
      <w:r w:rsidRPr="00A269B7">
        <w:t>Lucidchart</w:t>
      </w:r>
      <w:proofErr w:type="spellEnd"/>
      <w:r w:rsidRPr="00A269B7">
        <w:t xml:space="preserve">. 2017. Flowchart Maker &amp; Online Diagram Software | </w:t>
      </w:r>
      <w:proofErr w:type="spellStart"/>
      <w:r w:rsidRPr="00A269B7">
        <w:t>Lucidchart</w:t>
      </w:r>
      <w:proofErr w:type="spellEnd"/>
      <w:r w:rsidRPr="00A269B7">
        <w:t>. [ONLINE] Available at: https://www.lucidchart.com/.</w:t>
      </w:r>
    </w:p>
    <w:p w14:paraId="09EF0AD4" w14:textId="12ECC759" w:rsidR="00584728" w:rsidRDefault="00216A00" w:rsidP="00611DE0">
      <w:pPr>
        <w:pStyle w:val="ContactInfo"/>
        <w:spacing w:line="480" w:lineRule="auto"/>
        <w:jc w:val="both"/>
      </w:pPr>
      <w:r w:rsidRPr="00216A00">
        <w:t>Flowchart Maker &amp; Online Diagram Software. 2017. Flowchart Maker &amp; Online Diagram Software. [ONLINE] Available at: https://www.draw.io/</w:t>
      </w:r>
    </w:p>
    <w:p w14:paraId="33C0C5E8" w14:textId="5A7D77DF" w:rsidR="00584728" w:rsidRDefault="0084615E" w:rsidP="00611DE0">
      <w:pPr>
        <w:pStyle w:val="ContactInfo"/>
        <w:spacing w:line="480" w:lineRule="auto"/>
        <w:jc w:val="both"/>
      </w:pPr>
      <w:r w:rsidRPr="0084615E">
        <w:t xml:space="preserve">Buy Adobe Illustrator CC | Download graphic design software free trial. 2017. Buy Adobe Illustrator CC | Download graphic design software free trial. [ONLINE] Available at: </w:t>
      </w:r>
      <w:hyperlink r:id="rId45" w:history="1">
        <w:r w:rsidR="00AD3DC8" w:rsidRPr="008C6CAE">
          <w:rPr>
            <w:rStyle w:val="Hyperlink"/>
          </w:rPr>
          <w:t>http://www.adobe.com/mena_en/products/illustrator.html</w:t>
        </w:r>
      </w:hyperlink>
      <w:r w:rsidRPr="0084615E">
        <w:t>.</w:t>
      </w:r>
    </w:p>
    <w:p w14:paraId="6F9C1DCA" w14:textId="77777777" w:rsidR="00AD3DC8" w:rsidRDefault="00AD3DC8" w:rsidP="00611DE0">
      <w:pPr>
        <w:pStyle w:val="ContactInfo"/>
        <w:spacing w:line="480" w:lineRule="auto"/>
        <w:jc w:val="both"/>
      </w:pPr>
    </w:p>
    <w:p w14:paraId="5AA8E56A" w14:textId="457B8C9A" w:rsidR="0084615E" w:rsidRPr="0084615E" w:rsidRDefault="0084615E" w:rsidP="00611DE0">
      <w:pPr>
        <w:pStyle w:val="ContactInfo"/>
        <w:spacing w:line="480" w:lineRule="auto"/>
        <w:jc w:val="both"/>
      </w:pPr>
      <w:r w:rsidRPr="0084615E">
        <w:t xml:space="preserve">Mongo Express Angular Node. 2017. home - Mongo Express Angular Node. [ONLINE] </w:t>
      </w:r>
      <w:r w:rsidR="0045231D">
        <w:t xml:space="preserve">Available at: http://mean.io/. </w:t>
      </w:r>
    </w:p>
    <w:p w14:paraId="5597BC76" w14:textId="77777777" w:rsidR="0084615E" w:rsidRDefault="0084615E" w:rsidP="00611DE0">
      <w:pPr>
        <w:pStyle w:val="ContactInfo"/>
        <w:numPr>
          <w:ilvl w:val="0"/>
          <w:numId w:val="0"/>
        </w:numPr>
        <w:ind w:left="144"/>
      </w:pPr>
    </w:p>
    <w:p w14:paraId="0E214631" w14:textId="1AF42F1D" w:rsidR="0084615E" w:rsidRDefault="0084615E" w:rsidP="0084615E">
      <w:pPr>
        <w:pStyle w:val="ContactInfo"/>
        <w:numPr>
          <w:ilvl w:val="0"/>
          <w:numId w:val="0"/>
        </w:numPr>
        <w:ind w:left="504" w:hanging="360"/>
      </w:pPr>
    </w:p>
    <w:p w14:paraId="148F10F2" w14:textId="2D8E6C64" w:rsidR="00B82C0A" w:rsidRPr="0084615E" w:rsidRDefault="00B82C0A" w:rsidP="0084615E">
      <w:pPr>
        <w:pStyle w:val="ContactInfo"/>
        <w:spacing w:after="240"/>
      </w:pPr>
      <w:r>
        <w:br w:type="page"/>
      </w:r>
    </w:p>
    <w:p w14:paraId="1913B3E0" w14:textId="77777777" w:rsidR="00B82C0A" w:rsidRDefault="00B82C0A" w:rsidP="00B82C0A">
      <w:pPr>
        <w:pStyle w:val="Name"/>
      </w:pPr>
    </w:p>
    <w:p w14:paraId="23E8549F" w14:textId="77777777" w:rsidR="00B82C0A" w:rsidRDefault="00B82C0A" w:rsidP="00B82C0A">
      <w:pPr>
        <w:pStyle w:val="Name"/>
      </w:pPr>
    </w:p>
    <w:p w14:paraId="6676B42C" w14:textId="77777777" w:rsidR="00B82C0A" w:rsidRDefault="00B82C0A" w:rsidP="00B82C0A">
      <w:pPr>
        <w:pStyle w:val="Name"/>
      </w:pPr>
    </w:p>
    <w:p w14:paraId="2EC5541B" w14:textId="77777777" w:rsidR="009E31B9" w:rsidRDefault="009E31B9" w:rsidP="00B82C0A">
      <w:pPr>
        <w:pStyle w:val="Name"/>
      </w:pPr>
    </w:p>
    <w:p w14:paraId="1294FC0C" w14:textId="77777777" w:rsidR="00983501" w:rsidRDefault="00983501" w:rsidP="00B82C0A">
      <w:pPr>
        <w:pStyle w:val="Name"/>
      </w:pPr>
    </w:p>
    <w:p w14:paraId="72EAE57B" w14:textId="77777777" w:rsidR="00B82C0A" w:rsidRPr="00AB3595" w:rsidRDefault="00B82C0A" w:rsidP="00B82C0A">
      <w:pPr>
        <w:pStyle w:val="Name"/>
      </w:pPr>
    </w:p>
    <w:p w14:paraId="3872964C" w14:textId="77777777" w:rsidR="00B82C0A" w:rsidRDefault="00B82C0A" w:rsidP="00B82C0A">
      <w:pPr>
        <w:pStyle w:val="Name"/>
      </w:pPr>
    </w:p>
    <w:p w14:paraId="23030CBD" w14:textId="257184CE" w:rsidR="00B82C0A" w:rsidRDefault="00B82C0A" w:rsidP="00B82C0A">
      <w:pPr>
        <w:pStyle w:val="Name"/>
      </w:pPr>
      <w:r>
        <w:t>APPENDIX</w:t>
      </w:r>
      <w:r w:rsidRPr="00AB3595">
        <w:t xml:space="preserve"> </w:t>
      </w:r>
      <w:r>
        <w:t>A: CUSTOMER’S SURVEY RESULT SCREANSHOTS</w:t>
      </w:r>
    </w:p>
    <w:p w14:paraId="470C723F" w14:textId="77777777" w:rsidR="00B82C0A" w:rsidRPr="00AB3595" w:rsidRDefault="00B82C0A" w:rsidP="00B82C0A">
      <w:pPr>
        <w:pStyle w:val="Name"/>
      </w:pPr>
      <w:r>
        <w:rPr>
          <w:rFonts w:asciiTheme="minorBidi" w:hAnsiTheme="minorBidi"/>
          <w:noProof/>
          <w:color w:val="auto"/>
        </w:rPr>
        <mc:AlternateContent>
          <mc:Choice Requires="wps">
            <w:drawing>
              <wp:anchor distT="0" distB="0" distL="114300" distR="114300" simplePos="0" relativeHeight="251677696" behindDoc="0" locked="0" layoutInCell="1" allowOverlap="1" wp14:anchorId="47415FD9" wp14:editId="3206D9E1">
                <wp:simplePos x="0" y="0"/>
                <wp:positionH relativeFrom="column">
                  <wp:posOffset>0</wp:posOffset>
                </wp:positionH>
                <wp:positionV relativeFrom="paragraph">
                  <wp:posOffset>126365</wp:posOffset>
                </wp:positionV>
                <wp:extent cx="5301615" cy="3810"/>
                <wp:effectExtent l="127000" t="127000" r="108585" b="123190"/>
                <wp:wrapNone/>
                <wp:docPr id="29" name="Straight Connector 29"/>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3B4FB" id="Straight Connector 29"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95pt" to="417.45pt,1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" strokecolor="#e9e6e2" strokeweight="11.75pt">
                <v:stroke linestyle="thickBetweenThin" joinstyle="miter" endcap="square"/>
              </v:line>
            </w:pict>
          </mc:Fallback>
        </mc:AlternateContent>
      </w:r>
    </w:p>
    <w:p w14:paraId="4387AE95" w14:textId="77777777" w:rsidR="00B82C0A" w:rsidRDefault="00B82C0A" w:rsidP="00B82C0A">
      <w:pPr>
        <w:pStyle w:val="Name"/>
      </w:pPr>
    </w:p>
    <w:p w14:paraId="0520D668" w14:textId="77777777" w:rsidR="00AB3595" w:rsidRDefault="00AB3595" w:rsidP="00462B6D">
      <w:pPr>
        <w:pStyle w:val="Name"/>
      </w:pPr>
    </w:p>
    <w:p w14:paraId="38584AF2" w14:textId="77777777" w:rsidR="00B82C0A" w:rsidRDefault="00B82C0A" w:rsidP="00462B6D">
      <w:pPr>
        <w:pStyle w:val="Name"/>
      </w:pPr>
    </w:p>
    <w:p w14:paraId="2E3FF843" w14:textId="77777777" w:rsidR="00B82C0A" w:rsidRDefault="00B82C0A" w:rsidP="00462B6D">
      <w:pPr>
        <w:pStyle w:val="Name"/>
      </w:pPr>
    </w:p>
    <w:p w14:paraId="6723EDB7" w14:textId="77777777" w:rsidR="00B82C0A" w:rsidRDefault="00B82C0A" w:rsidP="00462B6D">
      <w:pPr>
        <w:pStyle w:val="Name"/>
      </w:pPr>
    </w:p>
    <w:p w14:paraId="01DB88C4" w14:textId="77777777" w:rsidR="00B82C0A" w:rsidRPr="00B82C0A" w:rsidRDefault="00B82C0A" w:rsidP="00B82C0A">
      <w:pPr>
        <w:spacing w:line="276" w:lineRule="auto"/>
        <w:rPr>
          <w:rFonts w:ascii="Arial" w:eastAsia="Arial" w:hAnsi="Arial" w:cs="Arial"/>
          <w:color w:val="000000"/>
        </w:rPr>
      </w:pPr>
    </w:p>
    <w:p w14:paraId="6BDB331D" w14:textId="77777777" w:rsidR="00891229" w:rsidRDefault="00B82C0A" w:rsidP="00891229">
      <w:pPr>
        <w:keepNext/>
        <w:keepLines/>
        <w:spacing w:before="360" w:after="120"/>
        <w:jc w:val="center"/>
        <w:outlineLvl w:val="1"/>
      </w:pPr>
      <w:bookmarkStart w:id="1" w:name="_gcqoblrdpvgo" w:colFirst="0" w:colLast="0"/>
      <w:bookmarkEnd w:id="1"/>
      <w:r w:rsidRPr="00B82C0A">
        <w:rPr>
          <w:rFonts w:ascii="Arial" w:eastAsia="Arial" w:hAnsi="Arial" w:cs="Arial"/>
          <w:noProof/>
          <w:color w:val="000000"/>
          <w:sz w:val="10"/>
          <w:szCs w:val="10"/>
        </w:rPr>
        <w:lastRenderedPageBreak/>
        <w:drawing>
          <wp:inline distT="114300" distB="114300" distL="114300" distR="114300" wp14:anchorId="497FBC52" wp14:editId="5CB5ECF1">
            <wp:extent cx="4297680" cy="3474720"/>
            <wp:effectExtent l="0" t="0" r="0" b="5080"/>
            <wp:docPr id="43" name="image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46"/>
                    <a:srcRect l="3859" t="2379" r="3516" b="5395"/>
                    <a:stretch/>
                  </pic:blipFill>
                  <pic:spPr bwMode="auto">
                    <a:xfrm>
                      <a:off x="0" y="0"/>
                      <a:ext cx="4297680" cy="3474720"/>
                    </a:xfrm>
                    <a:prstGeom prst="rect">
                      <a:avLst/>
                    </a:prstGeom>
                    <a:ln>
                      <a:noFill/>
                    </a:ln>
                    <a:extLst>
                      <a:ext uri="{53640926-AAD7-44D8-BBD7-CCE9431645EC}">
                        <a14:shadowObscured xmlns:a14="http://schemas.microsoft.com/office/drawing/2010/main"/>
                      </a:ext>
                    </a:extLst>
                  </pic:spPr>
                </pic:pic>
              </a:graphicData>
            </a:graphic>
          </wp:inline>
        </w:drawing>
      </w:r>
    </w:p>
    <w:p w14:paraId="31740E2C" w14:textId="2E4F3946" w:rsidR="00891229" w:rsidRPr="009C49DB" w:rsidRDefault="00891229" w:rsidP="00891229">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A</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1:</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S</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Pr="00891229">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customer’s </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age</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7A2F2B2A" w14:textId="77777777" w:rsidR="00891229" w:rsidRDefault="00B82C0A" w:rsidP="00891229">
      <w:pPr>
        <w:keepNext/>
        <w:jc w:val="center"/>
      </w:pPr>
      <w:r w:rsidRPr="00B82C0A">
        <w:rPr>
          <w:rFonts w:ascii="Arial" w:eastAsia="Arial" w:hAnsi="Arial" w:cs="Arial"/>
          <w:noProof/>
          <w:color w:val="000000"/>
          <w:sz w:val="10"/>
          <w:szCs w:val="10"/>
        </w:rPr>
        <w:drawing>
          <wp:inline distT="114300" distB="114300" distL="114300" distR="114300" wp14:anchorId="76559C3C" wp14:editId="63DB346F">
            <wp:extent cx="4297680" cy="3654579"/>
            <wp:effectExtent l="0" t="0" r="0" b="3175"/>
            <wp:docPr id="44"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47"/>
                    <a:srcRect l="3875" t="2195" r="2883" b="2702"/>
                    <a:stretch/>
                  </pic:blipFill>
                  <pic:spPr bwMode="auto">
                    <a:xfrm>
                      <a:off x="0" y="0"/>
                      <a:ext cx="4297680" cy="3654579"/>
                    </a:xfrm>
                    <a:prstGeom prst="rect">
                      <a:avLst/>
                    </a:prstGeom>
                    <a:ln>
                      <a:noFill/>
                    </a:ln>
                    <a:extLst>
                      <a:ext uri="{53640926-AAD7-44D8-BBD7-CCE9431645EC}">
                        <a14:shadowObscured xmlns:a14="http://schemas.microsoft.com/office/drawing/2010/main"/>
                      </a:ext>
                    </a:extLst>
                  </pic:spPr>
                </pic:pic>
              </a:graphicData>
            </a:graphic>
          </wp:inline>
        </w:drawing>
      </w:r>
    </w:p>
    <w:p w14:paraId="39A4A03A" w14:textId="5EB30C5D" w:rsidR="00891229" w:rsidRPr="009C49DB" w:rsidRDefault="00891229" w:rsidP="00891229">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A</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sidR="00BF6C4B">
        <w:rPr>
          <w:i w:val="0"/>
          <w:color w:val="5D7389"/>
          <w:sz w:val="20"/>
          <w:szCs w:val="20"/>
          <w14:textOutline w14:w="9525" w14:cap="rnd" w14:cmpd="sng" w14:algn="ctr">
            <w14:solidFill>
              <w14:schemeClr w14:val="accent3">
                <w14:lumMod w14:val="60000"/>
                <w14:lumOff w14:val="40000"/>
              </w14:schemeClr>
            </w14:solidFill>
            <w14:prstDash w14:val="solid"/>
            <w14:bevel/>
          </w14:textOutline>
        </w:rPr>
        <w:t>2</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s</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Pr="00891229">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customer’s </w:t>
      </w:r>
      <w:r w:rsidR="00BF6C4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interest on social media </w:t>
      </w:r>
      <w:r w:rsidR="00025AB5">
        <w:rPr>
          <w:i w:val="0"/>
          <w:color w:val="5D7389"/>
          <w:sz w:val="20"/>
          <w:szCs w:val="20"/>
          <w14:textOutline w14:w="9525" w14:cap="rnd" w14:cmpd="sng" w14:algn="ctr">
            <w14:solidFill>
              <w14:schemeClr w14:val="accent3">
                <w14:lumMod w14:val="60000"/>
                <w14:lumOff w14:val="40000"/>
              </w14:schemeClr>
            </w14:solidFill>
            <w14:prstDash w14:val="solid"/>
            <w14:bevel/>
          </w14:textOutline>
        </w:rPr>
        <w:t>brands.</w:t>
      </w:r>
    </w:p>
    <w:p w14:paraId="558694F4" w14:textId="77777777" w:rsidR="00BF6C4B" w:rsidRDefault="00B82C0A" w:rsidP="00BF6C4B">
      <w:pPr>
        <w:keepNext/>
        <w:jc w:val="center"/>
      </w:pPr>
      <w:r w:rsidRPr="00B82C0A">
        <w:rPr>
          <w:rFonts w:ascii="Arial" w:eastAsia="Arial" w:hAnsi="Arial" w:cs="Arial"/>
          <w:noProof/>
          <w:color w:val="000000"/>
          <w:sz w:val="10"/>
          <w:szCs w:val="10"/>
        </w:rPr>
        <w:lastRenderedPageBreak/>
        <w:drawing>
          <wp:inline distT="114300" distB="114300" distL="114300" distR="114300" wp14:anchorId="34B1CFE3" wp14:editId="6CF8D4D0">
            <wp:extent cx="4294480" cy="3657600"/>
            <wp:effectExtent l="0" t="0" r="0" b="0"/>
            <wp:docPr id="4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48"/>
                    <a:srcRect l="3213" t="3251" r="2418" b="4159"/>
                    <a:stretch/>
                  </pic:blipFill>
                  <pic:spPr bwMode="auto">
                    <a:xfrm>
                      <a:off x="0" y="0"/>
                      <a:ext cx="4294480" cy="3657600"/>
                    </a:xfrm>
                    <a:prstGeom prst="rect">
                      <a:avLst/>
                    </a:prstGeom>
                    <a:ln>
                      <a:noFill/>
                    </a:ln>
                    <a:extLst>
                      <a:ext uri="{53640926-AAD7-44D8-BBD7-CCE9431645EC}">
                        <a14:shadowObscured xmlns:a14="http://schemas.microsoft.com/office/drawing/2010/main"/>
                      </a:ext>
                    </a:extLst>
                  </pic:spPr>
                </pic:pic>
              </a:graphicData>
            </a:graphic>
          </wp:inline>
        </w:drawing>
      </w:r>
    </w:p>
    <w:p w14:paraId="69726E10" w14:textId="7A69D816" w:rsidR="00BF6C4B" w:rsidRPr="009C49DB" w:rsidRDefault="00BF6C4B" w:rsidP="00BF6C4B">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A</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3</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S</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 on shopping preferences</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73047629" w14:textId="77777777" w:rsidR="00BF6C4B" w:rsidRDefault="00B82C0A" w:rsidP="00BF6C4B">
      <w:pPr>
        <w:pStyle w:val="Caption"/>
        <w:keepNext/>
        <w:jc w:val="center"/>
      </w:pPr>
      <w:r w:rsidRPr="00B82C0A">
        <w:rPr>
          <w:rFonts w:ascii="Arial" w:eastAsia="Arial" w:hAnsi="Arial" w:cs="Arial"/>
          <w:noProof/>
          <w:color w:val="000000"/>
          <w:sz w:val="10"/>
          <w:szCs w:val="10"/>
        </w:rPr>
        <w:drawing>
          <wp:inline distT="114300" distB="114300" distL="114300" distR="114300" wp14:anchorId="04906563" wp14:editId="1A849EAB">
            <wp:extent cx="4092591" cy="3566160"/>
            <wp:effectExtent l="0" t="0" r="0" b="0"/>
            <wp:docPr id="4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49"/>
                    <a:srcRect l="3191" t="2243" r="3286" b="4166"/>
                    <a:stretch/>
                  </pic:blipFill>
                  <pic:spPr bwMode="auto">
                    <a:xfrm>
                      <a:off x="0" y="0"/>
                      <a:ext cx="4092591" cy="3566160"/>
                    </a:xfrm>
                    <a:prstGeom prst="rect">
                      <a:avLst/>
                    </a:prstGeom>
                    <a:ln>
                      <a:noFill/>
                    </a:ln>
                    <a:extLst>
                      <a:ext uri="{53640926-AAD7-44D8-BBD7-CCE9431645EC}">
                        <a14:shadowObscured xmlns:a14="http://schemas.microsoft.com/office/drawing/2010/main"/>
                      </a:ext>
                    </a:extLst>
                  </pic:spPr>
                </pic:pic>
              </a:graphicData>
            </a:graphic>
          </wp:inline>
        </w:drawing>
      </w:r>
    </w:p>
    <w:p w14:paraId="331615FF" w14:textId="7497D6C6" w:rsidR="00BF6C4B" w:rsidRPr="009C49DB" w:rsidRDefault="00BF6C4B" w:rsidP="007C2F22">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7C2F22">
        <w:rPr>
          <w:i w:val="0"/>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597119" w:rsidRPr="007C2F22">
        <w:rPr>
          <w:i w:val="0"/>
          <w:sz w:val="20"/>
          <w:szCs w:val="20"/>
          <w14:textOutline w14:w="9525" w14:cap="rnd" w14:cmpd="sng" w14:algn="ctr">
            <w14:solidFill>
              <w14:schemeClr w14:val="accent3">
                <w14:lumMod w14:val="60000"/>
                <w14:lumOff w14:val="40000"/>
              </w14:schemeClr>
            </w14:solidFill>
            <w14:prstDash w14:val="solid"/>
            <w14:bevel/>
          </w14:textOutline>
        </w:rPr>
        <w:t>A</w:t>
      </w:r>
      <w:r w:rsidRPr="007C2F22">
        <w:rPr>
          <w:i w:val="0"/>
          <w:sz w:val="20"/>
          <w:szCs w:val="20"/>
          <w14:textOutline w14:w="9525" w14:cap="rnd" w14:cmpd="sng" w14:algn="ctr">
            <w14:solidFill>
              <w14:schemeClr w14:val="accent3">
                <w14:lumMod w14:val="60000"/>
                <w14:lumOff w14:val="40000"/>
              </w14:schemeClr>
            </w14:solidFill>
            <w14:prstDash w14:val="solid"/>
            <w14:bevel/>
          </w14:textOutline>
        </w:rPr>
        <w:t>.</w:t>
      </w:r>
      <w:r w:rsidR="00597119" w:rsidRPr="007C2F22">
        <w:rPr>
          <w:i w:val="0"/>
          <w:sz w:val="20"/>
          <w:szCs w:val="20"/>
          <w14:textOutline w14:w="9525" w14:cap="rnd" w14:cmpd="sng" w14:algn="ctr">
            <w14:solidFill>
              <w14:schemeClr w14:val="accent3">
                <w14:lumMod w14:val="60000"/>
                <w14:lumOff w14:val="40000"/>
              </w14:schemeClr>
            </w14:solidFill>
            <w14:prstDash w14:val="solid"/>
            <w14:bevel/>
          </w14:textOutline>
        </w:rPr>
        <w:t>4</w:t>
      </w:r>
      <w:r w:rsidRPr="007C2F22">
        <w:rPr>
          <w:i w:val="0"/>
          <w:sz w:val="20"/>
          <w:szCs w:val="20"/>
          <w14:textOutline w14:w="9525" w14:cap="rnd" w14:cmpd="sng" w14:algn="ctr">
            <w14:solidFill>
              <w14:schemeClr w14:val="accent3">
                <w14:lumMod w14:val="60000"/>
                <w14:lumOff w14:val="40000"/>
              </w14:schemeClr>
            </w14:solidFill>
            <w14:prstDash w14:val="solid"/>
            <w14:bevel/>
          </w14:textOutline>
        </w:rPr>
        <w:t xml:space="preserve">: survey </w:t>
      </w:r>
      <w:r w:rsidR="00597119" w:rsidRPr="007C2F22">
        <w:rPr>
          <w:i w:val="0"/>
          <w:sz w:val="20"/>
          <w:szCs w:val="20"/>
          <w14:textOutline w14:w="9525" w14:cap="rnd" w14:cmpd="sng" w14:algn="ctr">
            <w14:solidFill>
              <w14:schemeClr w14:val="accent3">
                <w14:lumMod w14:val="60000"/>
                <w14:lumOff w14:val="40000"/>
              </w14:schemeClr>
            </w14:solidFill>
            <w14:prstDash w14:val="solid"/>
            <w14:bevel/>
          </w14:textOutline>
        </w:rPr>
        <w:t xml:space="preserve">on </w:t>
      </w:r>
      <w:r w:rsidRPr="007C2F22">
        <w:rPr>
          <w:i w:val="0"/>
          <w:sz w:val="20"/>
          <w:szCs w:val="20"/>
          <w14:textOutline w14:w="9525" w14:cap="rnd" w14:cmpd="sng" w14:algn="ctr">
            <w14:solidFill>
              <w14:schemeClr w14:val="accent3">
                <w14:lumMod w14:val="60000"/>
                <w14:lumOff w14:val="40000"/>
              </w14:schemeClr>
            </w14:solidFill>
            <w14:prstDash w14:val="solid"/>
            <w14:bevel/>
          </w14:textOutline>
        </w:rPr>
        <w:t xml:space="preserve">customer </w:t>
      </w:r>
      <w:r w:rsidR="007C2F22" w:rsidRPr="007C2F22">
        <w:rPr>
          <w:i w:val="0"/>
          <w:sz w:val="20"/>
          <w:szCs w:val="20"/>
          <w14:textOutline w14:w="9525" w14:cap="rnd" w14:cmpd="sng" w14:algn="ctr">
            <w14:solidFill>
              <w14:schemeClr w14:val="accent3">
                <w14:lumMod w14:val="60000"/>
                <w14:lumOff w14:val="40000"/>
              </w14:schemeClr>
            </w14:solidFill>
            <w14:prstDash w14:val="solid"/>
            <w14:bevel/>
          </w14:textOutline>
        </w:rPr>
        <w:t>interest on Abaya</w:t>
      </w:r>
      <w:r w:rsidR="00025AB5" w:rsidRPr="007C2F22">
        <w:rPr>
          <w:i w:val="0"/>
          <w:sz w:val="20"/>
          <w:szCs w:val="20"/>
          <w14:textOutline w14:w="9525" w14:cap="rnd" w14:cmpd="sng" w14:algn="ctr">
            <w14:solidFill>
              <w14:schemeClr w14:val="accent3">
                <w14:lumMod w14:val="60000"/>
                <w14:lumOff w14:val="40000"/>
              </w14:schemeClr>
            </w14:solidFill>
            <w14:prstDash w14:val="solid"/>
            <w14:bevel/>
          </w14:textOutline>
        </w:rPr>
        <w:t xml:space="preserve"> app/</w:t>
      </w:r>
      <w:r w:rsidR="008D6801" w:rsidRPr="007C2F22">
        <w:rPr>
          <w:i w:val="0"/>
          <w:sz w:val="20"/>
          <w:szCs w:val="20"/>
          <w14:textOutline w14:w="9525" w14:cap="rnd" w14:cmpd="sng" w14:algn="ctr">
            <w14:solidFill>
              <w14:schemeClr w14:val="accent3">
                <w14:lumMod w14:val="60000"/>
                <w14:lumOff w14:val="40000"/>
              </w14:schemeClr>
            </w14:solidFill>
            <w14:prstDash w14:val="solid"/>
            <w14:bevel/>
          </w14:textOutline>
        </w:rPr>
        <w:t>website</w:t>
      </w:r>
      <w:r w:rsidR="00025AB5" w:rsidRPr="007C2F22">
        <w:rPr>
          <w:i w:val="0"/>
          <w:sz w:val="20"/>
          <w:szCs w:val="20"/>
          <w14:textOutline w14:w="9525" w14:cap="rnd" w14:cmpd="sng" w14:algn="ctr">
            <w14:solidFill>
              <w14:schemeClr w14:val="accent3">
                <w14:lumMod w14:val="60000"/>
                <w14:lumOff w14:val="40000"/>
              </w14:schemeClr>
            </w14:solidFill>
            <w14:prstDash w14:val="solid"/>
            <w14:bevel/>
          </w14:textOutline>
        </w:rPr>
        <w:t>.</w:t>
      </w:r>
      <w:r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7F19E517" w14:textId="77777777" w:rsidR="00025AB5" w:rsidRDefault="00B82C0A" w:rsidP="00025AB5">
      <w:pPr>
        <w:keepNext/>
        <w:jc w:val="center"/>
      </w:pPr>
      <w:r w:rsidRPr="00B82C0A">
        <w:rPr>
          <w:rFonts w:ascii="Arial" w:eastAsia="Arial" w:hAnsi="Arial" w:cs="Arial"/>
          <w:noProof/>
          <w:color w:val="000000"/>
          <w:sz w:val="10"/>
          <w:szCs w:val="10"/>
        </w:rPr>
        <w:lastRenderedPageBreak/>
        <w:drawing>
          <wp:inline distT="114300" distB="114300" distL="114300" distR="114300" wp14:anchorId="12EF4F0C" wp14:editId="3102A6C5">
            <wp:extent cx="4023360" cy="3145089"/>
            <wp:effectExtent l="0" t="0" r="0" b="5080"/>
            <wp:docPr id="4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50"/>
                    <a:srcRect l="3560" t="3079" r="3428" b="5468"/>
                    <a:stretch/>
                  </pic:blipFill>
                  <pic:spPr bwMode="auto">
                    <a:xfrm>
                      <a:off x="0" y="0"/>
                      <a:ext cx="4023360" cy="3145089"/>
                    </a:xfrm>
                    <a:prstGeom prst="rect">
                      <a:avLst/>
                    </a:prstGeom>
                    <a:ln>
                      <a:noFill/>
                    </a:ln>
                    <a:extLst>
                      <a:ext uri="{53640926-AAD7-44D8-BBD7-CCE9431645EC}">
                        <a14:shadowObscured xmlns:a14="http://schemas.microsoft.com/office/drawing/2010/main"/>
                      </a:ext>
                    </a:extLst>
                  </pic:spPr>
                </pic:pic>
              </a:graphicData>
            </a:graphic>
          </wp:inline>
        </w:drawing>
      </w:r>
    </w:p>
    <w:p w14:paraId="55F6FC08" w14:textId="261C4F40" w:rsidR="00025AB5" w:rsidRPr="009C49DB" w:rsidRDefault="00025AB5" w:rsidP="007C2F22">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Figure</w:t>
      </w:r>
      <w:r w:rsidR="00597119">
        <w:rPr>
          <w:i w:val="0"/>
          <w:sz w:val="20"/>
          <w:szCs w:val="20"/>
          <w14:textOutline w14:w="9525" w14:cap="rnd" w14:cmpd="sng" w14:algn="ctr">
            <w14:solidFill>
              <w14:schemeClr w14:val="accent3">
                <w14:lumMod w14:val="60000"/>
                <w14:lumOff w14:val="40000"/>
              </w14:schemeClr>
            </w14:solidFill>
            <w14:prstDash w14:val="solid"/>
            <w14:bevel/>
          </w14:textOutline>
        </w:rPr>
        <w:t xml:space="preserve"> A</w:t>
      </w: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w:t>
      </w:r>
      <w:r w:rsidR="00597119">
        <w:rPr>
          <w:i w:val="0"/>
          <w:sz w:val="20"/>
          <w:szCs w:val="20"/>
          <w14:textOutline w14:w="9525" w14:cap="rnd" w14:cmpd="sng" w14:algn="ctr">
            <w14:solidFill>
              <w14:schemeClr w14:val="accent3">
                <w14:lumMod w14:val="60000"/>
                <w14:lumOff w14:val="40000"/>
              </w14:schemeClr>
            </w14:solidFill>
            <w14:prstDash w14:val="solid"/>
            <w14:bevel/>
          </w14:textOutline>
        </w:rPr>
        <w:t>5</w:t>
      </w:r>
      <w:r w:rsidR="007C2F22">
        <w:rPr>
          <w:i w:val="0"/>
          <w:sz w:val="20"/>
          <w:szCs w:val="20"/>
          <w14:textOutline w14:w="9525" w14:cap="rnd" w14:cmpd="sng" w14:algn="ctr">
            <w14:solidFill>
              <w14:schemeClr w14:val="accent3">
                <w14:lumMod w14:val="60000"/>
                <w14:lumOff w14:val="40000"/>
              </w14:schemeClr>
            </w14:solidFill>
            <w14:prstDash w14:val="solid"/>
            <w14:bevel/>
          </w14:textOutline>
        </w:rPr>
        <w:t>: S</w:t>
      </w: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 xml:space="preserve">urvey </w:t>
      </w:r>
      <w:r w:rsidR="00597119">
        <w:rPr>
          <w:i w:val="0"/>
          <w:sz w:val="20"/>
          <w:szCs w:val="20"/>
          <w14:textOutline w14:w="9525" w14:cap="rnd" w14:cmpd="sng" w14:algn="ctr">
            <w14:solidFill>
              <w14:schemeClr w14:val="accent3">
                <w14:lumMod w14:val="60000"/>
                <w14:lumOff w14:val="40000"/>
              </w14:schemeClr>
            </w14:solidFill>
            <w14:prstDash w14:val="solid"/>
            <w14:bevel/>
          </w14:textOutline>
        </w:rPr>
        <w:t xml:space="preserve">on </w:t>
      </w: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platform preference</w:t>
      </w:r>
      <w:r>
        <w:rPr>
          <w:i w:val="0"/>
          <w:sz w:val="20"/>
          <w:szCs w:val="20"/>
          <w14:textOutline w14:w="9525" w14:cap="rnd" w14:cmpd="sng" w14:algn="ctr">
            <w14:solidFill>
              <w14:schemeClr w14:val="accent3">
                <w14:lumMod w14:val="60000"/>
                <w14:lumOff w14:val="40000"/>
              </w14:schemeClr>
            </w14:solidFill>
            <w14:prstDash w14:val="solid"/>
            <w14:bevel/>
          </w14:textOutline>
        </w:rPr>
        <w:t>s</w:t>
      </w: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w:t>
      </w:r>
    </w:p>
    <w:p w14:paraId="35F40713" w14:textId="77777777" w:rsidR="00597119" w:rsidRDefault="00B82C0A" w:rsidP="00597119">
      <w:pPr>
        <w:keepNext/>
        <w:jc w:val="center"/>
      </w:pPr>
      <w:r w:rsidRPr="00B82C0A">
        <w:rPr>
          <w:rFonts w:ascii="Arial" w:eastAsia="Arial" w:hAnsi="Arial" w:cs="Arial"/>
          <w:noProof/>
          <w:color w:val="000000"/>
          <w:sz w:val="10"/>
          <w:szCs w:val="10"/>
        </w:rPr>
        <w:drawing>
          <wp:inline distT="114300" distB="114300" distL="114300" distR="114300" wp14:anchorId="15770B67" wp14:editId="1E3FCD48">
            <wp:extent cx="4297680" cy="4250506"/>
            <wp:effectExtent l="0" t="0" r="0" b="0"/>
            <wp:docPr id="48"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rotWithShape="1">
                    <a:blip r:embed="rId51"/>
                    <a:srcRect l="3921" t="2652" r="3447" b="5304"/>
                    <a:stretch/>
                  </pic:blipFill>
                  <pic:spPr bwMode="auto">
                    <a:xfrm>
                      <a:off x="0" y="0"/>
                      <a:ext cx="4297680" cy="4250506"/>
                    </a:xfrm>
                    <a:prstGeom prst="rect">
                      <a:avLst/>
                    </a:prstGeom>
                    <a:ln>
                      <a:noFill/>
                    </a:ln>
                    <a:extLst>
                      <a:ext uri="{53640926-AAD7-44D8-BBD7-CCE9431645EC}">
                        <a14:shadowObscured xmlns:a14="http://schemas.microsoft.com/office/drawing/2010/main"/>
                      </a:ext>
                    </a:extLst>
                  </pic:spPr>
                </pic:pic>
              </a:graphicData>
            </a:graphic>
          </wp:inline>
        </w:drawing>
      </w:r>
    </w:p>
    <w:p w14:paraId="6AB72CE0" w14:textId="57E45FC0" w:rsidR="00B82C0A" w:rsidRPr="00B82C0A" w:rsidRDefault="00B82C0A" w:rsidP="00597119">
      <w:pPr>
        <w:pStyle w:val="Caption"/>
        <w:jc w:val="center"/>
        <w:rPr>
          <w:rFonts w:ascii="Arial" w:eastAsia="Arial" w:hAnsi="Arial" w:cs="Arial"/>
          <w:color w:val="000000"/>
          <w:sz w:val="10"/>
          <w:szCs w:val="10"/>
        </w:rPr>
      </w:pPr>
    </w:p>
    <w:p w14:paraId="5CF9E0CB" w14:textId="77777777" w:rsidR="00597119" w:rsidRDefault="00B82C0A" w:rsidP="00597119">
      <w:pPr>
        <w:keepNext/>
        <w:jc w:val="center"/>
      </w:pPr>
      <w:r w:rsidRPr="00B82C0A">
        <w:rPr>
          <w:rFonts w:ascii="Arial" w:eastAsia="Arial" w:hAnsi="Arial" w:cs="Arial"/>
          <w:noProof/>
          <w:color w:val="000000"/>
          <w:sz w:val="10"/>
          <w:szCs w:val="10"/>
        </w:rPr>
        <w:lastRenderedPageBreak/>
        <w:drawing>
          <wp:inline distT="114300" distB="114300" distL="114300" distR="114300" wp14:anchorId="1845E61D" wp14:editId="096DE947">
            <wp:extent cx="4389120" cy="2409066"/>
            <wp:effectExtent l="0" t="0" r="5080" b="4445"/>
            <wp:docPr id="4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2"/>
                    <a:srcRect r="3839" b="9604"/>
                    <a:stretch>
                      <a:fillRect/>
                    </a:stretch>
                  </pic:blipFill>
                  <pic:spPr>
                    <a:xfrm>
                      <a:off x="0" y="0"/>
                      <a:ext cx="4389120" cy="2409066"/>
                    </a:xfrm>
                    <a:prstGeom prst="rect">
                      <a:avLst/>
                    </a:prstGeom>
                    <a:ln/>
                  </pic:spPr>
                </pic:pic>
              </a:graphicData>
            </a:graphic>
          </wp:inline>
        </w:drawing>
      </w:r>
      <w:r w:rsidRPr="00B82C0A">
        <w:rPr>
          <w:rFonts w:ascii="Arial" w:eastAsia="Arial" w:hAnsi="Arial" w:cs="Arial"/>
          <w:noProof/>
          <w:color w:val="000000"/>
          <w:sz w:val="10"/>
          <w:szCs w:val="10"/>
        </w:rPr>
        <w:drawing>
          <wp:inline distT="114300" distB="114300" distL="114300" distR="114300" wp14:anchorId="3D2BE5F3" wp14:editId="05EFC10A">
            <wp:extent cx="4389120" cy="1291399"/>
            <wp:effectExtent l="0" t="0" r="5080" b="4445"/>
            <wp:docPr id="50"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r="2934" b="21085"/>
                    <a:stretch>
                      <a:fillRect/>
                    </a:stretch>
                  </pic:blipFill>
                  <pic:spPr>
                    <a:xfrm>
                      <a:off x="0" y="0"/>
                      <a:ext cx="4389120" cy="1291399"/>
                    </a:xfrm>
                    <a:prstGeom prst="rect">
                      <a:avLst/>
                    </a:prstGeom>
                    <a:ln/>
                  </pic:spPr>
                </pic:pic>
              </a:graphicData>
            </a:graphic>
          </wp:inline>
        </w:drawing>
      </w:r>
    </w:p>
    <w:p w14:paraId="64F72C81" w14:textId="07B68B03" w:rsidR="00597119" w:rsidRPr="009C49DB" w:rsidRDefault="00597119" w:rsidP="007C2F22">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Figure</w:t>
      </w:r>
      <w:r>
        <w:rPr>
          <w:i w:val="0"/>
          <w:sz w:val="20"/>
          <w:szCs w:val="20"/>
          <w14:textOutline w14:w="9525" w14:cap="rnd" w14:cmpd="sng" w14:algn="ctr">
            <w14:solidFill>
              <w14:schemeClr w14:val="accent3">
                <w14:lumMod w14:val="60000"/>
                <w14:lumOff w14:val="40000"/>
              </w14:schemeClr>
            </w14:solidFill>
            <w14:prstDash w14:val="solid"/>
            <w14:bevel/>
          </w14:textOutline>
        </w:rPr>
        <w:t xml:space="preserve"> A.6</w:t>
      </w:r>
      <w:r w:rsidR="007C2F22">
        <w:rPr>
          <w:i w:val="0"/>
          <w:sz w:val="20"/>
          <w:szCs w:val="20"/>
          <w14:textOutline w14:w="9525" w14:cap="rnd" w14:cmpd="sng" w14:algn="ctr">
            <w14:solidFill>
              <w14:schemeClr w14:val="accent3">
                <w14:lumMod w14:val="60000"/>
                <w14:lumOff w14:val="40000"/>
              </w14:schemeClr>
            </w14:solidFill>
            <w14:prstDash w14:val="solid"/>
            <w14:bevel/>
          </w14:textOutline>
        </w:rPr>
        <w:t>: S</w:t>
      </w:r>
      <w:r w:rsidRPr="00025AB5">
        <w:rPr>
          <w:i w:val="0"/>
          <w:sz w:val="20"/>
          <w:szCs w:val="20"/>
          <w14:textOutline w14:w="9525" w14:cap="rnd" w14:cmpd="sng" w14:algn="ctr">
            <w14:solidFill>
              <w14:schemeClr w14:val="accent3">
                <w14:lumMod w14:val="60000"/>
                <w14:lumOff w14:val="40000"/>
              </w14:schemeClr>
            </w14:solidFill>
            <w14:prstDash w14:val="solid"/>
            <w14:bevel/>
          </w14:textOutline>
        </w:rPr>
        <w:t xml:space="preserve">urvey </w:t>
      </w:r>
      <w:r w:rsidR="008D6801">
        <w:rPr>
          <w:i w:val="0"/>
          <w:sz w:val="20"/>
          <w:szCs w:val="20"/>
          <w14:textOutline w14:w="9525" w14:cap="rnd" w14:cmpd="sng" w14:algn="ctr">
            <w14:solidFill>
              <w14:schemeClr w14:val="accent3">
                <w14:lumMod w14:val="60000"/>
                <w14:lumOff w14:val="40000"/>
              </w14:schemeClr>
            </w14:solidFill>
            <w14:prstDash w14:val="solid"/>
            <w14:bevel/>
          </w14:textOutline>
        </w:rPr>
        <w:t xml:space="preserve">on </w:t>
      </w:r>
      <w:r w:rsidR="007C2F22">
        <w:rPr>
          <w:i w:val="0"/>
          <w:sz w:val="20"/>
          <w:szCs w:val="20"/>
          <w14:textOutline w14:w="9525" w14:cap="rnd" w14:cmpd="sng" w14:algn="ctr">
            <w14:solidFill>
              <w14:schemeClr w14:val="accent3">
                <w14:lumMod w14:val="60000"/>
                <w14:lumOff w14:val="40000"/>
              </w14:schemeClr>
            </w14:solidFill>
            <w14:prstDash w14:val="solid"/>
            <w14:bevel/>
          </w14:textOutline>
        </w:rPr>
        <w:t>problems in Instagram businesses</w:t>
      </w:r>
      <w:r w:rsidR="00931E35" w:rsidRPr="009C49DB">
        <w:rPr>
          <w:i w:val="0"/>
          <w:sz w:val="20"/>
          <w:szCs w:val="20"/>
          <w14:textOutline w14:w="9525" w14:cap="rnd" w14:cmpd="sng" w14:algn="ctr">
            <w14:solidFill>
              <w14:schemeClr w14:val="accent3">
                <w14:lumMod w14:val="60000"/>
                <w14:lumOff w14:val="40000"/>
              </w14:schemeClr>
            </w14:solidFill>
            <w14:prstDash w14:val="solid"/>
            <w14:bevel/>
          </w14:textOutline>
        </w:rPr>
        <w:t>.</w:t>
      </w:r>
    </w:p>
    <w:p w14:paraId="49CED2AE" w14:textId="77777777" w:rsidR="00597119" w:rsidRDefault="00B82C0A" w:rsidP="00597119">
      <w:pPr>
        <w:keepNext/>
        <w:jc w:val="center"/>
      </w:pPr>
      <w:r w:rsidRPr="00B82C0A">
        <w:rPr>
          <w:rFonts w:ascii="Arial" w:eastAsia="Arial" w:hAnsi="Arial" w:cs="Arial"/>
          <w:noProof/>
          <w:color w:val="000000"/>
          <w:sz w:val="10"/>
          <w:szCs w:val="10"/>
        </w:rPr>
        <w:drawing>
          <wp:inline distT="114300" distB="114300" distL="114300" distR="114300" wp14:anchorId="16B95005" wp14:editId="42D47FCB">
            <wp:extent cx="3749040" cy="3588160"/>
            <wp:effectExtent l="0" t="0" r="10160" b="0"/>
            <wp:docPr id="5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rotWithShape="1">
                    <a:blip r:embed="rId54"/>
                    <a:srcRect l="3226" t="2407" r="2673" b="4494"/>
                    <a:stretch/>
                  </pic:blipFill>
                  <pic:spPr bwMode="auto">
                    <a:xfrm>
                      <a:off x="0" y="0"/>
                      <a:ext cx="3749040" cy="3588160"/>
                    </a:xfrm>
                    <a:prstGeom prst="rect">
                      <a:avLst/>
                    </a:prstGeom>
                    <a:ln>
                      <a:noFill/>
                    </a:ln>
                    <a:extLst>
                      <a:ext uri="{53640926-AAD7-44D8-BBD7-CCE9431645EC}">
                        <a14:shadowObscured xmlns:a14="http://schemas.microsoft.com/office/drawing/2010/main"/>
                      </a:ext>
                    </a:extLst>
                  </pic:spPr>
                </pic:pic>
              </a:graphicData>
            </a:graphic>
          </wp:inline>
        </w:drawing>
      </w:r>
    </w:p>
    <w:p w14:paraId="098AF345" w14:textId="00FFA186" w:rsidR="00597119" w:rsidRPr="007C2F22" w:rsidRDefault="00931E35" w:rsidP="007C2F22">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 A.7</w:t>
      </w:r>
      <w:r w:rsidR="007C2F22"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S</w:t>
      </w:r>
      <w:r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 on percentage of preventative reasons.</w:t>
      </w:r>
      <w:r w:rsidRPr="009C49DB">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02F3A78D" w14:textId="77777777" w:rsidR="00B82C0A" w:rsidRPr="00B82C0A" w:rsidRDefault="00B82C0A" w:rsidP="00931E35">
      <w:pPr>
        <w:jc w:val="center"/>
        <w:rPr>
          <w:rFonts w:ascii="Arial" w:eastAsia="Arial" w:hAnsi="Arial" w:cs="Arial"/>
          <w:color w:val="000000"/>
          <w:sz w:val="10"/>
          <w:szCs w:val="10"/>
        </w:rPr>
      </w:pPr>
      <w:r w:rsidRPr="00B82C0A">
        <w:rPr>
          <w:rFonts w:ascii="Arial" w:eastAsia="Arial" w:hAnsi="Arial" w:cs="Arial"/>
          <w:noProof/>
          <w:color w:val="000000"/>
          <w:sz w:val="10"/>
          <w:szCs w:val="10"/>
        </w:rPr>
        <w:lastRenderedPageBreak/>
        <w:drawing>
          <wp:inline distT="114300" distB="114300" distL="114300" distR="114300" wp14:anchorId="49A1B79E" wp14:editId="57BF93B6">
            <wp:extent cx="5111496" cy="4719955"/>
            <wp:effectExtent l="0" t="0" r="0" b="4445"/>
            <wp:docPr id="52"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rotWithShape="1">
                    <a:blip r:embed="rId55"/>
                    <a:srcRect l="1755" t="2610" r="865" b="1523"/>
                    <a:stretch/>
                  </pic:blipFill>
                  <pic:spPr bwMode="auto">
                    <a:xfrm>
                      <a:off x="0" y="0"/>
                      <a:ext cx="5111496" cy="4719955"/>
                    </a:xfrm>
                    <a:prstGeom prst="rect">
                      <a:avLst/>
                    </a:prstGeom>
                    <a:ln>
                      <a:noFill/>
                    </a:ln>
                    <a:extLst>
                      <a:ext uri="{53640926-AAD7-44D8-BBD7-CCE9431645EC}">
                        <a14:shadowObscured xmlns:a14="http://schemas.microsoft.com/office/drawing/2010/main"/>
                      </a:ext>
                    </a:extLst>
                  </pic:spPr>
                </pic:pic>
              </a:graphicData>
            </a:graphic>
          </wp:inline>
        </w:drawing>
      </w:r>
    </w:p>
    <w:p w14:paraId="5A34402F" w14:textId="77777777" w:rsidR="00891229" w:rsidRDefault="00B82C0A" w:rsidP="00931E35">
      <w:pPr>
        <w:keepNext/>
        <w:jc w:val="center"/>
      </w:pPr>
      <w:r w:rsidRPr="00B82C0A">
        <w:rPr>
          <w:rFonts w:ascii="Arial" w:eastAsia="Arial" w:hAnsi="Arial" w:cs="Arial"/>
          <w:noProof/>
          <w:color w:val="000000"/>
          <w:sz w:val="10"/>
          <w:szCs w:val="10"/>
        </w:rPr>
        <w:drawing>
          <wp:inline distT="114300" distB="114300" distL="114300" distR="114300" wp14:anchorId="23868CA8" wp14:editId="0E2D1759">
            <wp:extent cx="5111496" cy="2536742"/>
            <wp:effectExtent l="0" t="0" r="0" b="3810"/>
            <wp:docPr id="5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rotWithShape="1">
                    <a:blip r:embed="rId56"/>
                    <a:srcRect l="1170" t="1904"/>
                    <a:stretch/>
                  </pic:blipFill>
                  <pic:spPr bwMode="auto">
                    <a:xfrm>
                      <a:off x="0" y="0"/>
                      <a:ext cx="5111496" cy="2536742"/>
                    </a:xfrm>
                    <a:prstGeom prst="rect">
                      <a:avLst/>
                    </a:prstGeom>
                    <a:ln>
                      <a:noFill/>
                    </a:ln>
                    <a:extLst>
                      <a:ext uri="{53640926-AAD7-44D8-BBD7-CCE9431645EC}">
                        <a14:shadowObscured xmlns:a14="http://schemas.microsoft.com/office/drawing/2010/main"/>
                      </a:ext>
                    </a:extLst>
                  </pic:spPr>
                </pic:pic>
              </a:graphicData>
            </a:graphic>
          </wp:inline>
        </w:drawing>
      </w:r>
    </w:p>
    <w:p w14:paraId="586F864A" w14:textId="03B2C471" w:rsidR="00954771" w:rsidRPr="00891229" w:rsidRDefault="007C2F22" w:rsidP="007C2F22">
      <w:pPr>
        <w:pStyle w:val="Caption"/>
        <w:jc w:val="center"/>
        <w:rPr>
          <w:rFonts w:ascii="Arial" w:eastAsia="Arial" w:hAnsi="Arial" w:cs="Arial"/>
          <w:i w:val="0"/>
          <w:color w:val="000000"/>
          <w:sz w:val="20"/>
          <w:szCs w:val="20"/>
        </w:rPr>
      </w:pP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 A.8: S</w:t>
      </w:r>
      <w:r w:rsidR="00931E35"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 on</w:t>
      </w:r>
      <w:r w:rsidR="008D6801"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customers’</w:t>
      </w:r>
      <w:r w:rsidR="00931E35"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suggest</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ion</w:t>
      </w:r>
      <w:r w:rsidR="00931E35" w:rsidRP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0AE331EE" w14:textId="77777777" w:rsidR="00954771" w:rsidRDefault="00954771">
      <w:pPr>
        <w:spacing w:after="60" w:line="288" w:lineRule="auto"/>
        <w:rPr>
          <w:rFonts w:ascii="Arial" w:eastAsia="Arial" w:hAnsi="Arial" w:cs="Arial"/>
          <w:color w:val="000000"/>
          <w:sz w:val="10"/>
          <w:szCs w:val="10"/>
        </w:rPr>
      </w:pPr>
      <w:r>
        <w:rPr>
          <w:rFonts w:ascii="Arial" w:eastAsia="Arial" w:hAnsi="Arial" w:cs="Arial"/>
          <w:color w:val="000000"/>
          <w:sz w:val="10"/>
          <w:szCs w:val="10"/>
        </w:rPr>
        <w:br w:type="page"/>
      </w:r>
    </w:p>
    <w:p w14:paraId="430571EC" w14:textId="77777777" w:rsidR="00954771" w:rsidRDefault="00954771" w:rsidP="00954771">
      <w:pPr>
        <w:pStyle w:val="Name"/>
      </w:pPr>
    </w:p>
    <w:p w14:paraId="42F04147" w14:textId="77777777" w:rsidR="00954771" w:rsidRDefault="00954771" w:rsidP="00954771">
      <w:pPr>
        <w:pStyle w:val="Name"/>
      </w:pPr>
    </w:p>
    <w:p w14:paraId="160512C4" w14:textId="77777777" w:rsidR="00954771" w:rsidRDefault="00954771" w:rsidP="00954771">
      <w:pPr>
        <w:pStyle w:val="Name"/>
      </w:pPr>
    </w:p>
    <w:p w14:paraId="5BADB81A" w14:textId="77777777" w:rsidR="00954771" w:rsidRDefault="00954771" w:rsidP="00954771">
      <w:pPr>
        <w:pStyle w:val="Name"/>
      </w:pPr>
    </w:p>
    <w:p w14:paraId="63385F02" w14:textId="77777777" w:rsidR="009E31B9" w:rsidRDefault="009E31B9" w:rsidP="00954771">
      <w:pPr>
        <w:pStyle w:val="Name"/>
      </w:pPr>
    </w:p>
    <w:p w14:paraId="78962143" w14:textId="77777777" w:rsidR="00983501" w:rsidRPr="00AB3595" w:rsidRDefault="00983501" w:rsidP="00954771">
      <w:pPr>
        <w:pStyle w:val="Name"/>
      </w:pPr>
    </w:p>
    <w:p w14:paraId="327CA18D" w14:textId="77777777" w:rsidR="00954771" w:rsidRDefault="00954771" w:rsidP="00954771">
      <w:pPr>
        <w:pStyle w:val="Name"/>
      </w:pPr>
    </w:p>
    <w:p w14:paraId="724E6B79" w14:textId="0DB3FC59" w:rsidR="00954771" w:rsidRDefault="00954771" w:rsidP="00954771">
      <w:pPr>
        <w:pStyle w:val="Name"/>
      </w:pPr>
      <w:r>
        <w:t>APPENDIX</w:t>
      </w:r>
      <w:r w:rsidRPr="00AB3595">
        <w:t xml:space="preserve"> </w:t>
      </w:r>
      <w:r>
        <w:t>B: DESIGNERS’ SURVEY RESULT SCREANSHOTS</w:t>
      </w:r>
    </w:p>
    <w:p w14:paraId="457DE536" w14:textId="77777777" w:rsidR="00954771" w:rsidRPr="00AB3595" w:rsidRDefault="00954771" w:rsidP="00954771">
      <w:pPr>
        <w:pStyle w:val="Name"/>
      </w:pPr>
      <w:r>
        <w:rPr>
          <w:rFonts w:asciiTheme="minorBidi" w:hAnsiTheme="minorBidi"/>
          <w:noProof/>
          <w:color w:val="auto"/>
        </w:rPr>
        <mc:AlternateContent>
          <mc:Choice Requires="wps">
            <w:drawing>
              <wp:anchor distT="0" distB="0" distL="114300" distR="114300" simplePos="0" relativeHeight="251679744" behindDoc="0" locked="0" layoutInCell="1" allowOverlap="1" wp14:anchorId="09CF23F5" wp14:editId="6AA33196">
                <wp:simplePos x="0" y="0"/>
                <wp:positionH relativeFrom="column">
                  <wp:posOffset>0</wp:posOffset>
                </wp:positionH>
                <wp:positionV relativeFrom="paragraph">
                  <wp:posOffset>126365</wp:posOffset>
                </wp:positionV>
                <wp:extent cx="5301615" cy="3810"/>
                <wp:effectExtent l="127000" t="127000" r="108585" b="123190"/>
                <wp:wrapNone/>
                <wp:docPr id="15" name="Straight Connector 15"/>
                <wp:cNvGraphicFramePr/>
                <a:graphic xmlns:a="http://schemas.openxmlformats.org/drawingml/2006/main">
                  <a:graphicData uri="http://schemas.microsoft.com/office/word/2010/wordprocessingShape">
                    <wps:wsp>
                      <wps:cNvCnPr/>
                      <wps:spPr>
                        <a:xfrm flipV="1">
                          <a:off x="0" y="0"/>
                          <a:ext cx="5301615" cy="3810"/>
                        </a:xfrm>
                        <a:prstGeom prst="line">
                          <a:avLst/>
                        </a:prstGeom>
                        <a:ln w="149225" cap="sq" cmpd="tri">
                          <a:solidFill>
                            <a:srgbClr val="E9E6E2"/>
                          </a:solidFill>
                          <a:prstDash val="solid"/>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02C39" id="Straight Connector 15"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95pt" to="417.45pt,1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" strokecolor="#e9e6e2" strokeweight="11.75pt">
                <v:stroke linestyle="thickBetweenThin" joinstyle="miter" endcap="square"/>
              </v:line>
            </w:pict>
          </mc:Fallback>
        </mc:AlternateContent>
      </w:r>
    </w:p>
    <w:p w14:paraId="1356D9C9" w14:textId="77777777" w:rsidR="00B82C0A" w:rsidRPr="00B82C0A" w:rsidRDefault="00B82C0A" w:rsidP="00B82C0A">
      <w:pPr>
        <w:rPr>
          <w:rFonts w:ascii="Arial" w:eastAsia="Arial" w:hAnsi="Arial" w:cs="Arial"/>
          <w:color w:val="000000"/>
          <w:sz w:val="10"/>
          <w:szCs w:val="10"/>
        </w:rPr>
      </w:pPr>
    </w:p>
    <w:p w14:paraId="7C46A15C" w14:textId="4CE4A086" w:rsidR="00954771" w:rsidRDefault="00954771">
      <w:pPr>
        <w:spacing w:after="60" w:line="288" w:lineRule="auto"/>
        <w:rPr>
          <w:rFonts w:ascii="Times" w:hAnsi="Times" w:cs="Times"/>
          <w:b/>
          <w:bCs/>
          <w:color w:val="5D7389"/>
          <w:sz w:val="10"/>
          <w:szCs w:val="10"/>
        </w:rPr>
      </w:pPr>
      <w:r>
        <w:rPr>
          <w:sz w:val="10"/>
          <w:szCs w:val="10"/>
        </w:rPr>
        <w:br w:type="page"/>
      </w:r>
    </w:p>
    <w:p w14:paraId="7CC8645A" w14:textId="77777777" w:rsidR="00015E63" w:rsidRDefault="00954771" w:rsidP="00015E63">
      <w:pPr>
        <w:pStyle w:val="Name"/>
        <w:keepNext/>
        <w:jc w:val="center"/>
      </w:pPr>
      <w:r>
        <w:rPr>
          <w:noProof/>
          <w:sz w:val="10"/>
          <w:szCs w:val="10"/>
        </w:rPr>
        <w:lastRenderedPageBreak/>
        <w:drawing>
          <wp:inline distT="0" distB="0" distL="0" distR="0" wp14:anchorId="70EBADA3" wp14:editId="33F3F835">
            <wp:extent cx="4574448" cy="3566160"/>
            <wp:effectExtent l="0" t="0" r="0" b="0"/>
            <wp:docPr id="16" name="Picture 16" descr="Screen%20Shot%202017-05-16%20at%208.36.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16%20at%208.36.29%20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4448" cy="3566160"/>
                    </a:xfrm>
                    <a:prstGeom prst="rect">
                      <a:avLst/>
                    </a:prstGeom>
                    <a:noFill/>
                    <a:ln>
                      <a:noFill/>
                    </a:ln>
                  </pic:spPr>
                </pic:pic>
              </a:graphicData>
            </a:graphic>
          </wp:inline>
        </w:drawing>
      </w:r>
    </w:p>
    <w:p w14:paraId="622CEA45" w14:textId="65A06B84" w:rsidR="001B3B8C" w:rsidRPr="00891229" w:rsidRDefault="007C2F22" w:rsidP="001B3B8C">
      <w:pPr>
        <w:pStyle w:val="Caption"/>
        <w:jc w:val="center"/>
        <w:rPr>
          <w:rFonts w:ascii="Arial" w:eastAsia="Arial" w:hAnsi="Arial" w:cs="Arial"/>
          <w:i w:val="0"/>
          <w:color w:val="000000"/>
          <w:sz w:val="20"/>
          <w:szCs w:val="20"/>
        </w:rPr>
      </w:pP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Figure B.1: S</w:t>
      </w:r>
      <w:r w:rsidR="001B3B8C"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 on brand names.</w:t>
      </w:r>
    </w:p>
    <w:p w14:paraId="29875D5F" w14:textId="48447E35" w:rsidR="00015E63" w:rsidRDefault="00954771" w:rsidP="00015E63">
      <w:pPr>
        <w:pStyle w:val="Name"/>
        <w:keepNext/>
        <w:jc w:val="center"/>
      </w:pPr>
      <w:r>
        <w:rPr>
          <w:noProof/>
          <w:sz w:val="10"/>
          <w:szCs w:val="10"/>
        </w:rPr>
        <w:drawing>
          <wp:inline distT="0" distB="0" distL="0" distR="0" wp14:anchorId="1F88DC2F" wp14:editId="6E08FEA0">
            <wp:extent cx="4367126" cy="3749040"/>
            <wp:effectExtent l="0" t="0" r="1905" b="10160"/>
            <wp:docPr id="35" name="Picture 35" descr="Screen%20Shot%202017-05-16%20at%208.40.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5-16%20at%208.40.17%20P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67126" cy="3749040"/>
                    </a:xfrm>
                    <a:prstGeom prst="rect">
                      <a:avLst/>
                    </a:prstGeom>
                    <a:noFill/>
                    <a:ln>
                      <a:noFill/>
                    </a:ln>
                  </pic:spPr>
                </pic:pic>
              </a:graphicData>
            </a:graphic>
          </wp:inline>
        </w:drawing>
      </w:r>
    </w:p>
    <w:p w14:paraId="7A69D8A4" w14:textId="1004A56E" w:rsidR="00015E63" w:rsidRPr="0003634B" w:rsidRDefault="001B3B8C" w:rsidP="007C2F22">
      <w:pPr>
        <w:pStyle w:val="Caption"/>
        <w:jc w:val="center"/>
        <w:rPr>
          <w:i w:val="0"/>
          <w:sz w:val="32"/>
          <w:szCs w:val="20"/>
          <w14:textOutline w14:w="9525" w14:cap="rnd" w14:cmpd="sng" w14:algn="ctr">
            <w14:solidFill>
              <w14:schemeClr w14:val="accent3">
                <w14:lumMod w14:val="60000"/>
                <w14:lumOff w14:val="40000"/>
              </w14:schemeClr>
            </w14:solidFill>
            <w14:prstDash w14:val="solid"/>
            <w14:bevel/>
          </w14:textOutline>
        </w:rPr>
      </w:pP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Figure A.</w:t>
      </w:r>
      <w:r>
        <w:rPr>
          <w:i w:val="0"/>
          <w:color w:val="5D7389"/>
          <w:sz w:val="20"/>
          <w:szCs w:val="20"/>
          <w14:textOutline w14:w="9525" w14:cap="rnd" w14:cmpd="sng" w14:algn="ctr">
            <w14:solidFill>
              <w14:schemeClr w14:val="accent3">
                <w14:lumMod w14:val="60000"/>
                <w14:lumOff w14:val="40000"/>
              </w14:schemeClr>
            </w14:solidFill>
            <w14:prstDash w14:val="solid"/>
            <w14:bevel/>
          </w14:textOutline>
        </w:rPr>
        <w:t>2</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urvey on number of designs. </w:t>
      </w:r>
    </w:p>
    <w:p w14:paraId="2CF6DCF3" w14:textId="530CB4F8" w:rsidR="00015E63" w:rsidRDefault="00954771" w:rsidP="00015E63">
      <w:pPr>
        <w:pStyle w:val="Name"/>
        <w:keepNext/>
        <w:jc w:val="center"/>
      </w:pPr>
      <w:r>
        <w:rPr>
          <w:noProof/>
          <w:sz w:val="10"/>
          <w:szCs w:val="10"/>
        </w:rPr>
        <w:lastRenderedPageBreak/>
        <w:drawing>
          <wp:inline distT="0" distB="0" distL="0" distR="0" wp14:anchorId="2D884E1D" wp14:editId="0840A7A9">
            <wp:extent cx="5124231" cy="7315200"/>
            <wp:effectExtent l="0" t="0" r="6985" b="0"/>
            <wp:docPr id="34" name="Picture 34" descr="Screen%20Shot%202017-05-16%20at%208.3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5-16%20at%208.39.52%20P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4231" cy="7315200"/>
                    </a:xfrm>
                    <a:prstGeom prst="rect">
                      <a:avLst/>
                    </a:prstGeom>
                    <a:noFill/>
                    <a:ln>
                      <a:noFill/>
                    </a:ln>
                  </pic:spPr>
                </pic:pic>
              </a:graphicData>
            </a:graphic>
          </wp:inline>
        </w:drawing>
      </w:r>
    </w:p>
    <w:p w14:paraId="2601A4D8" w14:textId="1CB9C588" w:rsidR="00015E63" w:rsidRPr="001B3B8C" w:rsidRDefault="00015E63" w:rsidP="007C2F22">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B</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3</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001B3B8C"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designers’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monthly order</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44FA53C2" w14:textId="77777777" w:rsidR="00015E63" w:rsidRDefault="00954771" w:rsidP="00015E63">
      <w:pPr>
        <w:pStyle w:val="Name"/>
        <w:keepNext/>
        <w:jc w:val="center"/>
      </w:pPr>
      <w:r>
        <w:rPr>
          <w:noProof/>
          <w:sz w:val="10"/>
          <w:szCs w:val="10"/>
        </w:rPr>
        <w:lastRenderedPageBreak/>
        <w:drawing>
          <wp:inline distT="0" distB="0" distL="0" distR="0" wp14:anchorId="47366761" wp14:editId="686B3017">
            <wp:extent cx="4115732" cy="3474720"/>
            <wp:effectExtent l="0" t="0" r="0" b="5080"/>
            <wp:docPr id="36" name="Picture 36" descr="Screen%20Shot%202017-05-16%20at%208.4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5-16%20at%208.40.33%20PM.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1049" b="1135"/>
                    <a:stretch/>
                  </pic:blipFill>
                  <pic:spPr bwMode="auto">
                    <a:xfrm>
                      <a:off x="0" y="0"/>
                      <a:ext cx="4115732" cy="3474720"/>
                    </a:xfrm>
                    <a:prstGeom prst="rect">
                      <a:avLst/>
                    </a:prstGeom>
                    <a:noFill/>
                    <a:ln>
                      <a:noFill/>
                    </a:ln>
                    <a:extLst>
                      <a:ext uri="{53640926-AAD7-44D8-BBD7-CCE9431645EC}">
                        <a14:shadowObscured xmlns:a14="http://schemas.microsoft.com/office/drawing/2010/main"/>
                      </a:ext>
                    </a:extLst>
                  </pic:spPr>
                </pic:pic>
              </a:graphicData>
            </a:graphic>
          </wp:inline>
        </w:drawing>
      </w:r>
    </w:p>
    <w:p w14:paraId="36903AB2" w14:textId="68975174" w:rsidR="00015E63" w:rsidRPr="001B3B8C" w:rsidRDefault="00015E63" w:rsidP="00015E63">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B</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.4: 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001B3B8C"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designers’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monthly </w:t>
      </w:r>
      <w:r w:rsidR="001B3B8C"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earn</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ings</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p>
    <w:p w14:paraId="0D43739A" w14:textId="77777777" w:rsidR="0003634B" w:rsidRDefault="00954771" w:rsidP="0003634B">
      <w:pPr>
        <w:pStyle w:val="Name"/>
        <w:keepNext/>
        <w:jc w:val="center"/>
      </w:pPr>
      <w:r>
        <w:rPr>
          <w:noProof/>
          <w:sz w:val="10"/>
          <w:szCs w:val="10"/>
        </w:rPr>
        <w:drawing>
          <wp:inline distT="0" distB="0" distL="0" distR="0" wp14:anchorId="4875E8FE" wp14:editId="4C58FF62">
            <wp:extent cx="4094525" cy="3840480"/>
            <wp:effectExtent l="0" t="0" r="0" b="0"/>
            <wp:docPr id="37" name="Picture 37" descr="Screen%20Shot%202017-05-16%20at%208.40.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5-16%20at%208.40.56%20PM.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1890"/>
                    <a:stretch/>
                  </pic:blipFill>
                  <pic:spPr bwMode="auto">
                    <a:xfrm>
                      <a:off x="0" y="0"/>
                      <a:ext cx="4094525"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026D5F1F" w14:textId="0D4A3A3B" w:rsidR="0003634B" w:rsidRPr="007C2F22" w:rsidRDefault="0003634B" w:rsidP="007C2F22">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B</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5</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survey</w:t>
      </w:r>
      <w:r w:rsid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on</w:t>
      </w:r>
      <w:r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1B3B8C" w:rsidRPr="009C49DB">
        <w:rPr>
          <w:i w:val="0"/>
          <w:sz w:val="20"/>
          <w:szCs w:val="20"/>
          <w14:textOutline w14:w="9525" w14:cap="rnd" w14:cmpd="sng" w14:algn="ctr">
            <w14:solidFill>
              <w14:schemeClr w14:val="accent3">
                <w14:lumMod w14:val="60000"/>
                <w14:lumOff w14:val="40000"/>
              </w14:schemeClr>
            </w14:solidFill>
            <w14:prstDash w14:val="solid"/>
            <w14:bevel/>
          </w14:textOutline>
        </w:rPr>
        <w:t xml:space="preserve">sells preferences. </w:t>
      </w:r>
    </w:p>
    <w:p w14:paraId="2C759F1B" w14:textId="77777777" w:rsidR="00647166" w:rsidRDefault="00647166" w:rsidP="00954771">
      <w:pPr>
        <w:pStyle w:val="Name"/>
        <w:jc w:val="center"/>
        <w:rPr>
          <w:sz w:val="10"/>
          <w:szCs w:val="10"/>
        </w:rPr>
      </w:pPr>
    </w:p>
    <w:p w14:paraId="5892D1F5" w14:textId="77777777" w:rsidR="0003634B" w:rsidRDefault="00954771" w:rsidP="008D6801">
      <w:pPr>
        <w:pStyle w:val="Name"/>
        <w:keepNext/>
        <w:jc w:val="center"/>
      </w:pPr>
      <w:r>
        <w:rPr>
          <w:noProof/>
          <w:sz w:val="10"/>
          <w:szCs w:val="10"/>
        </w:rPr>
        <w:drawing>
          <wp:inline distT="0" distB="0" distL="0" distR="0" wp14:anchorId="609B877F" wp14:editId="14BE3FD6">
            <wp:extent cx="4663440" cy="3001011"/>
            <wp:effectExtent l="0" t="0" r="10160" b="0"/>
            <wp:docPr id="38" name="Picture 38" descr="Screen%20Shot%202017-05-16%20at%208.41.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5-16%20at%208.41.10%20P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3440" cy="3001011"/>
                    </a:xfrm>
                    <a:prstGeom prst="rect">
                      <a:avLst/>
                    </a:prstGeom>
                    <a:noFill/>
                    <a:ln>
                      <a:noFill/>
                    </a:ln>
                  </pic:spPr>
                </pic:pic>
              </a:graphicData>
            </a:graphic>
          </wp:inline>
        </w:drawing>
      </w:r>
    </w:p>
    <w:p w14:paraId="6F00E288" w14:textId="2024B2C5" w:rsidR="0003634B" w:rsidRPr="001B3B8C" w:rsidRDefault="0003634B" w:rsidP="007C2F22">
      <w:pPr>
        <w:pStyle w:val="Caption"/>
        <w:jc w:val="center"/>
        <w:rPr>
          <w:i w:val="0"/>
          <w:sz w:val="20"/>
          <w:szCs w:val="20"/>
          <w14:textOutline w14:w="9525" w14:cap="rnd" w14:cmpd="sng" w14:algn="ctr">
            <w14:solidFill>
              <w14:schemeClr w14:val="accent3">
                <w14:lumMod w14:val="60000"/>
                <w14:lumOff w14:val="40000"/>
              </w14:schemeClr>
            </w14:solidFill>
            <w14:prstDash w14:val="solid"/>
            <w14:bevel/>
          </w14:textOutline>
        </w:rPr>
      </w:pPr>
      <w:r w:rsidRPr="001B3B8C">
        <w:rPr>
          <w:i w:val="0"/>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1B3B8C">
        <w:rPr>
          <w:i w:val="0"/>
          <w:sz w:val="20"/>
          <w:szCs w:val="20"/>
          <w14:textOutline w14:w="9525" w14:cap="rnd" w14:cmpd="sng" w14:algn="ctr">
            <w14:solidFill>
              <w14:schemeClr w14:val="accent3">
                <w14:lumMod w14:val="60000"/>
                <w14:lumOff w14:val="40000"/>
              </w14:schemeClr>
            </w14:solidFill>
            <w14:prstDash w14:val="solid"/>
            <w14:bevel/>
          </w14:textOutline>
        </w:rPr>
        <w:t>B</w:t>
      </w:r>
      <w:r w:rsidRPr="001B3B8C">
        <w:rPr>
          <w:i w:val="0"/>
          <w:sz w:val="20"/>
          <w:szCs w:val="20"/>
          <w14:textOutline w14:w="9525" w14:cap="rnd" w14:cmpd="sng" w14:algn="ctr">
            <w14:solidFill>
              <w14:schemeClr w14:val="accent3">
                <w14:lumMod w14:val="60000"/>
                <w14:lumOff w14:val="40000"/>
              </w14:schemeClr>
            </w14:solidFill>
            <w14:prstDash w14:val="solid"/>
            <w14:bevel/>
          </w14:textOutline>
        </w:rPr>
        <w:t>.</w:t>
      </w:r>
      <w:r w:rsidR="001B3B8C">
        <w:rPr>
          <w:i w:val="0"/>
          <w:sz w:val="20"/>
          <w:szCs w:val="20"/>
          <w14:textOutline w14:w="9525" w14:cap="rnd" w14:cmpd="sng" w14:algn="ctr">
            <w14:solidFill>
              <w14:schemeClr w14:val="accent3">
                <w14:lumMod w14:val="60000"/>
                <w14:lumOff w14:val="40000"/>
              </w14:schemeClr>
            </w14:solidFill>
            <w14:prstDash w14:val="solid"/>
            <w14:bevel/>
          </w14:textOutline>
        </w:rPr>
        <w:t>6</w:t>
      </w:r>
      <w:r w:rsidR="007C2F22">
        <w:rPr>
          <w:i w:val="0"/>
          <w:sz w:val="20"/>
          <w:szCs w:val="20"/>
          <w14:textOutline w14:w="9525" w14:cap="rnd" w14:cmpd="sng" w14:algn="ctr">
            <w14:solidFill>
              <w14:schemeClr w14:val="accent3">
                <w14:lumMod w14:val="60000"/>
                <w14:lumOff w14:val="40000"/>
              </w14:schemeClr>
            </w14:solidFill>
            <w14:prstDash w14:val="solid"/>
            <w14:bevel/>
          </w14:textOutline>
        </w:rPr>
        <w:t>: S</w:t>
      </w:r>
      <w:r w:rsidRPr="001B3B8C">
        <w:rPr>
          <w:i w:val="0"/>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008D6801" w:rsidRPr="001B3B8C">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designers’ </w:t>
      </w:r>
      <w:r w:rsidR="007C2F22">
        <w:rPr>
          <w:i w:val="0"/>
          <w:sz w:val="20"/>
          <w:szCs w:val="20"/>
          <w14:textOutline w14:w="9525" w14:cap="rnd" w14:cmpd="sng" w14:algn="ctr">
            <w14:solidFill>
              <w14:schemeClr w14:val="accent3">
                <w14:lumMod w14:val="60000"/>
                <w14:lumOff w14:val="40000"/>
              </w14:schemeClr>
            </w14:solidFill>
            <w14:prstDash w14:val="solid"/>
            <w14:bevel/>
          </w14:textOutline>
        </w:rPr>
        <w:t>suggestion</w:t>
      </w:r>
      <w:r w:rsidRPr="001B3B8C">
        <w:rPr>
          <w:i w:val="0"/>
          <w:sz w:val="20"/>
          <w:szCs w:val="20"/>
          <w14:textOutline w14:w="9525" w14:cap="rnd" w14:cmpd="sng" w14:algn="ctr">
            <w14:solidFill>
              <w14:schemeClr w14:val="accent3">
                <w14:lumMod w14:val="60000"/>
                <w14:lumOff w14:val="40000"/>
              </w14:schemeClr>
            </w14:solidFill>
            <w14:prstDash w14:val="solid"/>
            <w14:bevel/>
          </w14:textOutline>
        </w:rPr>
        <w:t xml:space="preserve">. </w:t>
      </w:r>
    </w:p>
    <w:p w14:paraId="23040EBD" w14:textId="684C778A" w:rsidR="0003634B" w:rsidRDefault="00954771" w:rsidP="008D6801">
      <w:pPr>
        <w:pStyle w:val="Name"/>
        <w:keepNext/>
        <w:jc w:val="center"/>
      </w:pPr>
      <w:r>
        <w:rPr>
          <w:noProof/>
          <w:sz w:val="10"/>
          <w:szCs w:val="10"/>
        </w:rPr>
        <w:drawing>
          <wp:inline distT="0" distB="0" distL="0" distR="0" wp14:anchorId="03284545" wp14:editId="7445E06A">
            <wp:extent cx="4297680" cy="3958651"/>
            <wp:effectExtent l="0" t="0" r="0" b="3810"/>
            <wp:docPr id="39" name="Picture 39" descr="Screen%20Shot%202017-05-16%20at%208.41.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5-16%20at%208.41.27%20P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7680" cy="3958651"/>
                    </a:xfrm>
                    <a:prstGeom prst="rect">
                      <a:avLst/>
                    </a:prstGeom>
                    <a:noFill/>
                    <a:ln>
                      <a:noFill/>
                    </a:ln>
                  </pic:spPr>
                </pic:pic>
              </a:graphicData>
            </a:graphic>
          </wp:inline>
        </w:drawing>
      </w:r>
    </w:p>
    <w:p w14:paraId="41C09653" w14:textId="5A8AD39E" w:rsidR="0003634B" w:rsidRPr="008D6801" w:rsidRDefault="0003634B" w:rsidP="0003634B">
      <w:pPr>
        <w:pStyle w:val="Caption"/>
        <w:jc w:val="center"/>
        <w:rPr>
          <w:i w:val="0"/>
          <w:color w:val="5D7389"/>
          <w:sz w:val="20"/>
          <w:szCs w:val="20"/>
          <w14:textOutline w14:w="9525" w14:cap="rnd" w14:cmpd="sng" w14:algn="ctr">
            <w14:solidFill>
              <w14:schemeClr w14:val="accent3">
                <w14:lumMod w14:val="60000"/>
                <w14:lumOff w14:val="40000"/>
              </w14:schemeClr>
            </w14:solidFill>
            <w14:prstDash w14:val="solid"/>
            <w14:bevel/>
          </w14:textOutline>
        </w:rPr>
      </w:pPr>
      <w:r w:rsidRPr="008D6801">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Figure </w:t>
      </w:r>
      <w:r w:rsidR="008D6801">
        <w:rPr>
          <w:i w:val="0"/>
          <w:color w:val="5D7389"/>
          <w:sz w:val="20"/>
          <w:szCs w:val="20"/>
          <w14:textOutline w14:w="9525" w14:cap="rnd" w14:cmpd="sng" w14:algn="ctr">
            <w14:solidFill>
              <w14:schemeClr w14:val="accent3">
                <w14:lumMod w14:val="60000"/>
                <w14:lumOff w14:val="40000"/>
              </w14:schemeClr>
            </w14:solidFill>
            <w14:prstDash w14:val="solid"/>
            <w14:bevel/>
          </w14:textOutline>
        </w:rPr>
        <w:t>B</w:t>
      </w:r>
      <w:r w:rsidRPr="008D6801">
        <w:rPr>
          <w:i w:val="0"/>
          <w:color w:val="5D7389"/>
          <w:sz w:val="20"/>
          <w:szCs w:val="20"/>
          <w14:textOutline w14:w="9525" w14:cap="rnd" w14:cmpd="sng" w14:algn="ctr">
            <w14:solidFill>
              <w14:schemeClr w14:val="accent3">
                <w14:lumMod w14:val="60000"/>
                <w14:lumOff w14:val="40000"/>
              </w14:schemeClr>
            </w14:solidFill>
            <w14:prstDash w14:val="solid"/>
            <w14:bevel/>
          </w14:textOutline>
        </w:rPr>
        <w:t>.</w:t>
      </w:r>
      <w:r w:rsidR="008D6801">
        <w:rPr>
          <w:i w:val="0"/>
          <w:color w:val="5D7389"/>
          <w:sz w:val="20"/>
          <w:szCs w:val="20"/>
          <w14:textOutline w14:w="9525" w14:cap="rnd" w14:cmpd="sng" w14:algn="ctr">
            <w14:solidFill>
              <w14:schemeClr w14:val="accent3">
                <w14:lumMod w14:val="60000"/>
                <w14:lumOff w14:val="40000"/>
              </w14:schemeClr>
            </w14:solidFill>
            <w14:prstDash w14:val="solid"/>
            <w14:bevel/>
          </w14:textOutline>
        </w:rPr>
        <w:t>7</w:t>
      </w:r>
      <w:r w:rsidR="007C2F22">
        <w:rPr>
          <w:i w:val="0"/>
          <w:color w:val="5D7389"/>
          <w:sz w:val="20"/>
          <w:szCs w:val="20"/>
          <w14:textOutline w14:w="9525" w14:cap="rnd" w14:cmpd="sng" w14:algn="ctr">
            <w14:solidFill>
              <w14:schemeClr w14:val="accent3">
                <w14:lumMod w14:val="60000"/>
                <w14:lumOff w14:val="40000"/>
              </w14:schemeClr>
            </w14:solidFill>
            <w14:prstDash w14:val="solid"/>
            <w14:bevel/>
          </w14:textOutline>
        </w:rPr>
        <w:t>: S</w:t>
      </w:r>
      <w:r w:rsidR="00E9065F">
        <w:rPr>
          <w:i w:val="0"/>
          <w:color w:val="5D7389"/>
          <w:sz w:val="20"/>
          <w:szCs w:val="20"/>
          <w14:textOutline w14:w="9525" w14:cap="rnd" w14:cmpd="sng" w14:algn="ctr">
            <w14:solidFill>
              <w14:schemeClr w14:val="accent3">
                <w14:lumMod w14:val="60000"/>
                <w14:lumOff w14:val="40000"/>
              </w14:schemeClr>
            </w14:solidFill>
            <w14:prstDash w14:val="solid"/>
            <w14:bevel/>
          </w14:textOutline>
        </w:rPr>
        <w:t>urvey on interest to be</w:t>
      </w:r>
      <w:r w:rsidRPr="008D6801">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involve</w:t>
      </w:r>
      <w:r w:rsidR="00E9065F">
        <w:rPr>
          <w:i w:val="0"/>
          <w:color w:val="5D7389"/>
          <w:sz w:val="20"/>
          <w:szCs w:val="20"/>
          <w14:textOutline w14:w="9525" w14:cap="rnd" w14:cmpd="sng" w14:algn="ctr">
            <w14:solidFill>
              <w14:schemeClr w14:val="accent3">
                <w14:lumMod w14:val="60000"/>
                <w14:lumOff w14:val="40000"/>
              </w14:schemeClr>
            </w14:solidFill>
            <w14:prstDash w14:val="solid"/>
            <w14:bevel/>
          </w14:textOutline>
        </w:rPr>
        <w:t>d</w:t>
      </w:r>
      <w:r w:rsidRPr="008D6801">
        <w:rPr>
          <w:i w:val="0"/>
          <w:color w:val="5D7389"/>
          <w:sz w:val="20"/>
          <w:szCs w:val="20"/>
          <w14:textOutline w14:w="9525" w14:cap="rnd" w14:cmpd="sng" w14:algn="ctr">
            <w14:solidFill>
              <w14:schemeClr w14:val="accent3">
                <w14:lumMod w14:val="60000"/>
                <w14:lumOff w14:val="40000"/>
              </w14:schemeClr>
            </w14:solidFill>
            <w14:prstDash w14:val="solid"/>
            <w14:bevel/>
          </w14:textOutline>
        </w:rPr>
        <w:t xml:space="preserve"> in creating the app. </w:t>
      </w:r>
    </w:p>
    <w:p w14:paraId="0C4F466E" w14:textId="77777777" w:rsidR="0003634B" w:rsidRDefault="00954771" w:rsidP="008D6801">
      <w:pPr>
        <w:pStyle w:val="Name"/>
        <w:keepNext/>
        <w:jc w:val="center"/>
      </w:pPr>
      <w:r>
        <w:rPr>
          <w:noProof/>
          <w:sz w:val="10"/>
          <w:szCs w:val="10"/>
        </w:rPr>
        <w:lastRenderedPageBreak/>
        <w:drawing>
          <wp:inline distT="0" distB="0" distL="0" distR="0" wp14:anchorId="0ED33A46" wp14:editId="2946263A">
            <wp:extent cx="5486400" cy="2222500"/>
            <wp:effectExtent l="0" t="0" r="0" b="12700"/>
            <wp:docPr id="40" name="Picture 40" descr="Screen%20Shot%202017-05-16%20at%208.41.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5-16%20at%208.41.41%20P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222500"/>
                    </a:xfrm>
                    <a:prstGeom prst="rect">
                      <a:avLst/>
                    </a:prstGeom>
                    <a:noFill/>
                    <a:ln>
                      <a:noFill/>
                    </a:ln>
                  </pic:spPr>
                </pic:pic>
              </a:graphicData>
            </a:graphic>
          </wp:inline>
        </w:drawing>
      </w:r>
    </w:p>
    <w:p w14:paraId="45C1B2F1" w14:textId="5D52F531" w:rsidR="0003634B" w:rsidRPr="008D6801" w:rsidRDefault="008D6801" w:rsidP="00E9065F">
      <w:pPr>
        <w:pStyle w:val="Name"/>
        <w:keepNext/>
        <w:jc w:val="center"/>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pPr>
      <w:r w:rsidRPr="008D6801">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Figure B.</w:t>
      </w:r>
      <w:r>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8</w:t>
      </w:r>
      <w:r w:rsidRPr="008D6801">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 xml:space="preserve">: </w:t>
      </w:r>
      <w:r w:rsidR="00E9065F">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S</w:t>
      </w:r>
      <w:r w:rsidR="0003634B" w:rsidRPr="008D6801">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 xml:space="preserve">urvey on </w:t>
      </w:r>
      <w:r w:rsidR="00E9065F">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preferred contact</w:t>
      </w:r>
      <w:r w:rsidR="0003634B" w:rsidRPr="008D6801">
        <w:rPr>
          <w:rFonts w:ascii="Times New Roman" w:hAnsi="Times New Roman" w:cs="Times New Roman"/>
          <w:b w:val="0"/>
          <w:bCs w:val="0"/>
          <w:iCs/>
          <w:sz w:val="20"/>
          <w:szCs w:val="20"/>
          <w14:textOutline w14:w="9525" w14:cap="rnd" w14:cmpd="sng" w14:algn="ctr">
            <w14:solidFill>
              <w14:schemeClr w14:val="accent3">
                <w14:lumMod w14:val="60000"/>
                <w14:lumOff w14:val="40000"/>
              </w14:schemeClr>
            </w14:solidFill>
            <w14:prstDash w14:val="solid"/>
            <w14:bevel/>
          </w14:textOutline>
        </w:rPr>
        <w:t xml:space="preserve"> methods.</w:t>
      </w:r>
    </w:p>
    <w:p w14:paraId="3B7BF5E0" w14:textId="4CFA9F65" w:rsidR="00954771" w:rsidRPr="00B82C0A" w:rsidRDefault="00954771" w:rsidP="008D6801">
      <w:pPr>
        <w:pStyle w:val="Caption"/>
        <w:jc w:val="center"/>
        <w:rPr>
          <w:sz w:val="10"/>
          <w:szCs w:val="10"/>
        </w:rPr>
      </w:pPr>
    </w:p>
    <w:sectPr w:rsidR="00954771" w:rsidRPr="00B82C0A" w:rsidSect="002B0C45">
      <w:headerReference w:type="default" r:id="rId65"/>
      <w:footerReference w:type="even" r:id="rId66"/>
      <w:footerReference w:type="default" r:id="rId67"/>
      <w:pgSz w:w="12240" w:h="15840" w:code="1"/>
      <w:pgMar w:top="1440" w:right="1440" w:bottom="2160" w:left="2160" w:header="504" w:footer="979"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E0621F" w14:textId="77777777" w:rsidR="00A83572" w:rsidRDefault="00A83572">
      <w:r>
        <w:separator/>
      </w:r>
    </w:p>
  </w:endnote>
  <w:endnote w:type="continuationSeparator" w:id="0">
    <w:p w14:paraId="4006750A" w14:textId="77777777" w:rsidR="00A83572" w:rsidRDefault="00A83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3374F" w14:textId="77777777" w:rsidR="00E54A9A" w:rsidRDefault="00E54A9A" w:rsidP="00AB3595">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705DEBE" w14:textId="77777777" w:rsidR="00E54A9A" w:rsidRDefault="00E54A9A" w:rsidP="00AB359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249C1" w14:textId="77777777" w:rsidR="00E54A9A" w:rsidRPr="00AB3595" w:rsidRDefault="00E54A9A" w:rsidP="00AB3595">
    <w:pPr>
      <w:pStyle w:val="Footer"/>
      <w:rPr>
        <w:rStyle w:val="PageNumber"/>
        <w:color w:val="B2C6CD"/>
      </w:rPr>
    </w:pPr>
    <w:r w:rsidRPr="00303510">
      <w:rPr>
        <w:rStyle w:val="PageNumber"/>
        <w:color w:val="B2C6CD"/>
      </w:rPr>
      <w:fldChar w:fldCharType="begin"/>
    </w:r>
    <w:r w:rsidRPr="00303510">
      <w:rPr>
        <w:rStyle w:val="PageNumber"/>
        <w:color w:val="B2C6CD"/>
      </w:rPr>
      <w:instrText xml:space="preserve">PAGE  </w:instrText>
    </w:r>
    <w:r w:rsidRPr="00303510">
      <w:rPr>
        <w:rStyle w:val="PageNumber"/>
        <w:color w:val="B2C6CD"/>
      </w:rPr>
      <w:fldChar w:fldCharType="separate"/>
    </w:r>
    <w:r w:rsidR="00CC6201">
      <w:rPr>
        <w:rStyle w:val="PageNumber"/>
        <w:noProof/>
        <w:color w:val="B2C6CD"/>
      </w:rPr>
      <w:t>39</w:t>
    </w:r>
    <w:r w:rsidRPr="00303510">
      <w:rPr>
        <w:rStyle w:val="PageNumber"/>
        <w:color w:val="B2C6CD"/>
      </w:rPr>
      <w:fldChar w:fldCharType="end"/>
    </w:r>
  </w:p>
  <w:p w14:paraId="4A3DBBBC" w14:textId="6D1920FB" w:rsidR="00E54A9A" w:rsidRDefault="00E54A9A" w:rsidP="00AB359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3A412" w14:textId="77777777" w:rsidR="00A83572" w:rsidRDefault="00A83572">
      <w:r>
        <w:separator/>
      </w:r>
    </w:p>
  </w:footnote>
  <w:footnote w:type="continuationSeparator" w:id="0">
    <w:p w14:paraId="05056480" w14:textId="77777777" w:rsidR="00A83572" w:rsidRDefault="00A835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1F5FC" w14:textId="0931BEF2" w:rsidR="00E54A9A" w:rsidRDefault="00E54A9A" w:rsidP="00C12148">
    <w:pPr>
      <w:pStyle w:val="Header"/>
    </w:pPr>
    <w:r>
      <w:rPr>
        <w:noProof/>
      </w:rPr>
      <mc:AlternateContent>
        <mc:Choice Requires="wpg">
          <w:drawing>
            <wp:anchor distT="0" distB="0" distL="114300" distR="114300" simplePos="0" relativeHeight="251661312" behindDoc="0" locked="0" layoutInCell="1" allowOverlap="1" wp14:anchorId="3B14EC0F" wp14:editId="1DEE8F01">
              <wp:simplePos x="0" y="0"/>
              <wp:positionH relativeFrom="margin">
                <wp:posOffset>17585</wp:posOffset>
              </wp:positionH>
              <wp:positionV relativeFrom="page">
                <wp:posOffset>-105508</wp:posOffset>
              </wp:positionV>
              <wp:extent cx="3088822" cy="10060940"/>
              <wp:effectExtent l="0" t="0" r="10160" b="0"/>
              <wp:wrapNone/>
              <wp:docPr id="4" name="Group 4" title="Background graphic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088822" cy="10060940"/>
                        <a:chOff x="0" y="0"/>
                        <a:chExt cx="3200400" cy="10431645"/>
                      </a:xfrm>
                      <a:solidFill>
                        <a:srgbClr val="E18484"/>
                      </a:solidFill>
                    </wpg:grpSpPr>
                    <wps:wsp>
                      <wps:cNvPr id="2" name="Rectangle 2"/>
                      <wps:cNvSpPr/>
                      <wps:spPr>
                        <a:xfrm>
                          <a:off x="0" y="0"/>
                          <a:ext cx="3200400" cy="284428"/>
                        </a:xfrm>
                        <a:prstGeom prst="rect">
                          <a:avLst/>
                        </a:prstGeom>
                        <a:solidFill>
                          <a:srgbClr val="A3BA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a:spLocks noChangeAspect="1"/>
                      </wps:cNvSpPr>
                      <wps:spPr>
                        <a:xfrm>
                          <a:off x="0" y="9829972"/>
                          <a:ext cx="3200400" cy="601673"/>
                        </a:xfrm>
                        <a:prstGeom prst="rect">
                          <a:avLst/>
                        </a:prstGeom>
                        <a:solidFill>
                          <a:srgbClr val="A3BA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C0950F" id="Group 4" o:spid="_x0000_s1026" alt="Title: Background graphics" style="position:absolute;margin-left:1.4pt;margin-top:-8.25pt;width:243.2pt;height:792.2pt;z-index:251661312;mso-position-horizontal-relative:margin;mso-position-vertical-relative:page" coordsize="3200400,10431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">
              <o:lock v:ext="edit" aspectratio="t"/>
              <v:rect id="Rectangle 2" o:spid="_x0000_s1027" style="position:absolute;width:3200400;height:2844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HibywgAA&#10;ANoAAAAPAAAAZHJzL2Rvd25yZXYueG1sRI9BawIxFITvBf9DeAUvpSYqFLsaRRRBvVUFPT43r7vL&#10;bl7WTdT135tCweMwM98wk1lrK3GjxheONfR7CgRx6kzBmYbDfvU5AuEDssHKMWl4kIfZtPM2wcS4&#10;O//QbRcyESHsE9SQh1AnUvo0J4u+52ri6P26xmKIssmkafAe4baSA6W+pMWC40KONS1ySsvd1WpY&#10;HeWHZF+esvPytL0MN+W3Ckrr7ns7H4MI1IZX+L+9NhoG8Hcl3gA5f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QeJvLCAAAA2gAAAA8AAAAAAAAAAAAAAAAAlwIAAGRycy9kb3du&#10;cmV2LnhtbFBLBQYAAAAABAAEAPUAAACGAwAAAAA=&#10;" fillcolor="#a3bac2" stroked="f" strokeweight="1pt"/>
              <v:rect id="Rectangle 3" o:spid="_x0000_s1028" style="position:absolute;top:9829972;width:3200400;height:60167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TD8wgAA&#10;ANoAAAAPAAAAZHJzL2Rvd25yZXYueG1sRI9BawIxFITvBf9DeEIvRbMqdGU1igja9lj14u25eWZX&#10;Ny9LEnX775tCweMwM98w82VnG3EnH2rHCkbDDARx6XTNRsFhvxlMQYSIrLFxTAp+KMBy0XuZY6Hd&#10;g7/pvotGJAiHAhVUMbaFlKGsyGIYupY4eWfnLcYkvZHa4yPBbSPHWfYuLdacFipsaV1Red3drALz&#10;kU++8lX+5k+Gj/l4ejnZ7UWp1363moGI1MVn+L/9qRVM4O9KugFy8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9VMPzCAAAA2gAAAA8AAAAAAAAAAAAAAAAAlwIAAGRycy9kb3du&#10;cmV2LnhtbFBLBQYAAAAABAAEAPUAAACGAwAAAAA=&#10;" fillcolor="#a3bac2" stroked="f" strokeweight="1pt">
                <v:path arrowok="t"/>
                <o:lock v:ext="edit" aspectratio="t"/>
              </v:rect>
              <w10:wrap anchorx="margin"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3770"/>
    <w:multiLevelType w:val="hybridMultilevel"/>
    <w:tmpl w:val="DBBC49A0"/>
    <w:lvl w:ilvl="0" w:tplc="332A5E52">
      <w:start w:val="1"/>
      <w:numFmt w:val="lowerLetter"/>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E79D9"/>
    <w:multiLevelType w:val="hybridMultilevel"/>
    <w:tmpl w:val="6FB60EAC"/>
    <w:lvl w:ilvl="0" w:tplc="27E61A3A">
      <w:start w:val="1"/>
      <w:numFmt w:val="decimal"/>
      <w:lvlText w:val="2.2.%1."/>
      <w:lvlJc w:val="left"/>
      <w:pPr>
        <w:ind w:left="3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7586ADF"/>
    <w:multiLevelType w:val="hybridMultilevel"/>
    <w:tmpl w:val="723E217C"/>
    <w:lvl w:ilvl="0" w:tplc="ACF49A42">
      <w:start w:val="1"/>
      <w:numFmt w:val="decimal"/>
      <w:lvlText w:val="3.%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60947"/>
    <w:multiLevelType w:val="hybridMultilevel"/>
    <w:tmpl w:val="2880192E"/>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nsid w:val="099E26DA"/>
    <w:multiLevelType w:val="hybridMultilevel"/>
    <w:tmpl w:val="0C1E3E26"/>
    <w:lvl w:ilvl="0" w:tplc="F58C9274">
      <w:start w:val="1"/>
      <w:numFmt w:val="decimal"/>
      <w:lvlText w:val="1.%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CE4D3D"/>
    <w:multiLevelType w:val="hybridMultilevel"/>
    <w:tmpl w:val="AC32706E"/>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6">
    <w:nsid w:val="0AB27947"/>
    <w:multiLevelType w:val="hybridMultilevel"/>
    <w:tmpl w:val="FAB24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DA06CC"/>
    <w:multiLevelType w:val="hybridMultilevel"/>
    <w:tmpl w:val="E196C456"/>
    <w:lvl w:ilvl="0" w:tplc="DB9C8402">
      <w:start w:val="1"/>
      <w:numFmt w:val="decimal"/>
      <w:lvlText w:val="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F216A4"/>
    <w:multiLevelType w:val="hybridMultilevel"/>
    <w:tmpl w:val="9C3E6A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192F83"/>
    <w:multiLevelType w:val="hybridMultilevel"/>
    <w:tmpl w:val="C1F2D7CA"/>
    <w:lvl w:ilvl="0" w:tplc="04090005">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
    <w:nsid w:val="1D770674"/>
    <w:multiLevelType w:val="hybridMultilevel"/>
    <w:tmpl w:val="E7CAB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453E49"/>
    <w:multiLevelType w:val="hybridMultilevel"/>
    <w:tmpl w:val="651A1382"/>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7F7196"/>
    <w:multiLevelType w:val="hybridMultilevel"/>
    <w:tmpl w:val="A2AC0908"/>
    <w:lvl w:ilvl="0" w:tplc="C7E2BB88">
      <w:start w:val="1"/>
      <w:numFmt w:val="upperRoman"/>
      <w:lvlText w:val="I.%1."/>
      <w:lvlJc w:val="left"/>
      <w:pPr>
        <w:ind w:left="360" w:hanging="360"/>
      </w:pPr>
      <w:rPr>
        <w:rFonts w:hint="default"/>
      </w:rPr>
    </w:lvl>
    <w:lvl w:ilvl="1" w:tplc="70E694CA">
      <w:start w:val="1"/>
      <w:numFmt w:val="decimal"/>
      <w:lvlText w:val="1.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631E1C"/>
    <w:multiLevelType w:val="hybridMultilevel"/>
    <w:tmpl w:val="9DA8A164"/>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4">
    <w:nsid w:val="29CE0251"/>
    <w:multiLevelType w:val="hybridMultilevel"/>
    <w:tmpl w:val="36605F2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F272F7"/>
    <w:multiLevelType w:val="hybridMultilevel"/>
    <w:tmpl w:val="ABC2CE60"/>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6">
    <w:nsid w:val="2A4D7C89"/>
    <w:multiLevelType w:val="hybridMultilevel"/>
    <w:tmpl w:val="DB34D1B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2BFC1BDE"/>
    <w:multiLevelType w:val="hybridMultilevel"/>
    <w:tmpl w:val="9804589A"/>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8">
    <w:nsid w:val="2BFC260E"/>
    <w:multiLevelType w:val="hybridMultilevel"/>
    <w:tmpl w:val="75105646"/>
    <w:lvl w:ilvl="0" w:tplc="0100A9BE">
      <w:start w:val="1"/>
      <w:numFmt w:val="decimal"/>
      <w:lvlText w:val="1.%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D50126"/>
    <w:multiLevelType w:val="hybridMultilevel"/>
    <w:tmpl w:val="EEFE29E6"/>
    <w:lvl w:ilvl="0" w:tplc="C7E2BB88">
      <w:start w:val="1"/>
      <w:numFmt w:val="upperRoman"/>
      <w:lvlText w:val="I.%1."/>
      <w:lvlJc w:val="left"/>
      <w:pPr>
        <w:ind w:left="360" w:hanging="360"/>
      </w:pPr>
      <w:rPr>
        <w:rFonts w:hint="default"/>
      </w:rPr>
    </w:lvl>
    <w:lvl w:ilvl="1" w:tplc="A87E8474">
      <w:start w:val="1"/>
      <w:numFmt w:val="decimal"/>
      <w:lvlText w:val="1.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5E163F"/>
    <w:multiLevelType w:val="hybridMultilevel"/>
    <w:tmpl w:val="FDC07D3C"/>
    <w:lvl w:ilvl="0" w:tplc="B2C838C2">
      <w:start w:val="1"/>
      <w:numFmt w:val="decimal"/>
      <w:lvlText w:val="2.%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DA383D"/>
    <w:multiLevelType w:val="hybridMultilevel"/>
    <w:tmpl w:val="54163358"/>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343A39"/>
    <w:multiLevelType w:val="hybridMultilevel"/>
    <w:tmpl w:val="CB98FEEA"/>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3">
    <w:nsid w:val="34AA0B2C"/>
    <w:multiLevelType w:val="hybridMultilevel"/>
    <w:tmpl w:val="F8380B12"/>
    <w:lvl w:ilvl="0" w:tplc="932A3858">
      <w:start w:val="1"/>
      <w:numFmt w:val="upperRoman"/>
      <w:lvlText w:val="III.%1."/>
      <w:lvlJc w:val="left"/>
      <w:pPr>
        <w:ind w:left="288" w:hanging="360"/>
      </w:pPr>
      <w:rPr>
        <w:rFonts w:hint="default"/>
      </w:rPr>
    </w:lvl>
    <w:lvl w:ilvl="1" w:tplc="8CD07DEA">
      <w:start w:val="1"/>
      <w:numFmt w:val="decimal"/>
      <w:lvlText w:val="3.1.%2."/>
      <w:lvlJc w:val="left"/>
      <w:pPr>
        <w:ind w:left="153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0E1547"/>
    <w:multiLevelType w:val="hybridMultilevel"/>
    <w:tmpl w:val="D848E954"/>
    <w:lvl w:ilvl="0" w:tplc="1CE86FA4">
      <w:start w:val="1"/>
      <w:numFmt w:val="decimal"/>
      <w:lvlText w:val="3.2.%1."/>
      <w:lvlJc w:val="left"/>
      <w:pPr>
        <w:ind w:left="360" w:hanging="360"/>
      </w:pPr>
      <w:rPr>
        <w:rFonts w:hint="default"/>
      </w:rPr>
    </w:lvl>
    <w:lvl w:ilvl="1" w:tplc="338CF0C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52E58D3"/>
    <w:multiLevelType w:val="hybridMultilevel"/>
    <w:tmpl w:val="BB02CED0"/>
    <w:lvl w:ilvl="0" w:tplc="636ECCC8">
      <w:start w:val="1"/>
      <w:numFmt w:val="decimal"/>
      <w:lvlText w:val="3.%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A2558F8"/>
    <w:multiLevelType w:val="hybridMultilevel"/>
    <w:tmpl w:val="E7CAB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DD503A"/>
    <w:multiLevelType w:val="hybridMultilevel"/>
    <w:tmpl w:val="AEBABFF6"/>
    <w:lvl w:ilvl="0" w:tplc="14D821B6">
      <w:start w:val="1"/>
      <w:numFmt w:val="lowerLetter"/>
      <w:lvlText w:val="%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A043AA"/>
    <w:multiLevelType w:val="hybridMultilevel"/>
    <w:tmpl w:val="29FC1D70"/>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9">
    <w:nsid w:val="447B66E5"/>
    <w:multiLevelType w:val="hybridMultilevel"/>
    <w:tmpl w:val="52667CAA"/>
    <w:lvl w:ilvl="0" w:tplc="7DC09BFE">
      <w:start w:val="1"/>
      <w:numFmt w:val="upperRoman"/>
      <w:lvlText w:val="II.%1."/>
      <w:lvlJc w:val="left"/>
      <w:pPr>
        <w:ind w:left="504" w:hanging="576"/>
      </w:pPr>
      <w:rPr>
        <w:rFonts w:hint="default"/>
      </w:rPr>
    </w:lvl>
    <w:lvl w:ilvl="1" w:tplc="2BF496D8">
      <w:start w:val="1"/>
      <w:numFmt w:val="decimal"/>
      <w:pStyle w:val="heding2"/>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4015CC"/>
    <w:multiLevelType w:val="hybridMultilevel"/>
    <w:tmpl w:val="D9A4E316"/>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1">
    <w:nsid w:val="48523171"/>
    <w:multiLevelType w:val="hybridMultilevel"/>
    <w:tmpl w:val="4F68B1AC"/>
    <w:lvl w:ilvl="0" w:tplc="86B0A486">
      <w:start w:val="1"/>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E35E62"/>
    <w:multiLevelType w:val="hybridMultilevel"/>
    <w:tmpl w:val="6B4A8050"/>
    <w:lvl w:ilvl="0" w:tplc="5CFCCB0E">
      <w:start w:val="1"/>
      <w:numFmt w:val="decimal"/>
      <w:lvlText w:val="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072605"/>
    <w:multiLevelType w:val="hybridMultilevel"/>
    <w:tmpl w:val="DBBC49A0"/>
    <w:lvl w:ilvl="0" w:tplc="332A5E52">
      <w:start w:val="1"/>
      <w:numFmt w:val="lowerLetter"/>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BCC1B76"/>
    <w:multiLevelType w:val="hybridMultilevel"/>
    <w:tmpl w:val="38EAE590"/>
    <w:lvl w:ilvl="0" w:tplc="E27A0DC2">
      <w:start w:val="1"/>
      <w:numFmt w:val="decimal"/>
      <w:pStyle w:val="ContactInfo"/>
      <w:lvlText w:val="[%1]."/>
      <w:lvlJc w:val="left"/>
      <w:pPr>
        <w:ind w:left="5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36D39C5"/>
    <w:multiLevelType w:val="hybridMultilevel"/>
    <w:tmpl w:val="79542034"/>
    <w:lvl w:ilvl="0" w:tplc="A32EC1A2">
      <w:start w:val="1"/>
      <w:numFmt w:val="upperRoman"/>
      <w:lvlText w:val="I.%1."/>
      <w:lvlJc w:val="left"/>
      <w:pPr>
        <w:ind w:left="720" w:hanging="360"/>
      </w:pPr>
      <w:rPr>
        <w:rFonts w:hint="default"/>
      </w:rPr>
    </w:lvl>
    <w:lvl w:ilvl="1" w:tplc="D38AE108">
      <w:start w:val="1"/>
      <w:numFmt w:val="decimal"/>
      <w:lvlText w:val="1.2.%2."/>
      <w:lvlJc w:val="left"/>
      <w:pPr>
        <w:ind w:left="36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DE3FDF"/>
    <w:multiLevelType w:val="multilevel"/>
    <w:tmpl w:val="E3C6A2F6"/>
    <w:lvl w:ilvl="0">
      <w:start w:val="1"/>
      <w:numFmt w:val="decimal"/>
      <w:lvlText w:val="1.%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75211C1"/>
    <w:multiLevelType w:val="hybridMultilevel"/>
    <w:tmpl w:val="49AE15D6"/>
    <w:lvl w:ilvl="0" w:tplc="42BA5354">
      <w:start w:val="1"/>
      <w:numFmt w:val="decimal"/>
      <w:lvlText w:val="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544E06"/>
    <w:multiLevelType w:val="hybridMultilevel"/>
    <w:tmpl w:val="D0DE7FDC"/>
    <w:lvl w:ilvl="0" w:tplc="FC784B58">
      <w:start w:val="1"/>
      <w:numFmt w:val="decimal"/>
      <w:lvlText w:val="3.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4C3A71"/>
    <w:multiLevelType w:val="multilevel"/>
    <w:tmpl w:val="F628EA8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0972FF6"/>
    <w:multiLevelType w:val="hybridMultilevel"/>
    <w:tmpl w:val="AFB6691A"/>
    <w:lvl w:ilvl="0" w:tplc="8FBA557A">
      <w:start w:val="2"/>
      <w:numFmt w:val="decimal"/>
      <w:lvlText w:val="2.%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187E39"/>
    <w:multiLevelType w:val="hybridMultilevel"/>
    <w:tmpl w:val="36B8B5A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73B6136"/>
    <w:multiLevelType w:val="hybridMultilevel"/>
    <w:tmpl w:val="485C5722"/>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3">
    <w:nsid w:val="77984354"/>
    <w:multiLevelType w:val="hybridMultilevel"/>
    <w:tmpl w:val="B31815AA"/>
    <w:lvl w:ilvl="0" w:tplc="932A3858">
      <w:start w:val="1"/>
      <w:numFmt w:val="upperRoman"/>
      <w:lvlText w:val="III.%1."/>
      <w:lvlJc w:val="left"/>
      <w:pPr>
        <w:ind w:left="288" w:hanging="360"/>
      </w:pPr>
      <w:rPr>
        <w:rFonts w:hint="default"/>
      </w:rPr>
    </w:lvl>
    <w:lvl w:ilvl="1" w:tplc="CBBEF41A">
      <w:start w:val="1"/>
      <w:numFmt w:val="decimal"/>
      <w:lvlText w:val="3.2.%2."/>
      <w:lvlJc w:val="left"/>
      <w:pPr>
        <w:ind w:left="360" w:hanging="360"/>
      </w:pPr>
      <w:rPr>
        <w:rFonts w:hint="default"/>
      </w:rPr>
    </w:lvl>
    <w:lvl w:ilvl="2" w:tplc="04090019">
      <w:start w:val="1"/>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B02727"/>
    <w:multiLevelType w:val="hybridMultilevel"/>
    <w:tmpl w:val="73AE653A"/>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9"/>
  </w:num>
  <w:num w:numId="3">
    <w:abstractNumId w:val="12"/>
  </w:num>
  <w:num w:numId="4">
    <w:abstractNumId w:val="2"/>
  </w:num>
  <w:num w:numId="5">
    <w:abstractNumId w:val="23"/>
  </w:num>
  <w:num w:numId="6">
    <w:abstractNumId w:val="43"/>
  </w:num>
  <w:num w:numId="7">
    <w:abstractNumId w:val="20"/>
  </w:num>
  <w:num w:numId="8">
    <w:abstractNumId w:val="29"/>
  </w:num>
  <w:num w:numId="9">
    <w:abstractNumId w:val="15"/>
  </w:num>
  <w:num w:numId="10">
    <w:abstractNumId w:val="42"/>
  </w:num>
  <w:num w:numId="11">
    <w:abstractNumId w:val="3"/>
  </w:num>
  <w:num w:numId="12">
    <w:abstractNumId w:val="13"/>
  </w:num>
  <w:num w:numId="13">
    <w:abstractNumId w:val="5"/>
  </w:num>
  <w:num w:numId="14">
    <w:abstractNumId w:val="30"/>
  </w:num>
  <w:num w:numId="15">
    <w:abstractNumId w:val="17"/>
  </w:num>
  <w:num w:numId="16">
    <w:abstractNumId w:val="28"/>
  </w:num>
  <w:num w:numId="17">
    <w:abstractNumId w:val="40"/>
  </w:num>
  <w:num w:numId="18">
    <w:abstractNumId w:val="32"/>
  </w:num>
  <w:num w:numId="19">
    <w:abstractNumId w:val="18"/>
  </w:num>
  <w:num w:numId="20">
    <w:abstractNumId w:val="35"/>
  </w:num>
  <w:num w:numId="21">
    <w:abstractNumId w:val="37"/>
  </w:num>
  <w:num w:numId="22">
    <w:abstractNumId w:val="44"/>
  </w:num>
  <w:num w:numId="23">
    <w:abstractNumId w:val="16"/>
  </w:num>
  <w:num w:numId="24">
    <w:abstractNumId w:val="25"/>
  </w:num>
  <w:num w:numId="25">
    <w:abstractNumId w:val="38"/>
  </w:num>
  <w:num w:numId="26">
    <w:abstractNumId w:val="0"/>
  </w:num>
  <w:num w:numId="27">
    <w:abstractNumId w:val="27"/>
  </w:num>
  <w:num w:numId="28">
    <w:abstractNumId w:val="11"/>
  </w:num>
  <w:num w:numId="29">
    <w:abstractNumId w:val="6"/>
  </w:num>
  <w:num w:numId="30">
    <w:abstractNumId w:val="36"/>
  </w:num>
  <w:num w:numId="31">
    <w:abstractNumId w:val="22"/>
  </w:num>
  <w:num w:numId="32">
    <w:abstractNumId w:val="39"/>
  </w:num>
  <w:num w:numId="33">
    <w:abstractNumId w:val="26"/>
  </w:num>
  <w:num w:numId="34">
    <w:abstractNumId w:val="34"/>
  </w:num>
  <w:num w:numId="35">
    <w:abstractNumId w:val="31"/>
  </w:num>
  <w:num w:numId="36">
    <w:abstractNumId w:val="1"/>
  </w:num>
  <w:num w:numId="37">
    <w:abstractNumId w:val="7"/>
  </w:num>
  <w:num w:numId="38">
    <w:abstractNumId w:val="9"/>
  </w:num>
  <w:num w:numId="39">
    <w:abstractNumId w:val="41"/>
  </w:num>
  <w:num w:numId="40">
    <w:abstractNumId w:val="8"/>
  </w:num>
  <w:num w:numId="41">
    <w:abstractNumId w:val="14"/>
  </w:num>
  <w:num w:numId="42">
    <w:abstractNumId w:val="21"/>
  </w:num>
  <w:num w:numId="43">
    <w:abstractNumId w:val="24"/>
  </w:num>
  <w:num w:numId="44">
    <w:abstractNumId w:val="10"/>
  </w:num>
  <w:num w:numId="45">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isplayBackgroundShape/>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DA9"/>
    <w:rsid w:val="00002AF9"/>
    <w:rsid w:val="00007956"/>
    <w:rsid w:val="00015E63"/>
    <w:rsid w:val="00016F7C"/>
    <w:rsid w:val="00022DB7"/>
    <w:rsid w:val="00025AB5"/>
    <w:rsid w:val="00031840"/>
    <w:rsid w:val="00035229"/>
    <w:rsid w:val="0003634B"/>
    <w:rsid w:val="00040869"/>
    <w:rsid w:val="000456A7"/>
    <w:rsid w:val="00050DA9"/>
    <w:rsid w:val="0006071B"/>
    <w:rsid w:val="000714CF"/>
    <w:rsid w:val="00084449"/>
    <w:rsid w:val="00085103"/>
    <w:rsid w:val="00091A2E"/>
    <w:rsid w:val="00095969"/>
    <w:rsid w:val="000A78E8"/>
    <w:rsid w:val="000B463E"/>
    <w:rsid w:val="000C4F39"/>
    <w:rsid w:val="000D0C7D"/>
    <w:rsid w:val="000E37C3"/>
    <w:rsid w:val="000E45B6"/>
    <w:rsid w:val="000F0DF9"/>
    <w:rsid w:val="000F172F"/>
    <w:rsid w:val="0010585C"/>
    <w:rsid w:val="00111AA4"/>
    <w:rsid w:val="00113FA0"/>
    <w:rsid w:val="00126DF8"/>
    <w:rsid w:val="001308C5"/>
    <w:rsid w:val="00135EC2"/>
    <w:rsid w:val="001522AE"/>
    <w:rsid w:val="00155C4E"/>
    <w:rsid w:val="001611CF"/>
    <w:rsid w:val="00184F89"/>
    <w:rsid w:val="001A07B6"/>
    <w:rsid w:val="001A43CA"/>
    <w:rsid w:val="001A65C0"/>
    <w:rsid w:val="001B3B8C"/>
    <w:rsid w:val="001B6F2E"/>
    <w:rsid w:val="001D3BE3"/>
    <w:rsid w:val="001D5A1C"/>
    <w:rsid w:val="001E1C99"/>
    <w:rsid w:val="001E3C1C"/>
    <w:rsid w:val="001E4B7A"/>
    <w:rsid w:val="001F5454"/>
    <w:rsid w:val="001F7785"/>
    <w:rsid w:val="002003DC"/>
    <w:rsid w:val="002033B6"/>
    <w:rsid w:val="00210AC1"/>
    <w:rsid w:val="00216A00"/>
    <w:rsid w:val="002308D7"/>
    <w:rsid w:val="0023559A"/>
    <w:rsid w:val="002442E8"/>
    <w:rsid w:val="00263D14"/>
    <w:rsid w:val="00267391"/>
    <w:rsid w:val="002709DF"/>
    <w:rsid w:val="00276501"/>
    <w:rsid w:val="0028760B"/>
    <w:rsid w:val="00287A57"/>
    <w:rsid w:val="0029740E"/>
    <w:rsid w:val="002A1C66"/>
    <w:rsid w:val="002A4495"/>
    <w:rsid w:val="002B04C4"/>
    <w:rsid w:val="002B0C45"/>
    <w:rsid w:val="002B6D54"/>
    <w:rsid w:val="002D47D4"/>
    <w:rsid w:val="002E462C"/>
    <w:rsid w:val="002F399B"/>
    <w:rsid w:val="003025EC"/>
    <w:rsid w:val="0030291B"/>
    <w:rsid w:val="00303510"/>
    <w:rsid w:val="003036BF"/>
    <w:rsid w:val="00303731"/>
    <w:rsid w:val="00303733"/>
    <w:rsid w:val="0030401A"/>
    <w:rsid w:val="00310C17"/>
    <w:rsid w:val="0031608C"/>
    <w:rsid w:val="0032174F"/>
    <w:rsid w:val="00326952"/>
    <w:rsid w:val="003311A2"/>
    <w:rsid w:val="003315F9"/>
    <w:rsid w:val="00331D04"/>
    <w:rsid w:val="00335EE2"/>
    <w:rsid w:val="00341F00"/>
    <w:rsid w:val="00345641"/>
    <w:rsid w:val="00363DB2"/>
    <w:rsid w:val="003714C7"/>
    <w:rsid w:val="003717EC"/>
    <w:rsid w:val="00372CE0"/>
    <w:rsid w:val="003746A3"/>
    <w:rsid w:val="00383FE7"/>
    <w:rsid w:val="00390D78"/>
    <w:rsid w:val="00396918"/>
    <w:rsid w:val="003B3B6E"/>
    <w:rsid w:val="003B4CD8"/>
    <w:rsid w:val="003C0396"/>
    <w:rsid w:val="003C4D71"/>
    <w:rsid w:val="003C5E83"/>
    <w:rsid w:val="003C75BA"/>
    <w:rsid w:val="003D03B2"/>
    <w:rsid w:val="003D0704"/>
    <w:rsid w:val="003D1055"/>
    <w:rsid w:val="003D7488"/>
    <w:rsid w:val="003E0409"/>
    <w:rsid w:val="003F120C"/>
    <w:rsid w:val="003F3BC5"/>
    <w:rsid w:val="00402C3F"/>
    <w:rsid w:val="00404F03"/>
    <w:rsid w:val="00411663"/>
    <w:rsid w:val="00422604"/>
    <w:rsid w:val="00426C93"/>
    <w:rsid w:val="00437733"/>
    <w:rsid w:val="004378E8"/>
    <w:rsid w:val="00444E92"/>
    <w:rsid w:val="00446936"/>
    <w:rsid w:val="0045231D"/>
    <w:rsid w:val="00453D3F"/>
    <w:rsid w:val="004567E5"/>
    <w:rsid w:val="00462B6D"/>
    <w:rsid w:val="00462CA8"/>
    <w:rsid w:val="00465802"/>
    <w:rsid w:val="00470FAE"/>
    <w:rsid w:val="00472771"/>
    <w:rsid w:val="00474974"/>
    <w:rsid w:val="0048096E"/>
    <w:rsid w:val="00480A23"/>
    <w:rsid w:val="00486139"/>
    <w:rsid w:val="004878B2"/>
    <w:rsid w:val="004920C8"/>
    <w:rsid w:val="00492893"/>
    <w:rsid w:val="004934E1"/>
    <w:rsid w:val="00495C78"/>
    <w:rsid w:val="004A21B5"/>
    <w:rsid w:val="004A46D6"/>
    <w:rsid w:val="004A5028"/>
    <w:rsid w:val="004C0C5B"/>
    <w:rsid w:val="004C4243"/>
    <w:rsid w:val="004C76B5"/>
    <w:rsid w:val="004D6136"/>
    <w:rsid w:val="004E3B71"/>
    <w:rsid w:val="004F2C33"/>
    <w:rsid w:val="004F482C"/>
    <w:rsid w:val="004F56F1"/>
    <w:rsid w:val="0050241B"/>
    <w:rsid w:val="00503FF1"/>
    <w:rsid w:val="00520916"/>
    <w:rsid w:val="0053111D"/>
    <w:rsid w:val="00531AFB"/>
    <w:rsid w:val="00531DE8"/>
    <w:rsid w:val="00534E57"/>
    <w:rsid w:val="00544086"/>
    <w:rsid w:val="005473B4"/>
    <w:rsid w:val="00550DCF"/>
    <w:rsid w:val="005552B0"/>
    <w:rsid w:val="00556223"/>
    <w:rsid w:val="00564B45"/>
    <w:rsid w:val="005718DC"/>
    <w:rsid w:val="005800B8"/>
    <w:rsid w:val="00584127"/>
    <w:rsid w:val="00584728"/>
    <w:rsid w:val="00590BA9"/>
    <w:rsid w:val="00597119"/>
    <w:rsid w:val="005A6BAE"/>
    <w:rsid w:val="005B5F56"/>
    <w:rsid w:val="005B74F4"/>
    <w:rsid w:val="005C122A"/>
    <w:rsid w:val="005C75C4"/>
    <w:rsid w:val="005D19EC"/>
    <w:rsid w:val="005E46C6"/>
    <w:rsid w:val="005F420E"/>
    <w:rsid w:val="005F7679"/>
    <w:rsid w:val="00603069"/>
    <w:rsid w:val="0060434B"/>
    <w:rsid w:val="00606378"/>
    <w:rsid w:val="00611DE0"/>
    <w:rsid w:val="006323E5"/>
    <w:rsid w:val="006405EB"/>
    <w:rsid w:val="00642237"/>
    <w:rsid w:val="00647166"/>
    <w:rsid w:val="006501C5"/>
    <w:rsid w:val="00656C75"/>
    <w:rsid w:val="0066430C"/>
    <w:rsid w:val="00674889"/>
    <w:rsid w:val="00680B73"/>
    <w:rsid w:val="00681733"/>
    <w:rsid w:val="00681918"/>
    <w:rsid w:val="006827BF"/>
    <w:rsid w:val="00687398"/>
    <w:rsid w:val="0069057A"/>
    <w:rsid w:val="006A577E"/>
    <w:rsid w:val="006A5C73"/>
    <w:rsid w:val="006B332E"/>
    <w:rsid w:val="006C5078"/>
    <w:rsid w:val="006D714D"/>
    <w:rsid w:val="006D74B4"/>
    <w:rsid w:val="006E0C4D"/>
    <w:rsid w:val="006E66EA"/>
    <w:rsid w:val="0071068E"/>
    <w:rsid w:val="00712EEA"/>
    <w:rsid w:val="00717A9C"/>
    <w:rsid w:val="00722583"/>
    <w:rsid w:val="00722B1A"/>
    <w:rsid w:val="00726CDE"/>
    <w:rsid w:val="00736C0B"/>
    <w:rsid w:val="007412CF"/>
    <w:rsid w:val="00742CCC"/>
    <w:rsid w:val="00746152"/>
    <w:rsid w:val="00751078"/>
    <w:rsid w:val="0075191E"/>
    <w:rsid w:val="00756073"/>
    <w:rsid w:val="00767EBB"/>
    <w:rsid w:val="007719C7"/>
    <w:rsid w:val="00794593"/>
    <w:rsid w:val="00794B80"/>
    <w:rsid w:val="00796A3D"/>
    <w:rsid w:val="007B11D4"/>
    <w:rsid w:val="007B52E5"/>
    <w:rsid w:val="007B70A2"/>
    <w:rsid w:val="007C2F22"/>
    <w:rsid w:val="007D3730"/>
    <w:rsid w:val="007E0F79"/>
    <w:rsid w:val="007E21EB"/>
    <w:rsid w:val="007E3948"/>
    <w:rsid w:val="007E3BE2"/>
    <w:rsid w:val="007E644A"/>
    <w:rsid w:val="007F0127"/>
    <w:rsid w:val="007F4D9E"/>
    <w:rsid w:val="007F6D62"/>
    <w:rsid w:val="00822765"/>
    <w:rsid w:val="00840E2D"/>
    <w:rsid w:val="00842B0A"/>
    <w:rsid w:val="008444B4"/>
    <w:rsid w:val="00844876"/>
    <w:rsid w:val="0084615E"/>
    <w:rsid w:val="0085107B"/>
    <w:rsid w:val="00855B6E"/>
    <w:rsid w:val="008570AA"/>
    <w:rsid w:val="008615A9"/>
    <w:rsid w:val="008617D3"/>
    <w:rsid w:val="008670EF"/>
    <w:rsid w:val="00880844"/>
    <w:rsid w:val="008816F9"/>
    <w:rsid w:val="008817CE"/>
    <w:rsid w:val="00881FC7"/>
    <w:rsid w:val="00883AF1"/>
    <w:rsid w:val="00891229"/>
    <w:rsid w:val="00893C51"/>
    <w:rsid w:val="00894662"/>
    <w:rsid w:val="008B0FF7"/>
    <w:rsid w:val="008B252F"/>
    <w:rsid w:val="008B407F"/>
    <w:rsid w:val="008C38ED"/>
    <w:rsid w:val="008D2F40"/>
    <w:rsid w:val="008D347B"/>
    <w:rsid w:val="008D6801"/>
    <w:rsid w:val="00901733"/>
    <w:rsid w:val="00910A6F"/>
    <w:rsid w:val="00911C62"/>
    <w:rsid w:val="009167AE"/>
    <w:rsid w:val="00916E02"/>
    <w:rsid w:val="009300CD"/>
    <w:rsid w:val="00931E35"/>
    <w:rsid w:val="009347A3"/>
    <w:rsid w:val="009352B5"/>
    <w:rsid w:val="009360F3"/>
    <w:rsid w:val="00940B39"/>
    <w:rsid w:val="00943E79"/>
    <w:rsid w:val="00954771"/>
    <w:rsid w:val="009565B6"/>
    <w:rsid w:val="009570D5"/>
    <w:rsid w:val="009666FA"/>
    <w:rsid w:val="009730C3"/>
    <w:rsid w:val="00973C82"/>
    <w:rsid w:val="00973E38"/>
    <w:rsid w:val="00974E23"/>
    <w:rsid w:val="0098001A"/>
    <w:rsid w:val="009831C9"/>
    <w:rsid w:val="00983501"/>
    <w:rsid w:val="00987E7C"/>
    <w:rsid w:val="00997CA0"/>
    <w:rsid w:val="009A4DEA"/>
    <w:rsid w:val="009A7C9F"/>
    <w:rsid w:val="009B1200"/>
    <w:rsid w:val="009B7F83"/>
    <w:rsid w:val="009C0B4E"/>
    <w:rsid w:val="009C1834"/>
    <w:rsid w:val="009C1CB0"/>
    <w:rsid w:val="009C49DB"/>
    <w:rsid w:val="009C5D28"/>
    <w:rsid w:val="009C6ED0"/>
    <w:rsid w:val="009E31B9"/>
    <w:rsid w:val="009E3ADF"/>
    <w:rsid w:val="009E7A48"/>
    <w:rsid w:val="009F1C5C"/>
    <w:rsid w:val="009F20A7"/>
    <w:rsid w:val="00A00374"/>
    <w:rsid w:val="00A003FE"/>
    <w:rsid w:val="00A006A4"/>
    <w:rsid w:val="00A11360"/>
    <w:rsid w:val="00A115EC"/>
    <w:rsid w:val="00A16DE9"/>
    <w:rsid w:val="00A253AA"/>
    <w:rsid w:val="00A269B7"/>
    <w:rsid w:val="00A315DB"/>
    <w:rsid w:val="00A36969"/>
    <w:rsid w:val="00A63C8A"/>
    <w:rsid w:val="00A73992"/>
    <w:rsid w:val="00A83572"/>
    <w:rsid w:val="00A8403E"/>
    <w:rsid w:val="00A84A69"/>
    <w:rsid w:val="00A931B6"/>
    <w:rsid w:val="00A9679A"/>
    <w:rsid w:val="00AA1DEE"/>
    <w:rsid w:val="00AA2B3A"/>
    <w:rsid w:val="00AA57DA"/>
    <w:rsid w:val="00AB0493"/>
    <w:rsid w:val="00AB3595"/>
    <w:rsid w:val="00AC4F54"/>
    <w:rsid w:val="00AC5258"/>
    <w:rsid w:val="00AD1DBF"/>
    <w:rsid w:val="00AD2315"/>
    <w:rsid w:val="00AD3DC8"/>
    <w:rsid w:val="00AD4472"/>
    <w:rsid w:val="00AE1410"/>
    <w:rsid w:val="00AF167A"/>
    <w:rsid w:val="00AF34FF"/>
    <w:rsid w:val="00B058E0"/>
    <w:rsid w:val="00B0729D"/>
    <w:rsid w:val="00B10E5E"/>
    <w:rsid w:val="00B20574"/>
    <w:rsid w:val="00B20BED"/>
    <w:rsid w:val="00B2175D"/>
    <w:rsid w:val="00B21DA7"/>
    <w:rsid w:val="00B432A6"/>
    <w:rsid w:val="00B44574"/>
    <w:rsid w:val="00B5121E"/>
    <w:rsid w:val="00B675C9"/>
    <w:rsid w:val="00B70AF7"/>
    <w:rsid w:val="00B7766D"/>
    <w:rsid w:val="00B82C0A"/>
    <w:rsid w:val="00B858AD"/>
    <w:rsid w:val="00B86FAB"/>
    <w:rsid w:val="00B9448D"/>
    <w:rsid w:val="00BB39FC"/>
    <w:rsid w:val="00BC06E6"/>
    <w:rsid w:val="00BD1B88"/>
    <w:rsid w:val="00BD4408"/>
    <w:rsid w:val="00BD67D4"/>
    <w:rsid w:val="00BF287C"/>
    <w:rsid w:val="00BF6C4B"/>
    <w:rsid w:val="00C0283C"/>
    <w:rsid w:val="00C034AF"/>
    <w:rsid w:val="00C06E66"/>
    <w:rsid w:val="00C07F40"/>
    <w:rsid w:val="00C12148"/>
    <w:rsid w:val="00C13D04"/>
    <w:rsid w:val="00C20C33"/>
    <w:rsid w:val="00C26DB0"/>
    <w:rsid w:val="00C30994"/>
    <w:rsid w:val="00C343E3"/>
    <w:rsid w:val="00C3567C"/>
    <w:rsid w:val="00C36A7B"/>
    <w:rsid w:val="00C3751E"/>
    <w:rsid w:val="00C53465"/>
    <w:rsid w:val="00C56BFD"/>
    <w:rsid w:val="00C57A91"/>
    <w:rsid w:val="00C6221C"/>
    <w:rsid w:val="00C63437"/>
    <w:rsid w:val="00C652E3"/>
    <w:rsid w:val="00C838C9"/>
    <w:rsid w:val="00C92148"/>
    <w:rsid w:val="00C94D3A"/>
    <w:rsid w:val="00CA2343"/>
    <w:rsid w:val="00CA2678"/>
    <w:rsid w:val="00CA3FBE"/>
    <w:rsid w:val="00CA52B0"/>
    <w:rsid w:val="00CB0BBE"/>
    <w:rsid w:val="00CB36CA"/>
    <w:rsid w:val="00CC2BB0"/>
    <w:rsid w:val="00CC6201"/>
    <w:rsid w:val="00CD296E"/>
    <w:rsid w:val="00CD374E"/>
    <w:rsid w:val="00CD5657"/>
    <w:rsid w:val="00CE0C49"/>
    <w:rsid w:val="00CE10EA"/>
    <w:rsid w:val="00CE2680"/>
    <w:rsid w:val="00CF3BA8"/>
    <w:rsid w:val="00D00DA2"/>
    <w:rsid w:val="00D02F0C"/>
    <w:rsid w:val="00D11CD3"/>
    <w:rsid w:val="00D1428F"/>
    <w:rsid w:val="00D155CF"/>
    <w:rsid w:val="00D16727"/>
    <w:rsid w:val="00D17F3F"/>
    <w:rsid w:val="00D207BC"/>
    <w:rsid w:val="00D30D73"/>
    <w:rsid w:val="00D350D8"/>
    <w:rsid w:val="00D35303"/>
    <w:rsid w:val="00D358BB"/>
    <w:rsid w:val="00D365D1"/>
    <w:rsid w:val="00D44B2F"/>
    <w:rsid w:val="00D46AFF"/>
    <w:rsid w:val="00D52B05"/>
    <w:rsid w:val="00D53890"/>
    <w:rsid w:val="00D6039B"/>
    <w:rsid w:val="00D61009"/>
    <w:rsid w:val="00D64DDA"/>
    <w:rsid w:val="00D7748B"/>
    <w:rsid w:val="00D950B1"/>
    <w:rsid w:val="00D959DD"/>
    <w:rsid w:val="00D977A5"/>
    <w:rsid w:val="00DA74FD"/>
    <w:rsid w:val="00DB7A48"/>
    <w:rsid w:val="00DC269B"/>
    <w:rsid w:val="00DC5B5D"/>
    <w:rsid w:val="00DC7BF1"/>
    <w:rsid w:val="00DD3637"/>
    <w:rsid w:val="00DD721C"/>
    <w:rsid w:val="00DE3C52"/>
    <w:rsid w:val="00DE52D2"/>
    <w:rsid w:val="00DE54F8"/>
    <w:rsid w:val="00DE5761"/>
    <w:rsid w:val="00DF3024"/>
    <w:rsid w:val="00DF3F87"/>
    <w:rsid w:val="00DF7943"/>
    <w:rsid w:val="00E00F1B"/>
    <w:rsid w:val="00E016DB"/>
    <w:rsid w:val="00E03245"/>
    <w:rsid w:val="00E03E34"/>
    <w:rsid w:val="00E14554"/>
    <w:rsid w:val="00E176EF"/>
    <w:rsid w:val="00E207C6"/>
    <w:rsid w:val="00E327C4"/>
    <w:rsid w:val="00E35546"/>
    <w:rsid w:val="00E5286A"/>
    <w:rsid w:val="00E54A9A"/>
    <w:rsid w:val="00E6689C"/>
    <w:rsid w:val="00E7311C"/>
    <w:rsid w:val="00E75964"/>
    <w:rsid w:val="00E86951"/>
    <w:rsid w:val="00E86A44"/>
    <w:rsid w:val="00E9065F"/>
    <w:rsid w:val="00E91153"/>
    <w:rsid w:val="00EA023D"/>
    <w:rsid w:val="00EA2F01"/>
    <w:rsid w:val="00EA5E21"/>
    <w:rsid w:val="00EB6CB5"/>
    <w:rsid w:val="00EC162A"/>
    <w:rsid w:val="00EC2FD9"/>
    <w:rsid w:val="00ED28F2"/>
    <w:rsid w:val="00ED401B"/>
    <w:rsid w:val="00EE27A4"/>
    <w:rsid w:val="00EF01E8"/>
    <w:rsid w:val="00EF136E"/>
    <w:rsid w:val="00F0101D"/>
    <w:rsid w:val="00F1246E"/>
    <w:rsid w:val="00F12E1F"/>
    <w:rsid w:val="00F2189D"/>
    <w:rsid w:val="00F254E8"/>
    <w:rsid w:val="00F31235"/>
    <w:rsid w:val="00F3504C"/>
    <w:rsid w:val="00F41071"/>
    <w:rsid w:val="00F45464"/>
    <w:rsid w:val="00F46747"/>
    <w:rsid w:val="00F565B9"/>
    <w:rsid w:val="00F56F09"/>
    <w:rsid w:val="00F70753"/>
    <w:rsid w:val="00F76AA6"/>
    <w:rsid w:val="00F902EE"/>
    <w:rsid w:val="00FB3CB9"/>
    <w:rsid w:val="00FB6218"/>
    <w:rsid w:val="00FB75A9"/>
    <w:rsid w:val="00FD0E3D"/>
    <w:rsid w:val="00FD4E2A"/>
    <w:rsid w:val="00FD4F0D"/>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5F38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B3A2E" w:themeColor="text2"/>
        <w:sz w:val="22"/>
        <w:szCs w:val="22"/>
        <w:lang w:val="en-US" w:eastAsia="ja-JP" w:bidi="ar-SA"/>
      </w:rPr>
    </w:rPrDefault>
    <w:pPrDefault>
      <w:pPr>
        <w:spacing w:after="60" w:line="288"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59DD"/>
    <w:pPr>
      <w:spacing w:after="0" w:line="240" w:lineRule="auto"/>
    </w:pPr>
    <w:rPr>
      <w:rFonts w:ascii="Times New Roman" w:hAnsi="Times New Roman" w:cs="Times New Roman"/>
      <w:color w:val="auto"/>
      <w:sz w:val="24"/>
      <w:szCs w:val="24"/>
      <w:lang w:eastAsia="en-US"/>
    </w:rPr>
  </w:style>
  <w:style w:type="paragraph" w:styleId="Heading1">
    <w:name w:val="heading 1"/>
    <w:basedOn w:val="Normal"/>
    <w:next w:val="Normal"/>
    <w:link w:val="Heading1Char"/>
    <w:uiPriority w:val="9"/>
    <w:qFormat/>
    <w:pPr>
      <w:spacing w:before="320" w:after="200"/>
      <w:contextualSpacing/>
      <w:outlineLvl w:val="0"/>
    </w:pPr>
    <w:rPr>
      <w:rFonts w:asciiTheme="majorHAnsi" w:hAnsiTheme="majorHAnsi"/>
      <w:b/>
      <w:spacing w:val="21"/>
      <w:sz w:val="26"/>
    </w:rPr>
  </w:style>
  <w:style w:type="paragraph" w:styleId="Heading2">
    <w:name w:val="heading 2"/>
    <w:basedOn w:val="Normal"/>
    <w:next w:val="Normal"/>
    <w:link w:val="Heading2Char"/>
    <w:uiPriority w:val="9"/>
    <w:unhideWhenUsed/>
    <w:qFormat/>
    <w:pPr>
      <w:keepNext/>
      <w:keepLines/>
      <w:spacing w:before="220" w:after="80"/>
      <w:contextualSpacing/>
      <w:outlineLvl w:val="1"/>
    </w:pPr>
    <w:rPr>
      <w:rFonts w:asciiTheme="majorHAnsi" w:eastAsiaTheme="majorEastAsia" w:hAnsiTheme="majorHAnsi" w:cstheme="majorBidi"/>
      <w:b/>
      <w:i/>
      <w:spacing w:val="21"/>
      <w:sz w:val="26"/>
      <w:szCs w:val="26"/>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i/>
    </w:rPr>
  </w:style>
  <w:style w:type="paragraph" w:styleId="Heading4">
    <w:name w:val="heading 4"/>
    <w:basedOn w:val="Normal"/>
    <w:next w:val="Normal"/>
    <w:link w:val="Heading4Char"/>
    <w:uiPriority w:val="9"/>
    <w:unhideWhenUsed/>
    <w:qFormat/>
    <w:pPr>
      <w:keepNext/>
      <w:keepLines/>
      <w:spacing w:before="220" w:after="80"/>
      <w:contextualSpacing/>
      <w:outlineLvl w:val="3"/>
    </w:pPr>
    <w:rPr>
      <w:rFonts w:asciiTheme="majorHAnsi" w:eastAsiaTheme="majorEastAsia" w:hAnsiTheme="majorHAnsi" w:cstheme="majorBidi"/>
      <w:b/>
      <w:iCs/>
      <w:caps/>
      <w:spacing w:val="21"/>
    </w:rPr>
  </w:style>
  <w:style w:type="paragraph" w:styleId="Heading5">
    <w:name w:val="heading 5"/>
    <w:basedOn w:val="Normal"/>
    <w:next w:val="Normal"/>
    <w:link w:val="Heading5Char"/>
    <w:uiPriority w:val="9"/>
    <w:semiHidden/>
    <w:unhideWhenUsed/>
    <w:qFormat/>
    <w:pPr>
      <w:keepNext/>
      <w:keepLines/>
      <w:spacing w:before="220" w:after="80"/>
      <w:contextualSpacing/>
      <w:outlineLvl w:val="4"/>
    </w:pPr>
    <w:rPr>
      <w:rFonts w:asciiTheme="majorHAnsi" w:eastAsiaTheme="majorEastAsia" w:hAnsiTheme="majorHAnsi" w:cstheme="majorBidi"/>
      <w:b/>
      <w:spacing w:val="21"/>
    </w:rPr>
  </w:style>
  <w:style w:type="paragraph" w:styleId="Heading6">
    <w:name w:val="heading 6"/>
    <w:basedOn w:val="Normal"/>
    <w:next w:val="Normal"/>
    <w:link w:val="Heading6Char"/>
    <w:uiPriority w:val="9"/>
    <w:semiHidden/>
    <w:unhideWhenUsed/>
    <w:qFormat/>
    <w:pPr>
      <w:keepNext/>
      <w:keepLines/>
      <w:spacing w:before="220" w:after="80"/>
      <w:contextualSpacing/>
      <w:outlineLvl w:val="5"/>
    </w:pPr>
    <w:rPr>
      <w:rFonts w:asciiTheme="majorHAnsi" w:eastAsiaTheme="majorEastAsia" w:hAnsiTheme="majorHAnsi" w:cstheme="majorBidi"/>
      <w:b/>
      <w:i/>
      <w:spacing w:val="21"/>
    </w:rPr>
  </w:style>
  <w:style w:type="paragraph" w:styleId="Heading7">
    <w:name w:val="heading 7"/>
    <w:basedOn w:val="Normal"/>
    <w:next w:val="Normal"/>
    <w:link w:val="Heading7Char"/>
    <w:uiPriority w:val="9"/>
    <w:semiHidden/>
    <w:unhideWhenUsed/>
    <w:qFormat/>
    <w:pPr>
      <w:keepNext/>
      <w:keepLines/>
      <w:spacing w:before="220" w:after="80"/>
      <w:contextualSpacing/>
      <w:outlineLvl w:val="6"/>
    </w:pPr>
    <w:rPr>
      <w:rFonts w:asciiTheme="majorHAnsi" w:eastAsiaTheme="majorEastAsia" w:hAnsiTheme="majorHAnsi" w:cstheme="majorBidi"/>
      <w:iCs/>
      <w:spacing w:val="21"/>
    </w:rPr>
  </w:style>
  <w:style w:type="paragraph" w:styleId="Heading8">
    <w:name w:val="heading 8"/>
    <w:basedOn w:val="Normal"/>
    <w:next w:val="Normal"/>
    <w:link w:val="Heading8Char"/>
    <w:uiPriority w:val="9"/>
    <w:semiHidden/>
    <w:unhideWhenUsed/>
    <w:qFormat/>
    <w:pPr>
      <w:keepNext/>
      <w:keepLines/>
      <w:spacing w:before="220" w:after="80"/>
      <w:contextualSpacing/>
      <w:outlineLvl w:val="7"/>
    </w:pPr>
    <w:rPr>
      <w:rFonts w:asciiTheme="majorHAnsi" w:eastAsiaTheme="majorEastAsia" w:hAnsiTheme="majorHAnsi" w:cstheme="majorBidi"/>
      <w:b/>
      <w:color w:val="A6856E" w:themeColor="text2" w:themeTint="99"/>
      <w:spacing w:val="21"/>
      <w:szCs w:val="21"/>
    </w:rPr>
  </w:style>
  <w:style w:type="paragraph" w:styleId="Heading9">
    <w:name w:val="heading 9"/>
    <w:basedOn w:val="Normal"/>
    <w:next w:val="Normal"/>
    <w:link w:val="Heading9Char"/>
    <w:uiPriority w:val="9"/>
    <w:semiHidden/>
    <w:unhideWhenUsed/>
    <w:qFormat/>
    <w:pPr>
      <w:keepNext/>
      <w:keepLines/>
      <w:spacing w:before="220" w:after="80"/>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semiHidden/>
    <w:unhideWhenUsed/>
    <w:pPr>
      <w:contextualSpacing/>
    </w:pPr>
    <w:rPr>
      <w:rFonts w:asciiTheme="majorHAnsi" w:eastAsiaTheme="majorEastAsia" w:hAnsiTheme="majorHAnsi" w:cstheme="majorBidi"/>
      <w:b/>
      <w:caps/>
      <w:spacing w:val="21"/>
      <w:kern w:val="28"/>
      <w:sz w:val="6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caps/>
      <w:spacing w:val="21"/>
      <w:kern w:val="28"/>
      <w:sz w:val="64"/>
      <w:szCs w:val="56"/>
    </w:rPr>
  </w:style>
  <w:style w:type="paragraph" w:styleId="Subtitle">
    <w:name w:val="Subtitle"/>
    <w:basedOn w:val="Normal"/>
    <w:next w:val="Normal"/>
    <w:link w:val="SubtitleChar"/>
    <w:uiPriority w:val="11"/>
    <w:semiHidden/>
    <w:unhideWhenUsed/>
    <w:pPr>
      <w:numPr>
        <w:ilvl w:val="1"/>
      </w:numPr>
      <w:spacing w:after="960"/>
      <w:contextualSpacing/>
    </w:pPr>
    <w:rPr>
      <w:rFonts w:eastAsiaTheme="minorEastAsia"/>
      <w:i/>
      <w:spacing w:val="21"/>
      <w:sz w:val="36"/>
    </w:rPr>
  </w:style>
  <w:style w:type="character" w:customStyle="1" w:styleId="Heading1Char">
    <w:name w:val="Heading 1 Char"/>
    <w:basedOn w:val="DefaultParagraphFont"/>
    <w:link w:val="Heading1"/>
    <w:uiPriority w:val="9"/>
    <w:rPr>
      <w:rFonts w:asciiTheme="majorHAnsi" w:hAnsiTheme="majorHAnsi"/>
      <w:b/>
      <w:spacing w:val="21"/>
      <w:sz w:val="26"/>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rsid w:val="00AB3595"/>
    <w:pPr>
      <w:jc w:val="center"/>
    </w:pPr>
    <w:rPr>
      <w:b/>
      <w:color w:val="E18484"/>
      <w:spacing w:val="21"/>
      <w:sz w:val="28"/>
      <w:szCs w:val="28"/>
    </w:rPr>
  </w:style>
  <w:style w:type="character" w:customStyle="1" w:styleId="FooterChar">
    <w:name w:val="Footer Char"/>
    <w:basedOn w:val="DefaultParagraphFont"/>
    <w:link w:val="Footer"/>
    <w:uiPriority w:val="99"/>
    <w:rsid w:val="00AB3595"/>
    <w:rPr>
      <w:b/>
      <w:color w:val="E18484"/>
      <w:spacing w:val="21"/>
      <w:sz w:val="28"/>
      <w:szCs w:val="28"/>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9"/>
    <w:rPr>
      <w:rFonts w:asciiTheme="majorHAnsi" w:eastAsiaTheme="majorEastAsia" w:hAnsiTheme="majorHAnsi" w:cstheme="majorBidi"/>
      <w:b/>
      <w:i/>
      <w:spacing w:val="21"/>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spacing w:val="2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spacing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pacing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color w:val="A6856E" w:themeColor="text2" w:themeTint="99"/>
      <w:spacing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A6856E" w:themeColor="text2" w:themeTint="99"/>
      <w:spacing w:val="21"/>
      <w:sz w:val="20"/>
      <w:szCs w:val="21"/>
    </w:rPr>
  </w:style>
  <w:style w:type="character" w:styleId="Emphasis">
    <w:name w:val="Emphasis"/>
    <w:basedOn w:val="DefaultParagraphFont"/>
    <w:uiPriority w:val="20"/>
    <w:semiHidden/>
    <w:unhideWhenUsed/>
    <w:qFormat/>
    <w:rPr>
      <w:b/>
      <w:iCs/>
    </w:rPr>
  </w:style>
  <w:style w:type="character" w:customStyle="1" w:styleId="SubtitleChar">
    <w:name w:val="Subtitle Char"/>
    <w:basedOn w:val="DefaultParagraphFont"/>
    <w:link w:val="Subtitle"/>
    <w:uiPriority w:val="11"/>
    <w:semiHidden/>
    <w:rPr>
      <w:rFonts w:eastAsiaTheme="minorEastAsia"/>
      <w:i/>
      <w:spacing w:val="21"/>
      <w:sz w:val="36"/>
    </w:rPr>
  </w:style>
  <w:style w:type="character" w:styleId="Strong">
    <w:name w:val="Strong"/>
    <w:basedOn w:val="DefaultParagraphFont"/>
    <w:uiPriority w:val="22"/>
    <w:semiHidden/>
    <w:unhideWhenUsed/>
    <w:qFormat/>
    <w:rPr>
      <w:b/>
      <w:bCs/>
      <w:caps/>
      <w:smallCaps w:val="0"/>
    </w:rPr>
  </w:style>
  <w:style w:type="paragraph" w:styleId="Quote">
    <w:name w:val="Quote"/>
    <w:basedOn w:val="Normal"/>
    <w:next w:val="Normal"/>
    <w:link w:val="QuoteChar"/>
    <w:uiPriority w:val="29"/>
    <w:semiHidden/>
    <w:unhideWhenUsed/>
    <w:qFormat/>
    <w:pPr>
      <w:spacing w:before="240"/>
      <w:contextualSpacing/>
    </w:pPr>
    <w:rPr>
      <w:i/>
      <w:iCs/>
      <w:sz w:val="32"/>
    </w:rPr>
  </w:style>
  <w:style w:type="character" w:customStyle="1" w:styleId="QuoteChar">
    <w:name w:val="Quote Char"/>
    <w:basedOn w:val="DefaultParagraphFont"/>
    <w:link w:val="Quote"/>
    <w:uiPriority w:val="29"/>
    <w:semiHidden/>
    <w:rPr>
      <w:i/>
      <w:iCs/>
      <w:sz w:val="32"/>
    </w:rPr>
  </w:style>
  <w:style w:type="paragraph" w:styleId="IntenseQuote">
    <w:name w:val="Intense Quote"/>
    <w:basedOn w:val="Normal"/>
    <w:next w:val="Normal"/>
    <w:link w:val="IntenseQuoteChar"/>
    <w:uiPriority w:val="30"/>
    <w:semiHidden/>
    <w:unhideWhenUsed/>
    <w:qFormat/>
    <w:pPr>
      <w:spacing w:before="240"/>
      <w:contextualSpacing/>
    </w:pPr>
    <w:rPr>
      <w:b/>
      <w:i/>
      <w:iCs/>
      <w:sz w:val="32"/>
    </w:rPr>
  </w:style>
  <w:style w:type="character" w:customStyle="1" w:styleId="IntenseQuoteChar">
    <w:name w:val="Intense Quote Char"/>
    <w:basedOn w:val="DefaultParagraphFont"/>
    <w:link w:val="IntenseQuote"/>
    <w:uiPriority w:val="30"/>
    <w:semiHidden/>
    <w:rPr>
      <w:b/>
      <w:i/>
      <w:iCs/>
      <w:sz w:val="32"/>
    </w:rPr>
  </w:style>
  <w:style w:type="character" w:styleId="SubtleReference">
    <w:name w:val="Subtle Reference"/>
    <w:basedOn w:val="DefaultParagraphFont"/>
    <w:uiPriority w:val="31"/>
    <w:semiHidden/>
    <w:unhideWhenUsed/>
    <w:qFormat/>
    <w:rPr>
      <w:caps/>
      <w:smallCaps w:val="0"/>
      <w:color w:val="4B3A2E" w:themeColor="text2"/>
    </w:rPr>
  </w:style>
  <w:style w:type="character" w:styleId="IntenseReference">
    <w:name w:val="Intense Reference"/>
    <w:basedOn w:val="DefaultParagraphFont"/>
    <w:uiPriority w:val="32"/>
    <w:semiHidden/>
    <w:unhideWhenUsed/>
    <w:qFormat/>
    <w:rPr>
      <w:b/>
      <w:bCs/>
      <w:i/>
      <w:caps/>
      <w:smallCaps w:val="0"/>
      <w:color w:val="4B3A2E"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pPr>
    <w:rPr>
      <w:i/>
      <w:iCs/>
      <w:sz w:val="18"/>
      <w:szCs w:val="18"/>
    </w:rPr>
  </w:style>
  <w:style w:type="paragraph" w:customStyle="1" w:styleId="ContactInfo">
    <w:name w:val="Contact Info"/>
    <w:basedOn w:val="testnormal"/>
    <w:uiPriority w:val="2"/>
    <w:qFormat/>
    <w:rsid w:val="00EF136E"/>
    <w:pPr>
      <w:numPr>
        <w:numId w:val="34"/>
      </w:numPr>
      <w:spacing w:line="276" w:lineRule="auto"/>
    </w:pPr>
  </w:style>
  <w:style w:type="character" w:styleId="SubtleEmphasis">
    <w:name w:val="Subtle Emphasis"/>
    <w:basedOn w:val="DefaultParagraphFont"/>
    <w:uiPriority w:val="19"/>
    <w:semiHidden/>
    <w:unhideWhenUsed/>
    <w:qFormat/>
    <w:rPr>
      <w:i/>
      <w:iCs/>
      <w:color w:val="4B3A2E" w:themeColor="text2"/>
    </w:rPr>
  </w:style>
  <w:style w:type="character" w:styleId="IntenseEmphasis">
    <w:name w:val="Intense Emphasis"/>
    <w:basedOn w:val="DefaultParagraphFont"/>
    <w:uiPriority w:val="21"/>
    <w:semiHidden/>
    <w:unhideWhenUsed/>
    <w:rPr>
      <w:b/>
      <w:i/>
      <w:iCs/>
      <w:color w:val="4B3A2E" w:themeColor="text2"/>
    </w:rPr>
  </w:style>
  <w:style w:type="paragraph" w:styleId="TOCHeading">
    <w:name w:val="TOC Heading"/>
    <w:basedOn w:val="Heading1"/>
    <w:next w:val="Normal"/>
    <w:uiPriority w:val="39"/>
    <w:semiHidden/>
    <w:unhideWhenUsed/>
    <w:qFormat/>
    <w:pPr>
      <w:outlineLvl w:val="9"/>
    </w:pPr>
  </w:style>
  <w:style w:type="paragraph" w:styleId="ListParagraph">
    <w:name w:val="List Paragraph"/>
    <w:basedOn w:val="Normal"/>
    <w:uiPriority w:val="34"/>
    <w:unhideWhenUsed/>
    <w:qFormat/>
    <w:pPr>
      <w:ind w:left="216" w:hanging="216"/>
      <w:contextualSpacing/>
    </w:pPr>
  </w:style>
  <w:style w:type="paragraph" w:customStyle="1" w:styleId="Name">
    <w:name w:val="Name"/>
    <w:basedOn w:val="Normal"/>
    <w:link w:val="NameChar"/>
    <w:uiPriority w:val="1"/>
    <w:qFormat/>
    <w:rsid w:val="00462B6D"/>
    <w:pPr>
      <w:widowControl w:val="0"/>
      <w:autoSpaceDE w:val="0"/>
      <w:autoSpaceDN w:val="0"/>
      <w:adjustRightInd w:val="0"/>
    </w:pPr>
    <w:rPr>
      <w:rFonts w:ascii="Times" w:hAnsi="Times" w:cs="Times"/>
      <w:b/>
      <w:bCs/>
      <w:color w:val="5D7389"/>
      <w:sz w:val="56"/>
      <w:szCs w:val="56"/>
    </w:rPr>
  </w:style>
  <w:style w:type="character" w:customStyle="1" w:styleId="NameChar">
    <w:name w:val="Name Char"/>
    <w:basedOn w:val="DefaultParagraphFont"/>
    <w:link w:val="Name"/>
    <w:uiPriority w:val="1"/>
    <w:rsid w:val="00462B6D"/>
    <w:rPr>
      <w:rFonts w:ascii="Times" w:hAnsi="Times" w:cs="Times"/>
      <w:b/>
      <w:bCs/>
      <w:color w:val="5D7389"/>
      <w:sz w:val="56"/>
      <w:szCs w:val="56"/>
    </w:rPr>
  </w:style>
  <w:style w:type="character" w:customStyle="1" w:styleId="Heading3Char">
    <w:name w:val="Heading 3 Char"/>
    <w:basedOn w:val="DefaultParagraphFont"/>
    <w:link w:val="Heading3"/>
    <w:uiPriority w:val="9"/>
    <w:rPr>
      <w:rFonts w:asciiTheme="majorHAnsi" w:eastAsiaTheme="majorEastAsia" w:hAnsiTheme="majorHAnsi" w:cstheme="majorBidi"/>
      <w: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iCs/>
      <w:caps/>
      <w:spacing w:val="21"/>
    </w:rPr>
  </w:style>
  <w:style w:type="paragraph" w:styleId="Signature">
    <w:name w:val="Signature"/>
    <w:basedOn w:val="Normal"/>
    <w:link w:val="SignatureChar"/>
    <w:uiPriority w:val="7"/>
    <w:qFormat/>
    <w:rsid w:val="00050DA9"/>
    <w:pPr>
      <w:spacing w:before="1000"/>
      <w:contextualSpacing/>
    </w:pPr>
    <w:rPr>
      <w:b/>
      <w:spacing w:val="21"/>
    </w:rPr>
  </w:style>
  <w:style w:type="character" w:customStyle="1" w:styleId="SignatureChar">
    <w:name w:val="Signature Char"/>
    <w:basedOn w:val="DefaultParagraphFont"/>
    <w:link w:val="Signature"/>
    <w:uiPriority w:val="7"/>
    <w:rsid w:val="00050DA9"/>
    <w:rPr>
      <w:b/>
      <w:spacing w:val="21"/>
    </w:rPr>
  </w:style>
  <w:style w:type="paragraph" w:styleId="NoSpacing">
    <w:name w:val="No Spacing"/>
    <w:link w:val="NoSpacingChar"/>
    <w:uiPriority w:val="1"/>
    <w:qFormat/>
    <w:rsid w:val="00050DA9"/>
    <w:pPr>
      <w:spacing w:after="0" w:line="240" w:lineRule="auto"/>
    </w:pPr>
    <w:rPr>
      <w:rFonts w:eastAsiaTheme="minorEastAsia"/>
      <w:color w:val="auto"/>
      <w:lang w:eastAsia="zh-CN"/>
    </w:rPr>
  </w:style>
  <w:style w:type="character" w:customStyle="1" w:styleId="NoSpacingChar">
    <w:name w:val="No Spacing Char"/>
    <w:basedOn w:val="DefaultParagraphFont"/>
    <w:link w:val="NoSpacing"/>
    <w:uiPriority w:val="1"/>
    <w:rsid w:val="00050DA9"/>
    <w:rPr>
      <w:rFonts w:eastAsiaTheme="minorEastAsia"/>
      <w:color w:val="auto"/>
      <w:lang w:eastAsia="zh-CN"/>
    </w:rPr>
  </w:style>
  <w:style w:type="paragraph" w:customStyle="1" w:styleId="grean">
    <w:name w:val="grean"/>
    <w:basedOn w:val="Normal"/>
    <w:qFormat/>
    <w:rsid w:val="00D950B1"/>
    <w:pPr>
      <w:jc w:val="center"/>
    </w:pPr>
    <w:rPr>
      <w:color w:val="77DFBA"/>
      <w:sz w:val="28"/>
      <w:szCs w:val="28"/>
    </w:rPr>
  </w:style>
  <w:style w:type="character" w:styleId="PageNumber">
    <w:name w:val="page number"/>
    <w:basedOn w:val="DefaultParagraphFont"/>
    <w:uiPriority w:val="99"/>
    <w:semiHidden/>
    <w:unhideWhenUsed/>
    <w:rsid w:val="00751078"/>
  </w:style>
  <w:style w:type="paragraph" w:customStyle="1" w:styleId="abstracttext">
    <w:name w:val="abstract text"/>
    <w:basedOn w:val="grean"/>
    <w:qFormat/>
    <w:rsid w:val="00C12148"/>
    <w:pPr>
      <w:spacing w:line="276" w:lineRule="auto"/>
    </w:pPr>
    <w:rPr>
      <w:color w:val="000000" w:themeColor="text1"/>
      <w:sz w:val="24"/>
      <w:szCs w:val="24"/>
    </w:rPr>
  </w:style>
  <w:style w:type="paragraph" w:customStyle="1" w:styleId="HEADING">
    <w:name w:val="HEADING"/>
    <w:basedOn w:val="grean"/>
    <w:qFormat/>
    <w:rsid w:val="00F1246E"/>
    <w:pPr>
      <w:spacing w:line="480" w:lineRule="auto"/>
      <w:jc w:val="left"/>
    </w:pPr>
    <w:rPr>
      <w:b/>
      <w:bCs/>
      <w:color w:val="C4807C"/>
      <w:sz w:val="24"/>
      <w:szCs w:val="24"/>
    </w:rPr>
  </w:style>
  <w:style w:type="paragraph" w:customStyle="1" w:styleId="heding2">
    <w:name w:val="heding 2"/>
    <w:basedOn w:val="grean"/>
    <w:qFormat/>
    <w:rsid w:val="00AC4F54"/>
    <w:pPr>
      <w:numPr>
        <w:ilvl w:val="1"/>
        <w:numId w:val="8"/>
      </w:numPr>
      <w:spacing w:line="480" w:lineRule="auto"/>
      <w:jc w:val="left"/>
    </w:pPr>
    <w:rPr>
      <w:b/>
      <w:bCs/>
      <w:color w:val="70869B"/>
      <w:sz w:val="24"/>
      <w:szCs w:val="24"/>
    </w:rPr>
  </w:style>
  <w:style w:type="paragraph" w:customStyle="1" w:styleId="testnormal">
    <w:name w:val="test normal"/>
    <w:basedOn w:val="Normal"/>
    <w:qFormat/>
    <w:rsid w:val="00085103"/>
    <w:pPr>
      <w:spacing w:line="480" w:lineRule="auto"/>
      <w:ind w:firstLine="504"/>
    </w:pPr>
    <w:rPr>
      <w:color w:val="000000" w:themeColor="text1"/>
    </w:rPr>
  </w:style>
  <w:style w:type="paragraph" w:styleId="NormalWeb">
    <w:name w:val="Normal (Web)"/>
    <w:basedOn w:val="Normal"/>
    <w:uiPriority w:val="99"/>
    <w:semiHidden/>
    <w:unhideWhenUsed/>
    <w:rsid w:val="00E7311C"/>
    <w:pPr>
      <w:spacing w:before="100" w:beforeAutospacing="1" w:after="100" w:afterAutospacing="1"/>
    </w:pPr>
  </w:style>
  <w:style w:type="paragraph" w:customStyle="1" w:styleId="subs">
    <w:name w:val="subs"/>
    <w:basedOn w:val="testnormal"/>
    <w:qFormat/>
    <w:rsid w:val="00E7311C"/>
    <w:rPr>
      <w:b/>
      <w:bCs/>
      <w:color w:val="80D1B1"/>
      <w:u w:val="single"/>
    </w:rPr>
  </w:style>
  <w:style w:type="table" w:styleId="GridTable6Colorful-Accent3">
    <w:name w:val="Grid Table 6 Colorful Accent 3"/>
    <w:basedOn w:val="TableNormal"/>
    <w:uiPriority w:val="51"/>
    <w:rsid w:val="00CE2680"/>
    <w:pPr>
      <w:spacing w:after="0" w:line="240" w:lineRule="auto"/>
    </w:pPr>
    <w:rPr>
      <w:color w:val="374452" w:themeColor="accent3" w:themeShade="BF"/>
    </w:rPr>
    <w:tblPr>
      <w:tblStyleRowBandSize w:val="1"/>
      <w:tblStyleColBandSize w:val="1"/>
      <w:tblInd w:w="0" w:type="dxa"/>
      <w:tblBorders>
        <w:top w:val="single" w:sz="4" w:space="0" w:color="8A9DB0" w:themeColor="accent3" w:themeTint="99"/>
        <w:left w:val="single" w:sz="4" w:space="0" w:color="8A9DB0" w:themeColor="accent3" w:themeTint="99"/>
        <w:bottom w:val="single" w:sz="4" w:space="0" w:color="8A9DB0" w:themeColor="accent3" w:themeTint="99"/>
        <w:right w:val="single" w:sz="4" w:space="0" w:color="8A9DB0" w:themeColor="accent3" w:themeTint="99"/>
        <w:insideH w:val="single" w:sz="4" w:space="0" w:color="8A9DB0" w:themeColor="accent3" w:themeTint="99"/>
        <w:insideV w:val="single" w:sz="4" w:space="0" w:color="8A9DB0" w:themeColor="accent3" w:themeTint="99"/>
      </w:tblBorders>
      <w:tblCellMar>
        <w:top w:w="0" w:type="dxa"/>
        <w:left w:w="108" w:type="dxa"/>
        <w:bottom w:w="0" w:type="dxa"/>
        <w:right w:w="108" w:type="dxa"/>
      </w:tblCellMar>
    </w:tblPr>
    <w:tblStylePr w:type="firstRow">
      <w:rPr>
        <w:b/>
        <w:bCs/>
      </w:rPr>
      <w:tblPr/>
      <w:tcPr>
        <w:tcBorders>
          <w:bottom w:val="single" w:sz="12" w:space="0" w:color="8A9DB0" w:themeColor="accent3" w:themeTint="99"/>
        </w:tcBorders>
      </w:tcPr>
    </w:tblStylePr>
    <w:tblStylePr w:type="lastRow">
      <w:rPr>
        <w:b/>
        <w:bCs/>
      </w:rPr>
      <w:tblPr/>
      <w:tcPr>
        <w:tcBorders>
          <w:top w:val="double" w:sz="4" w:space="0" w:color="8A9DB0" w:themeColor="accent3" w:themeTint="99"/>
        </w:tcBorders>
      </w:tcPr>
    </w:tblStylePr>
    <w:tblStylePr w:type="firstCol">
      <w:rPr>
        <w:b/>
        <w:bCs/>
      </w:rPr>
    </w:tblStylePr>
    <w:tblStylePr w:type="lastCol">
      <w:rPr>
        <w:b/>
        <w:bCs/>
      </w:rPr>
    </w:tblStylePr>
    <w:tblStylePr w:type="band1Vert">
      <w:tblPr/>
      <w:tcPr>
        <w:shd w:val="clear" w:color="auto" w:fill="D7DEE4" w:themeFill="accent3" w:themeFillTint="33"/>
      </w:tcPr>
    </w:tblStylePr>
    <w:tblStylePr w:type="band1Horz">
      <w:tblPr/>
      <w:tcPr>
        <w:shd w:val="clear" w:color="auto" w:fill="D7DEE4" w:themeFill="accent3" w:themeFillTint="33"/>
      </w:tcPr>
    </w:tblStylePr>
  </w:style>
  <w:style w:type="table" w:styleId="TableGrid">
    <w:name w:val="Table Grid"/>
    <w:basedOn w:val="TableNormal"/>
    <w:uiPriority w:val="39"/>
    <w:rsid w:val="00842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3">
    <w:name w:val="Grid Table 2 Accent 3"/>
    <w:basedOn w:val="TableNormal"/>
    <w:uiPriority w:val="47"/>
    <w:rsid w:val="00085103"/>
    <w:pPr>
      <w:spacing w:after="0" w:line="240" w:lineRule="auto"/>
    </w:pPr>
    <w:tblPr>
      <w:tblStyleRowBandSize w:val="1"/>
      <w:tblStyleColBandSize w:val="1"/>
      <w:tblInd w:w="0" w:type="dxa"/>
      <w:tblBorders>
        <w:top w:val="single" w:sz="2" w:space="0" w:color="8A9DB0" w:themeColor="accent3" w:themeTint="99"/>
        <w:bottom w:val="single" w:sz="2" w:space="0" w:color="8A9DB0" w:themeColor="accent3" w:themeTint="99"/>
        <w:insideH w:val="single" w:sz="2" w:space="0" w:color="8A9DB0" w:themeColor="accent3" w:themeTint="99"/>
        <w:insideV w:val="single" w:sz="2" w:space="0" w:color="8A9DB0" w:themeColor="accent3" w:themeTint="99"/>
      </w:tblBorders>
      <w:tblCellMar>
        <w:top w:w="0" w:type="dxa"/>
        <w:left w:w="108" w:type="dxa"/>
        <w:bottom w:w="0" w:type="dxa"/>
        <w:right w:w="108" w:type="dxa"/>
      </w:tblCellMar>
    </w:tblPr>
    <w:tblStylePr w:type="firstRow">
      <w:rPr>
        <w:b/>
        <w:bCs/>
      </w:rPr>
      <w:tblPr/>
      <w:tcPr>
        <w:tcBorders>
          <w:top w:val="nil"/>
          <w:bottom w:val="single" w:sz="12" w:space="0" w:color="8A9DB0" w:themeColor="accent3" w:themeTint="99"/>
          <w:insideH w:val="nil"/>
          <w:insideV w:val="nil"/>
        </w:tcBorders>
        <w:shd w:val="clear" w:color="auto" w:fill="FFFFFF" w:themeFill="background1"/>
      </w:tcPr>
    </w:tblStylePr>
    <w:tblStylePr w:type="lastRow">
      <w:rPr>
        <w:b/>
        <w:bCs/>
      </w:rPr>
      <w:tblPr/>
      <w:tcPr>
        <w:tcBorders>
          <w:top w:val="double" w:sz="2" w:space="0" w:color="8A9DB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EE4" w:themeFill="accent3" w:themeFillTint="33"/>
      </w:tcPr>
    </w:tblStylePr>
    <w:tblStylePr w:type="band1Horz">
      <w:tblPr/>
      <w:tcPr>
        <w:shd w:val="clear" w:color="auto" w:fill="D7DEE4" w:themeFill="accent3" w:themeFillTint="33"/>
      </w:tcPr>
    </w:tblStylePr>
  </w:style>
  <w:style w:type="paragraph" w:customStyle="1" w:styleId="TESTNORMAHED">
    <w:name w:val="TEST NORMA HED"/>
    <w:basedOn w:val="testnormal"/>
    <w:qFormat/>
    <w:rsid w:val="00453D3F"/>
    <w:pPr>
      <w:spacing w:line="240" w:lineRule="auto"/>
      <w:ind w:firstLine="0"/>
    </w:pPr>
    <w:rPr>
      <w:b/>
      <w:bCs/>
    </w:rPr>
  </w:style>
  <w:style w:type="paragraph" w:styleId="CommentText">
    <w:name w:val="annotation text"/>
    <w:basedOn w:val="Normal"/>
    <w:link w:val="CommentTextChar"/>
    <w:uiPriority w:val="99"/>
    <w:semiHidden/>
    <w:unhideWhenUsed/>
    <w:rsid w:val="0053111D"/>
    <w:rPr>
      <w:rFonts w:ascii="Arial" w:eastAsia="Arial" w:hAnsi="Arial" w:cs="Arial"/>
      <w:color w:val="000000"/>
    </w:rPr>
  </w:style>
  <w:style w:type="character" w:customStyle="1" w:styleId="CommentTextChar">
    <w:name w:val="Comment Text Char"/>
    <w:basedOn w:val="DefaultParagraphFont"/>
    <w:link w:val="CommentText"/>
    <w:uiPriority w:val="99"/>
    <w:semiHidden/>
    <w:rsid w:val="0053111D"/>
    <w:rPr>
      <w:rFonts w:ascii="Arial" w:eastAsia="Arial" w:hAnsi="Arial" w:cs="Arial"/>
      <w:color w:val="000000"/>
      <w:sz w:val="24"/>
      <w:szCs w:val="24"/>
      <w:lang w:eastAsia="en-US"/>
    </w:rPr>
  </w:style>
  <w:style w:type="character" w:styleId="CommentReference">
    <w:name w:val="annotation reference"/>
    <w:basedOn w:val="DefaultParagraphFont"/>
    <w:uiPriority w:val="99"/>
    <w:semiHidden/>
    <w:unhideWhenUsed/>
    <w:rsid w:val="0053111D"/>
    <w:rPr>
      <w:sz w:val="18"/>
      <w:szCs w:val="18"/>
    </w:rPr>
  </w:style>
  <w:style w:type="paragraph" w:styleId="BalloonText">
    <w:name w:val="Balloon Text"/>
    <w:basedOn w:val="Normal"/>
    <w:link w:val="BalloonTextChar"/>
    <w:uiPriority w:val="99"/>
    <w:semiHidden/>
    <w:unhideWhenUsed/>
    <w:rsid w:val="0053111D"/>
    <w:rPr>
      <w:sz w:val="18"/>
      <w:szCs w:val="18"/>
    </w:rPr>
  </w:style>
  <w:style w:type="character" w:customStyle="1" w:styleId="BalloonTextChar">
    <w:name w:val="Balloon Text Char"/>
    <w:basedOn w:val="DefaultParagraphFont"/>
    <w:link w:val="BalloonText"/>
    <w:uiPriority w:val="99"/>
    <w:semiHidden/>
    <w:rsid w:val="0053111D"/>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53111D"/>
    <w:pPr>
      <w:spacing w:after="240"/>
    </w:pPr>
    <w:rPr>
      <w:rFonts w:asciiTheme="minorHAnsi" w:eastAsiaTheme="minorHAnsi" w:hAnsiTheme="minorHAnsi" w:cstheme="minorBidi"/>
      <w:b/>
      <w:bCs/>
      <w:color w:val="4B3A2E" w:themeColor="text2"/>
      <w:sz w:val="20"/>
      <w:szCs w:val="20"/>
      <w:lang w:eastAsia="ja-JP"/>
    </w:rPr>
  </w:style>
  <w:style w:type="character" w:customStyle="1" w:styleId="CommentSubjectChar">
    <w:name w:val="Comment Subject Char"/>
    <w:basedOn w:val="CommentTextChar"/>
    <w:link w:val="CommentSubject"/>
    <w:uiPriority w:val="99"/>
    <w:semiHidden/>
    <w:rsid w:val="0053111D"/>
    <w:rPr>
      <w:rFonts w:ascii="Arial" w:eastAsia="Arial" w:hAnsi="Arial" w:cs="Arial"/>
      <w:b/>
      <w:bCs/>
      <w:color w:val="000000"/>
      <w:sz w:val="20"/>
      <w:szCs w:val="20"/>
      <w:lang w:eastAsia="en-US"/>
    </w:rPr>
  </w:style>
  <w:style w:type="table" w:styleId="GridTable5Dark-Accent3">
    <w:name w:val="Grid Table 5 Dark Accent 3"/>
    <w:basedOn w:val="TableNormal"/>
    <w:uiPriority w:val="50"/>
    <w:rsid w:val="005311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7DEE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5C6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5C6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5C6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5C6E" w:themeFill="accent3"/>
      </w:tcPr>
    </w:tblStylePr>
    <w:tblStylePr w:type="band1Vert">
      <w:tblPr/>
      <w:tcPr>
        <w:shd w:val="clear" w:color="auto" w:fill="B0BDCA" w:themeFill="accent3" w:themeFillTint="66"/>
      </w:tcPr>
    </w:tblStylePr>
    <w:tblStylePr w:type="band1Horz">
      <w:tblPr/>
      <w:tcPr>
        <w:shd w:val="clear" w:color="auto" w:fill="B0BDCA" w:themeFill="accent3" w:themeFillTint="66"/>
      </w:tcPr>
    </w:tblStylePr>
  </w:style>
  <w:style w:type="table" w:styleId="PlainTable3">
    <w:name w:val="Plain Table 3"/>
    <w:basedOn w:val="TableNormal"/>
    <w:uiPriority w:val="43"/>
    <w:rsid w:val="0053111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3111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3111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501C5"/>
    <w:rPr>
      <w:color w:val="3D859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2669">
      <w:bodyDiv w:val="1"/>
      <w:marLeft w:val="0"/>
      <w:marRight w:val="0"/>
      <w:marTop w:val="0"/>
      <w:marBottom w:val="0"/>
      <w:divBdr>
        <w:top w:val="none" w:sz="0" w:space="0" w:color="auto"/>
        <w:left w:val="none" w:sz="0" w:space="0" w:color="auto"/>
        <w:bottom w:val="none" w:sz="0" w:space="0" w:color="auto"/>
        <w:right w:val="none" w:sz="0" w:space="0" w:color="auto"/>
      </w:divBdr>
    </w:div>
    <w:div w:id="39014221">
      <w:bodyDiv w:val="1"/>
      <w:marLeft w:val="0"/>
      <w:marRight w:val="0"/>
      <w:marTop w:val="0"/>
      <w:marBottom w:val="0"/>
      <w:divBdr>
        <w:top w:val="none" w:sz="0" w:space="0" w:color="auto"/>
        <w:left w:val="none" w:sz="0" w:space="0" w:color="auto"/>
        <w:bottom w:val="none" w:sz="0" w:space="0" w:color="auto"/>
        <w:right w:val="none" w:sz="0" w:space="0" w:color="auto"/>
      </w:divBdr>
      <w:divsChild>
        <w:div w:id="435103650">
          <w:marLeft w:val="1440"/>
          <w:marRight w:val="0"/>
          <w:marTop w:val="0"/>
          <w:marBottom w:val="0"/>
          <w:divBdr>
            <w:top w:val="none" w:sz="0" w:space="0" w:color="auto"/>
            <w:left w:val="none" w:sz="0" w:space="0" w:color="auto"/>
            <w:bottom w:val="none" w:sz="0" w:space="0" w:color="auto"/>
            <w:right w:val="none" w:sz="0" w:space="0" w:color="auto"/>
          </w:divBdr>
        </w:div>
      </w:divsChild>
    </w:div>
    <w:div w:id="67315200">
      <w:bodyDiv w:val="1"/>
      <w:marLeft w:val="0"/>
      <w:marRight w:val="0"/>
      <w:marTop w:val="0"/>
      <w:marBottom w:val="0"/>
      <w:divBdr>
        <w:top w:val="none" w:sz="0" w:space="0" w:color="auto"/>
        <w:left w:val="none" w:sz="0" w:space="0" w:color="auto"/>
        <w:bottom w:val="none" w:sz="0" w:space="0" w:color="auto"/>
        <w:right w:val="none" w:sz="0" w:space="0" w:color="auto"/>
      </w:divBdr>
    </w:div>
    <w:div w:id="230434258">
      <w:bodyDiv w:val="1"/>
      <w:marLeft w:val="0"/>
      <w:marRight w:val="0"/>
      <w:marTop w:val="0"/>
      <w:marBottom w:val="0"/>
      <w:divBdr>
        <w:top w:val="none" w:sz="0" w:space="0" w:color="auto"/>
        <w:left w:val="none" w:sz="0" w:space="0" w:color="auto"/>
        <w:bottom w:val="none" w:sz="0" w:space="0" w:color="auto"/>
        <w:right w:val="none" w:sz="0" w:space="0" w:color="auto"/>
      </w:divBdr>
    </w:div>
    <w:div w:id="334191303">
      <w:bodyDiv w:val="1"/>
      <w:marLeft w:val="0"/>
      <w:marRight w:val="0"/>
      <w:marTop w:val="0"/>
      <w:marBottom w:val="0"/>
      <w:divBdr>
        <w:top w:val="none" w:sz="0" w:space="0" w:color="auto"/>
        <w:left w:val="none" w:sz="0" w:space="0" w:color="auto"/>
        <w:bottom w:val="none" w:sz="0" w:space="0" w:color="auto"/>
        <w:right w:val="none" w:sz="0" w:space="0" w:color="auto"/>
      </w:divBdr>
    </w:div>
    <w:div w:id="417487734">
      <w:bodyDiv w:val="1"/>
      <w:marLeft w:val="0"/>
      <w:marRight w:val="0"/>
      <w:marTop w:val="0"/>
      <w:marBottom w:val="0"/>
      <w:divBdr>
        <w:top w:val="none" w:sz="0" w:space="0" w:color="auto"/>
        <w:left w:val="none" w:sz="0" w:space="0" w:color="auto"/>
        <w:bottom w:val="none" w:sz="0" w:space="0" w:color="auto"/>
        <w:right w:val="none" w:sz="0" w:space="0" w:color="auto"/>
      </w:divBdr>
    </w:div>
    <w:div w:id="420684422">
      <w:bodyDiv w:val="1"/>
      <w:marLeft w:val="0"/>
      <w:marRight w:val="0"/>
      <w:marTop w:val="0"/>
      <w:marBottom w:val="0"/>
      <w:divBdr>
        <w:top w:val="none" w:sz="0" w:space="0" w:color="auto"/>
        <w:left w:val="none" w:sz="0" w:space="0" w:color="auto"/>
        <w:bottom w:val="none" w:sz="0" w:space="0" w:color="auto"/>
        <w:right w:val="none" w:sz="0" w:space="0" w:color="auto"/>
      </w:divBdr>
    </w:div>
    <w:div w:id="772477382">
      <w:bodyDiv w:val="1"/>
      <w:marLeft w:val="0"/>
      <w:marRight w:val="0"/>
      <w:marTop w:val="0"/>
      <w:marBottom w:val="0"/>
      <w:divBdr>
        <w:top w:val="none" w:sz="0" w:space="0" w:color="auto"/>
        <w:left w:val="none" w:sz="0" w:space="0" w:color="auto"/>
        <w:bottom w:val="none" w:sz="0" w:space="0" w:color="auto"/>
        <w:right w:val="none" w:sz="0" w:space="0" w:color="auto"/>
      </w:divBdr>
    </w:div>
    <w:div w:id="802818530">
      <w:bodyDiv w:val="1"/>
      <w:marLeft w:val="0"/>
      <w:marRight w:val="0"/>
      <w:marTop w:val="0"/>
      <w:marBottom w:val="0"/>
      <w:divBdr>
        <w:top w:val="none" w:sz="0" w:space="0" w:color="auto"/>
        <w:left w:val="none" w:sz="0" w:space="0" w:color="auto"/>
        <w:bottom w:val="none" w:sz="0" w:space="0" w:color="auto"/>
        <w:right w:val="none" w:sz="0" w:space="0" w:color="auto"/>
      </w:divBdr>
    </w:div>
    <w:div w:id="824202296">
      <w:bodyDiv w:val="1"/>
      <w:marLeft w:val="0"/>
      <w:marRight w:val="0"/>
      <w:marTop w:val="0"/>
      <w:marBottom w:val="0"/>
      <w:divBdr>
        <w:top w:val="none" w:sz="0" w:space="0" w:color="auto"/>
        <w:left w:val="none" w:sz="0" w:space="0" w:color="auto"/>
        <w:bottom w:val="none" w:sz="0" w:space="0" w:color="auto"/>
        <w:right w:val="none" w:sz="0" w:space="0" w:color="auto"/>
      </w:divBdr>
    </w:div>
    <w:div w:id="872428673">
      <w:bodyDiv w:val="1"/>
      <w:marLeft w:val="0"/>
      <w:marRight w:val="0"/>
      <w:marTop w:val="0"/>
      <w:marBottom w:val="0"/>
      <w:divBdr>
        <w:top w:val="none" w:sz="0" w:space="0" w:color="auto"/>
        <w:left w:val="none" w:sz="0" w:space="0" w:color="auto"/>
        <w:bottom w:val="none" w:sz="0" w:space="0" w:color="auto"/>
        <w:right w:val="none" w:sz="0" w:space="0" w:color="auto"/>
      </w:divBdr>
    </w:div>
    <w:div w:id="884101611">
      <w:bodyDiv w:val="1"/>
      <w:marLeft w:val="0"/>
      <w:marRight w:val="0"/>
      <w:marTop w:val="0"/>
      <w:marBottom w:val="0"/>
      <w:divBdr>
        <w:top w:val="none" w:sz="0" w:space="0" w:color="auto"/>
        <w:left w:val="none" w:sz="0" w:space="0" w:color="auto"/>
        <w:bottom w:val="none" w:sz="0" w:space="0" w:color="auto"/>
        <w:right w:val="none" w:sz="0" w:space="0" w:color="auto"/>
      </w:divBdr>
    </w:div>
    <w:div w:id="999849604">
      <w:bodyDiv w:val="1"/>
      <w:marLeft w:val="0"/>
      <w:marRight w:val="0"/>
      <w:marTop w:val="0"/>
      <w:marBottom w:val="0"/>
      <w:divBdr>
        <w:top w:val="none" w:sz="0" w:space="0" w:color="auto"/>
        <w:left w:val="none" w:sz="0" w:space="0" w:color="auto"/>
        <w:bottom w:val="none" w:sz="0" w:space="0" w:color="auto"/>
        <w:right w:val="none" w:sz="0" w:space="0" w:color="auto"/>
      </w:divBdr>
    </w:div>
    <w:div w:id="1169835473">
      <w:bodyDiv w:val="1"/>
      <w:marLeft w:val="0"/>
      <w:marRight w:val="0"/>
      <w:marTop w:val="0"/>
      <w:marBottom w:val="0"/>
      <w:divBdr>
        <w:top w:val="none" w:sz="0" w:space="0" w:color="auto"/>
        <w:left w:val="none" w:sz="0" w:space="0" w:color="auto"/>
        <w:bottom w:val="none" w:sz="0" w:space="0" w:color="auto"/>
        <w:right w:val="none" w:sz="0" w:space="0" w:color="auto"/>
      </w:divBdr>
    </w:div>
    <w:div w:id="1189873520">
      <w:bodyDiv w:val="1"/>
      <w:marLeft w:val="0"/>
      <w:marRight w:val="0"/>
      <w:marTop w:val="0"/>
      <w:marBottom w:val="0"/>
      <w:divBdr>
        <w:top w:val="none" w:sz="0" w:space="0" w:color="auto"/>
        <w:left w:val="none" w:sz="0" w:space="0" w:color="auto"/>
        <w:bottom w:val="none" w:sz="0" w:space="0" w:color="auto"/>
        <w:right w:val="none" w:sz="0" w:space="0" w:color="auto"/>
      </w:divBdr>
    </w:div>
    <w:div w:id="1258564011">
      <w:bodyDiv w:val="1"/>
      <w:marLeft w:val="0"/>
      <w:marRight w:val="0"/>
      <w:marTop w:val="0"/>
      <w:marBottom w:val="0"/>
      <w:divBdr>
        <w:top w:val="none" w:sz="0" w:space="0" w:color="auto"/>
        <w:left w:val="none" w:sz="0" w:space="0" w:color="auto"/>
        <w:bottom w:val="none" w:sz="0" w:space="0" w:color="auto"/>
        <w:right w:val="none" w:sz="0" w:space="0" w:color="auto"/>
      </w:divBdr>
    </w:div>
    <w:div w:id="1317952717">
      <w:bodyDiv w:val="1"/>
      <w:marLeft w:val="0"/>
      <w:marRight w:val="0"/>
      <w:marTop w:val="0"/>
      <w:marBottom w:val="0"/>
      <w:divBdr>
        <w:top w:val="none" w:sz="0" w:space="0" w:color="auto"/>
        <w:left w:val="none" w:sz="0" w:space="0" w:color="auto"/>
        <w:bottom w:val="none" w:sz="0" w:space="0" w:color="auto"/>
        <w:right w:val="none" w:sz="0" w:space="0" w:color="auto"/>
      </w:divBdr>
    </w:div>
    <w:div w:id="1377706386">
      <w:bodyDiv w:val="1"/>
      <w:marLeft w:val="0"/>
      <w:marRight w:val="0"/>
      <w:marTop w:val="0"/>
      <w:marBottom w:val="0"/>
      <w:divBdr>
        <w:top w:val="none" w:sz="0" w:space="0" w:color="auto"/>
        <w:left w:val="none" w:sz="0" w:space="0" w:color="auto"/>
        <w:bottom w:val="none" w:sz="0" w:space="0" w:color="auto"/>
        <w:right w:val="none" w:sz="0" w:space="0" w:color="auto"/>
      </w:divBdr>
    </w:div>
    <w:div w:id="1426070746">
      <w:bodyDiv w:val="1"/>
      <w:marLeft w:val="0"/>
      <w:marRight w:val="0"/>
      <w:marTop w:val="0"/>
      <w:marBottom w:val="0"/>
      <w:divBdr>
        <w:top w:val="none" w:sz="0" w:space="0" w:color="auto"/>
        <w:left w:val="none" w:sz="0" w:space="0" w:color="auto"/>
        <w:bottom w:val="none" w:sz="0" w:space="0" w:color="auto"/>
        <w:right w:val="none" w:sz="0" w:space="0" w:color="auto"/>
      </w:divBdr>
    </w:div>
    <w:div w:id="1582716398">
      <w:bodyDiv w:val="1"/>
      <w:marLeft w:val="0"/>
      <w:marRight w:val="0"/>
      <w:marTop w:val="0"/>
      <w:marBottom w:val="0"/>
      <w:divBdr>
        <w:top w:val="none" w:sz="0" w:space="0" w:color="auto"/>
        <w:left w:val="none" w:sz="0" w:space="0" w:color="auto"/>
        <w:bottom w:val="none" w:sz="0" w:space="0" w:color="auto"/>
        <w:right w:val="none" w:sz="0" w:space="0" w:color="auto"/>
      </w:divBdr>
      <w:divsChild>
        <w:div w:id="212429991">
          <w:marLeft w:val="1440"/>
          <w:marRight w:val="0"/>
          <w:marTop w:val="0"/>
          <w:marBottom w:val="0"/>
          <w:divBdr>
            <w:top w:val="none" w:sz="0" w:space="0" w:color="auto"/>
            <w:left w:val="none" w:sz="0" w:space="0" w:color="auto"/>
            <w:bottom w:val="none" w:sz="0" w:space="0" w:color="auto"/>
            <w:right w:val="none" w:sz="0" w:space="0" w:color="auto"/>
          </w:divBdr>
        </w:div>
      </w:divsChild>
    </w:div>
    <w:div w:id="1652638720">
      <w:bodyDiv w:val="1"/>
      <w:marLeft w:val="0"/>
      <w:marRight w:val="0"/>
      <w:marTop w:val="0"/>
      <w:marBottom w:val="0"/>
      <w:divBdr>
        <w:top w:val="none" w:sz="0" w:space="0" w:color="auto"/>
        <w:left w:val="none" w:sz="0" w:space="0" w:color="auto"/>
        <w:bottom w:val="none" w:sz="0" w:space="0" w:color="auto"/>
        <w:right w:val="none" w:sz="0" w:space="0" w:color="auto"/>
      </w:divBdr>
    </w:div>
    <w:div w:id="1654720148">
      <w:bodyDiv w:val="1"/>
      <w:marLeft w:val="0"/>
      <w:marRight w:val="0"/>
      <w:marTop w:val="0"/>
      <w:marBottom w:val="0"/>
      <w:divBdr>
        <w:top w:val="none" w:sz="0" w:space="0" w:color="auto"/>
        <w:left w:val="none" w:sz="0" w:space="0" w:color="auto"/>
        <w:bottom w:val="none" w:sz="0" w:space="0" w:color="auto"/>
        <w:right w:val="none" w:sz="0" w:space="0" w:color="auto"/>
      </w:divBdr>
    </w:div>
    <w:div w:id="1701858320">
      <w:bodyDiv w:val="1"/>
      <w:marLeft w:val="0"/>
      <w:marRight w:val="0"/>
      <w:marTop w:val="0"/>
      <w:marBottom w:val="0"/>
      <w:divBdr>
        <w:top w:val="none" w:sz="0" w:space="0" w:color="auto"/>
        <w:left w:val="none" w:sz="0" w:space="0" w:color="auto"/>
        <w:bottom w:val="none" w:sz="0" w:space="0" w:color="auto"/>
        <w:right w:val="none" w:sz="0" w:space="0" w:color="auto"/>
      </w:divBdr>
    </w:div>
    <w:div w:id="1714773653">
      <w:bodyDiv w:val="1"/>
      <w:marLeft w:val="0"/>
      <w:marRight w:val="0"/>
      <w:marTop w:val="0"/>
      <w:marBottom w:val="0"/>
      <w:divBdr>
        <w:top w:val="none" w:sz="0" w:space="0" w:color="auto"/>
        <w:left w:val="none" w:sz="0" w:space="0" w:color="auto"/>
        <w:bottom w:val="none" w:sz="0" w:space="0" w:color="auto"/>
        <w:right w:val="none" w:sz="0" w:space="0" w:color="auto"/>
      </w:divBdr>
    </w:div>
    <w:div w:id="1719745598">
      <w:bodyDiv w:val="1"/>
      <w:marLeft w:val="0"/>
      <w:marRight w:val="0"/>
      <w:marTop w:val="0"/>
      <w:marBottom w:val="0"/>
      <w:divBdr>
        <w:top w:val="none" w:sz="0" w:space="0" w:color="auto"/>
        <w:left w:val="none" w:sz="0" w:space="0" w:color="auto"/>
        <w:bottom w:val="none" w:sz="0" w:space="0" w:color="auto"/>
        <w:right w:val="none" w:sz="0" w:space="0" w:color="auto"/>
      </w:divBdr>
    </w:div>
    <w:div w:id="1756316906">
      <w:bodyDiv w:val="1"/>
      <w:marLeft w:val="0"/>
      <w:marRight w:val="0"/>
      <w:marTop w:val="0"/>
      <w:marBottom w:val="0"/>
      <w:divBdr>
        <w:top w:val="none" w:sz="0" w:space="0" w:color="auto"/>
        <w:left w:val="none" w:sz="0" w:space="0" w:color="auto"/>
        <w:bottom w:val="none" w:sz="0" w:space="0" w:color="auto"/>
        <w:right w:val="none" w:sz="0" w:space="0" w:color="auto"/>
      </w:divBdr>
    </w:div>
    <w:div w:id="1799251468">
      <w:bodyDiv w:val="1"/>
      <w:marLeft w:val="0"/>
      <w:marRight w:val="0"/>
      <w:marTop w:val="0"/>
      <w:marBottom w:val="0"/>
      <w:divBdr>
        <w:top w:val="none" w:sz="0" w:space="0" w:color="auto"/>
        <w:left w:val="none" w:sz="0" w:space="0" w:color="auto"/>
        <w:bottom w:val="none" w:sz="0" w:space="0" w:color="auto"/>
        <w:right w:val="none" w:sz="0" w:space="0" w:color="auto"/>
      </w:divBdr>
    </w:div>
    <w:div w:id="1825851026">
      <w:bodyDiv w:val="1"/>
      <w:marLeft w:val="0"/>
      <w:marRight w:val="0"/>
      <w:marTop w:val="0"/>
      <w:marBottom w:val="0"/>
      <w:divBdr>
        <w:top w:val="none" w:sz="0" w:space="0" w:color="auto"/>
        <w:left w:val="none" w:sz="0" w:space="0" w:color="auto"/>
        <w:bottom w:val="none" w:sz="0" w:space="0" w:color="auto"/>
        <w:right w:val="none" w:sz="0" w:space="0" w:color="auto"/>
      </w:divBdr>
    </w:div>
    <w:div w:id="1846288771">
      <w:bodyDiv w:val="1"/>
      <w:marLeft w:val="0"/>
      <w:marRight w:val="0"/>
      <w:marTop w:val="0"/>
      <w:marBottom w:val="0"/>
      <w:divBdr>
        <w:top w:val="none" w:sz="0" w:space="0" w:color="auto"/>
        <w:left w:val="none" w:sz="0" w:space="0" w:color="auto"/>
        <w:bottom w:val="none" w:sz="0" w:space="0" w:color="auto"/>
        <w:right w:val="none" w:sz="0" w:space="0" w:color="auto"/>
      </w:divBdr>
    </w:div>
    <w:div w:id="1902792315">
      <w:bodyDiv w:val="1"/>
      <w:marLeft w:val="0"/>
      <w:marRight w:val="0"/>
      <w:marTop w:val="0"/>
      <w:marBottom w:val="0"/>
      <w:divBdr>
        <w:top w:val="none" w:sz="0" w:space="0" w:color="auto"/>
        <w:left w:val="none" w:sz="0" w:space="0" w:color="auto"/>
        <w:bottom w:val="none" w:sz="0" w:space="0" w:color="auto"/>
        <w:right w:val="none" w:sz="0" w:space="0" w:color="auto"/>
      </w:divBdr>
    </w:div>
    <w:div w:id="1914269951">
      <w:bodyDiv w:val="1"/>
      <w:marLeft w:val="0"/>
      <w:marRight w:val="0"/>
      <w:marTop w:val="0"/>
      <w:marBottom w:val="0"/>
      <w:divBdr>
        <w:top w:val="none" w:sz="0" w:space="0" w:color="auto"/>
        <w:left w:val="none" w:sz="0" w:space="0" w:color="auto"/>
        <w:bottom w:val="none" w:sz="0" w:space="0" w:color="auto"/>
        <w:right w:val="none" w:sz="0" w:space="0" w:color="auto"/>
      </w:divBdr>
    </w:div>
    <w:div w:id="2122411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header" Target="header1.xml"/><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hyperlink" Target="http://www.adobe.com/mena_en/products/illustrator.html" TargetMode="External"/><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hada/Library/Containers/com.microsoft.Word/Data/Library/Caches/1033/TM10002079/Basic%20Resume.dotx" TargetMode="External"/></Relationship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 Id="rId2" Type="http://schemas.microsoft.com/office/2011/relationships/webextension" Target="webextension2.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A0D0067-2ADF-5749-B8C6-626175DF8CD8}">
  <we:reference id="wa104178141" version="3.0.11.21" store="en-US" storeType="OMEX"/>
  <we:alternateReferences>
    <we:reference id="WA104178141" version="3.0.11.21" store="WA10417814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9213540-3369-FB46-B828-BAECCA6D19F0}">
  <we:reference id="wa104380518" version="2.0.0.9" store="en-US" storeType="OMEX"/>
  <we:alternateReferences>
    <we:reference id="WA104380518" version="2.0.0.9" store="WA1043805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FC11681-D036-5A4C-9D91-7BFB3118C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Basic Resume.dotx</Template>
  <TotalTime>339</TotalTime>
  <Pages>69</Pages>
  <Words>5588</Words>
  <Characters>31855</Characters>
  <Application>Microsoft Macintosh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Ghadah Abdulaziz Abdulrahman Farhan</dc:creator>
  <cp:keywords/>
  <dc:description/>
  <cp:lastModifiedBy>Ghadah Abdulaziz Abdulrahman Farhan</cp:lastModifiedBy>
  <cp:revision>5</cp:revision>
  <cp:lastPrinted>2017-05-29T00:44:00Z</cp:lastPrinted>
  <dcterms:created xsi:type="dcterms:W3CDTF">2017-05-29T00:44:00Z</dcterms:created>
  <dcterms:modified xsi:type="dcterms:W3CDTF">2017-10-14T12:10:00Z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TF10002038</vt:lpwstr>
  </property>
</Properties>
</file>